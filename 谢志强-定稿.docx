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414D4" w:rsidRDefault="00A72C1E" w:rsidP="00125B32">
      <w:pPr>
        <w:ind w:firstLineChars="250" w:firstLine="525"/>
        <w:rPr>
          <w:sz w:val="30"/>
        </w:rPr>
      </w:pPr>
      <w:r>
        <w:rPr>
          <w:noProof/>
        </w:rPr>
        <w:drawing>
          <wp:anchor distT="0" distB="0" distL="114300" distR="114300" simplePos="0" relativeHeight="251657728" behindDoc="0" locked="0" layoutInCell="1" allowOverlap="1">
            <wp:simplePos x="0" y="0"/>
            <wp:positionH relativeFrom="column">
              <wp:posOffset>1600200</wp:posOffset>
            </wp:positionH>
            <wp:positionV relativeFrom="paragraph">
              <wp:posOffset>191135</wp:posOffset>
            </wp:positionV>
            <wp:extent cx="3200400" cy="601345"/>
            <wp:effectExtent l="0" t="0" r="0" b="8255"/>
            <wp:wrapNone/>
            <wp:docPr id="17" name="图片 2" descr="江西师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西师大校徽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5B32">
        <w:rPr>
          <w:rFonts w:ascii="方正舒体" w:eastAsia="方正舒体"/>
          <w:noProof/>
          <w:color w:val="FFFFFF"/>
          <w:sz w:val="84"/>
        </w:rPr>
        <w:drawing>
          <wp:inline distT="0" distB="0" distL="0" distR="0">
            <wp:extent cx="1181100" cy="1104900"/>
            <wp:effectExtent l="0" t="0" r="0" b="0"/>
            <wp:docPr id="1" name="图片 1"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标准（黑）(已经裁剪)"/>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04900"/>
                    </a:xfrm>
                    <a:prstGeom prst="rect">
                      <a:avLst/>
                    </a:prstGeom>
                    <a:noFill/>
                    <a:ln>
                      <a:noFill/>
                    </a:ln>
                  </pic:spPr>
                </pic:pic>
              </a:graphicData>
            </a:graphic>
          </wp:inline>
        </w:drawing>
      </w:r>
      <w:bookmarkStart w:id="0" w:name="_Toc165513768"/>
      <w:bookmarkStart w:id="1" w:name="_Toc165514585"/>
      <w:bookmarkStart w:id="2" w:name="_Toc291405471"/>
      <w:bookmarkStart w:id="3" w:name="_Toc291435670"/>
      <w:bookmarkStart w:id="4" w:name="_Toc291438358"/>
      <w:bookmarkStart w:id="5" w:name="_Toc291772354"/>
      <w:bookmarkStart w:id="6" w:name="_Toc291789574"/>
      <w:bookmarkStart w:id="7" w:name="_Toc291789829"/>
      <w:bookmarkStart w:id="8" w:name="_Toc291800714"/>
      <w:bookmarkStart w:id="9" w:name="_Toc292616028"/>
      <w:bookmarkStart w:id="10" w:name="_Toc292709164"/>
      <w:bookmarkStart w:id="11" w:name="_Toc292782814"/>
      <w:r w:rsidR="00125B32">
        <w:rPr>
          <w:rFonts w:ascii="黑体" w:hint="eastAsia"/>
          <w:b/>
          <w:spacing w:val="40"/>
          <w:sz w:val="28"/>
        </w:rPr>
        <w:t xml:space="preserve">  JIANGX</w:t>
      </w:r>
      <w:r w:rsidR="00125B32">
        <w:rPr>
          <w:rFonts w:ascii="黑体" w:hint="eastAsia"/>
          <w:b/>
          <w:spacing w:val="100"/>
          <w:sz w:val="28"/>
        </w:rPr>
        <w:t>I</w:t>
      </w:r>
      <w:r w:rsidR="00125B32">
        <w:rPr>
          <w:rFonts w:ascii="黑体" w:hint="eastAsia"/>
          <w:b/>
          <w:spacing w:val="40"/>
          <w:sz w:val="28"/>
        </w:rPr>
        <w:t>NORMA</w:t>
      </w:r>
      <w:r w:rsidR="00125B32">
        <w:rPr>
          <w:rFonts w:ascii="黑体" w:hint="eastAsia"/>
          <w:b/>
          <w:spacing w:val="100"/>
          <w:sz w:val="28"/>
        </w:rPr>
        <w:t>L</w:t>
      </w:r>
      <w:r w:rsidR="00125B32">
        <w:rPr>
          <w:rFonts w:ascii="黑体" w:hint="eastAsia"/>
          <w:b/>
          <w:spacing w:val="40"/>
          <w:sz w:val="28"/>
        </w:rPr>
        <w:t>UNIVERSITY</w:t>
      </w:r>
      <w:bookmarkEnd w:id="0"/>
      <w:bookmarkEnd w:id="1"/>
      <w:bookmarkEnd w:id="2"/>
      <w:bookmarkEnd w:id="3"/>
      <w:bookmarkEnd w:id="4"/>
      <w:bookmarkEnd w:id="5"/>
      <w:bookmarkEnd w:id="6"/>
      <w:bookmarkEnd w:id="7"/>
      <w:bookmarkEnd w:id="8"/>
      <w:bookmarkEnd w:id="9"/>
      <w:bookmarkEnd w:id="10"/>
      <w:bookmarkEnd w:id="11"/>
    </w:p>
    <w:p w:rsidR="00125B32" w:rsidRPr="00125B32" w:rsidRDefault="00125B32" w:rsidP="00125B32">
      <w:pPr>
        <w:spacing w:line="400" w:lineRule="exact"/>
        <w:ind w:firstLineChars="200" w:firstLine="602"/>
        <w:jc w:val="center"/>
        <w:rPr>
          <w:b/>
          <w:sz w:val="30"/>
          <w:szCs w:val="30"/>
        </w:rPr>
      </w:pPr>
    </w:p>
    <w:p w:rsidR="00125B32" w:rsidRDefault="00125B32">
      <w:pPr>
        <w:spacing w:beforeLines="100" w:before="312" w:afterLines="100" w:after="312" w:line="360" w:lineRule="auto"/>
        <w:jc w:val="center"/>
        <w:rPr>
          <w:rFonts w:ascii="宋体" w:hAnsi="宋体"/>
          <w:b/>
          <w:bCs/>
          <w:sz w:val="44"/>
          <w:szCs w:val="44"/>
        </w:rPr>
      </w:pPr>
      <w:r>
        <w:rPr>
          <w:rFonts w:ascii="华文中宋" w:eastAsia="华文中宋" w:hAnsi="华文中宋" w:hint="eastAsia"/>
          <w:sz w:val="52"/>
          <w:szCs w:val="72"/>
        </w:rPr>
        <w:t>本科生毕业设计（论文）</w:t>
      </w:r>
    </w:p>
    <w:p w:rsidR="00E414D4" w:rsidRDefault="00E414D4">
      <w:pPr>
        <w:spacing w:beforeLines="100" w:before="312" w:afterLines="100" w:after="312" w:line="360" w:lineRule="auto"/>
        <w:jc w:val="center"/>
        <w:rPr>
          <w:rFonts w:eastAsia="华文行楷"/>
          <w:b/>
          <w:bCs/>
          <w:sz w:val="44"/>
          <w:szCs w:val="44"/>
        </w:rPr>
      </w:pPr>
    </w:p>
    <w:p w:rsidR="00E414D4" w:rsidRDefault="002F500E">
      <w:pPr>
        <w:jc w:val="center"/>
        <w:rPr>
          <w:b/>
          <w:sz w:val="44"/>
          <w:szCs w:val="44"/>
        </w:rPr>
      </w:pPr>
      <w:r w:rsidRPr="002F500E">
        <w:rPr>
          <w:rFonts w:hint="eastAsia"/>
          <w:b/>
          <w:sz w:val="44"/>
          <w:szCs w:val="44"/>
        </w:rPr>
        <w:t>基于</w:t>
      </w:r>
      <w:r w:rsidRPr="002F500E">
        <w:rPr>
          <w:rFonts w:hint="eastAsia"/>
          <w:b/>
          <w:sz w:val="44"/>
          <w:szCs w:val="44"/>
        </w:rPr>
        <w:t>PHP</w:t>
      </w:r>
      <w:r w:rsidRPr="002F500E">
        <w:rPr>
          <w:rFonts w:hint="eastAsia"/>
          <w:b/>
          <w:sz w:val="44"/>
          <w:szCs w:val="44"/>
        </w:rPr>
        <w:t>的个人博客的设计与实现</w:t>
      </w:r>
    </w:p>
    <w:p w:rsidR="00125B32" w:rsidRPr="00125B32" w:rsidRDefault="00125B32" w:rsidP="00125B32">
      <w:pPr>
        <w:spacing w:line="400" w:lineRule="exact"/>
        <w:ind w:firstLineChars="200" w:firstLine="602"/>
        <w:jc w:val="center"/>
        <w:rPr>
          <w:b/>
          <w:sz w:val="30"/>
          <w:szCs w:val="30"/>
        </w:rPr>
      </w:pPr>
    </w:p>
    <w:p w:rsidR="00E414D4" w:rsidRPr="00125B32" w:rsidRDefault="00C1525C">
      <w:pPr>
        <w:spacing w:line="400" w:lineRule="exact"/>
        <w:jc w:val="center"/>
        <w:rPr>
          <w:b/>
          <w:sz w:val="44"/>
          <w:szCs w:val="44"/>
        </w:rPr>
      </w:pPr>
      <w:r w:rsidRPr="00C1525C">
        <w:rPr>
          <w:b/>
          <w:sz w:val="44"/>
          <w:szCs w:val="44"/>
        </w:rPr>
        <w:t>Based on the design and implementation of a personal blog of PHP</w:t>
      </w:r>
    </w:p>
    <w:p w:rsidR="00E414D4" w:rsidRDefault="00E414D4">
      <w:pPr>
        <w:spacing w:line="400" w:lineRule="exact"/>
        <w:ind w:firstLineChars="200" w:firstLine="602"/>
        <w:jc w:val="center"/>
        <w:rPr>
          <w:b/>
          <w:sz w:val="30"/>
          <w:szCs w:val="30"/>
        </w:rPr>
      </w:pPr>
    </w:p>
    <w:p w:rsidR="00E414D4" w:rsidRDefault="00E414D4">
      <w:pPr>
        <w:spacing w:line="400" w:lineRule="exact"/>
        <w:ind w:firstLineChars="200" w:firstLine="602"/>
        <w:jc w:val="center"/>
        <w:rPr>
          <w:b/>
          <w:sz w:val="30"/>
          <w:szCs w:val="30"/>
        </w:rPr>
      </w:pPr>
    </w:p>
    <w:p w:rsidR="00E414D4" w:rsidRDefault="00E414D4">
      <w:pPr>
        <w:spacing w:line="400" w:lineRule="exact"/>
        <w:ind w:firstLineChars="200" w:firstLine="602"/>
        <w:jc w:val="center"/>
        <w:rPr>
          <w:b/>
          <w:sz w:val="30"/>
          <w:szCs w:val="30"/>
        </w:rPr>
      </w:pPr>
    </w:p>
    <w:p w:rsidR="00E414D4" w:rsidRDefault="00E414D4">
      <w:pPr>
        <w:spacing w:line="400" w:lineRule="exact"/>
        <w:ind w:firstLineChars="200" w:firstLine="602"/>
        <w:jc w:val="center"/>
        <w:rPr>
          <w:b/>
          <w:sz w:val="30"/>
          <w:szCs w:val="30"/>
        </w:rPr>
      </w:pPr>
    </w:p>
    <w:p w:rsidR="00E414D4" w:rsidRDefault="00E414D4">
      <w:pPr>
        <w:spacing w:line="400" w:lineRule="exact"/>
        <w:ind w:firstLineChars="200" w:firstLine="602"/>
        <w:jc w:val="center"/>
        <w:rPr>
          <w:b/>
          <w:sz w:val="30"/>
          <w:szCs w:val="30"/>
        </w:rPr>
      </w:pPr>
    </w:p>
    <w:p w:rsidR="00E414D4" w:rsidRDefault="00E414D4">
      <w:pPr>
        <w:spacing w:line="400" w:lineRule="exact"/>
        <w:ind w:firstLineChars="200" w:firstLine="602"/>
        <w:jc w:val="center"/>
        <w:rPr>
          <w:b/>
          <w:sz w:val="30"/>
          <w:szCs w:val="30"/>
        </w:rPr>
      </w:pPr>
    </w:p>
    <w:p w:rsidR="00E414D4" w:rsidRDefault="00E414D4">
      <w:pPr>
        <w:spacing w:beforeLines="200" w:before="624" w:line="360" w:lineRule="auto"/>
        <w:ind w:firstLineChars="596" w:firstLine="1795"/>
        <w:rPr>
          <w:b/>
          <w:sz w:val="30"/>
          <w:szCs w:val="36"/>
          <w:u w:val="single"/>
        </w:rPr>
      </w:pPr>
      <w:r>
        <w:rPr>
          <w:rFonts w:eastAsia="黑体" w:hint="eastAsia"/>
          <w:b/>
          <w:sz w:val="30"/>
          <w:szCs w:val="44"/>
        </w:rPr>
        <w:t>学院名称：</w:t>
      </w:r>
      <w:r w:rsidR="00456F82">
        <w:rPr>
          <w:rFonts w:eastAsia="黑体" w:hint="eastAsia"/>
          <w:b/>
          <w:sz w:val="30"/>
          <w:szCs w:val="30"/>
          <w:u w:val="thick"/>
        </w:rPr>
        <w:t>计算机信息工程学院</w:t>
      </w:r>
      <w:r w:rsidR="00456F82">
        <w:rPr>
          <w:rFonts w:eastAsia="黑体" w:hint="eastAsia"/>
          <w:b/>
          <w:sz w:val="30"/>
          <w:szCs w:val="30"/>
          <w:u w:val="thick"/>
        </w:rPr>
        <w:t xml:space="preserve"> </w:t>
      </w:r>
    </w:p>
    <w:p w:rsidR="00E414D4" w:rsidRDefault="00E414D4">
      <w:pPr>
        <w:spacing w:line="360" w:lineRule="auto"/>
        <w:ind w:firstLineChars="600" w:firstLine="1807"/>
        <w:rPr>
          <w:rFonts w:eastAsia="黑体"/>
          <w:b/>
          <w:sz w:val="30"/>
          <w:szCs w:val="30"/>
          <w:u w:val="thick"/>
        </w:rPr>
      </w:pPr>
      <w:r>
        <w:rPr>
          <w:rFonts w:eastAsia="黑体" w:hint="eastAsia"/>
          <w:b/>
          <w:sz w:val="30"/>
          <w:szCs w:val="36"/>
        </w:rPr>
        <w:t>专业名称：</w:t>
      </w:r>
      <w:r w:rsidR="00B3023B">
        <w:rPr>
          <w:rFonts w:eastAsia="黑体" w:hint="eastAsia"/>
          <w:b/>
          <w:sz w:val="30"/>
          <w:szCs w:val="30"/>
          <w:u w:val="thick"/>
        </w:rPr>
        <w:t xml:space="preserve">  </w:t>
      </w:r>
      <w:r w:rsidR="00B3023B">
        <w:rPr>
          <w:rFonts w:eastAsia="黑体"/>
          <w:b/>
          <w:sz w:val="30"/>
          <w:szCs w:val="30"/>
          <w:u w:val="thick"/>
        </w:rPr>
        <w:t xml:space="preserve"> </w:t>
      </w:r>
      <w:r w:rsidR="00042FF6">
        <w:rPr>
          <w:rFonts w:eastAsia="黑体"/>
          <w:b/>
          <w:sz w:val="30"/>
          <w:szCs w:val="30"/>
          <w:u w:val="thick"/>
        </w:rPr>
        <w:t xml:space="preserve"> </w:t>
      </w:r>
      <w:r w:rsidR="00B3023B">
        <w:rPr>
          <w:rFonts w:eastAsia="黑体"/>
          <w:b/>
          <w:sz w:val="30"/>
          <w:szCs w:val="30"/>
          <w:u w:val="thick"/>
        </w:rPr>
        <w:t xml:space="preserve"> </w:t>
      </w:r>
      <w:r w:rsidR="00B3023B">
        <w:rPr>
          <w:rFonts w:eastAsia="黑体" w:hint="eastAsia"/>
          <w:b/>
          <w:sz w:val="30"/>
          <w:szCs w:val="30"/>
          <w:u w:val="thick"/>
        </w:rPr>
        <w:t>网</w:t>
      </w:r>
      <w:r w:rsidR="0035242A">
        <w:rPr>
          <w:rFonts w:eastAsia="黑体" w:hint="eastAsia"/>
          <w:b/>
          <w:sz w:val="30"/>
          <w:szCs w:val="30"/>
          <w:u w:val="thick"/>
        </w:rPr>
        <w:t>络工程</w:t>
      </w:r>
      <w:r w:rsidR="0035242A">
        <w:rPr>
          <w:rFonts w:eastAsia="黑体" w:hint="eastAsia"/>
          <w:b/>
          <w:sz w:val="30"/>
          <w:szCs w:val="30"/>
          <w:u w:val="thick"/>
        </w:rPr>
        <w:t xml:space="preserve"> </w:t>
      </w:r>
      <w:r w:rsidR="00B3023B">
        <w:rPr>
          <w:rFonts w:eastAsia="黑体" w:hint="eastAsia"/>
          <w:b/>
          <w:sz w:val="30"/>
          <w:szCs w:val="30"/>
          <w:u w:val="thick"/>
        </w:rPr>
        <w:t xml:space="preserve">  </w:t>
      </w:r>
      <w:r w:rsidR="00042FF6">
        <w:rPr>
          <w:rFonts w:eastAsia="黑体" w:hint="eastAsia"/>
          <w:b/>
          <w:sz w:val="30"/>
          <w:szCs w:val="30"/>
          <w:u w:val="thick"/>
        </w:rPr>
        <w:t xml:space="preserve">  </w:t>
      </w:r>
      <w:r>
        <w:rPr>
          <w:rFonts w:eastAsia="黑体" w:hint="eastAsia"/>
          <w:b/>
          <w:sz w:val="30"/>
          <w:szCs w:val="30"/>
          <w:u w:val="thick"/>
        </w:rPr>
        <w:t xml:space="preserve"> </w:t>
      </w:r>
    </w:p>
    <w:p w:rsidR="00E414D4" w:rsidRDefault="00E414D4">
      <w:pPr>
        <w:spacing w:line="360" w:lineRule="auto"/>
        <w:ind w:firstLineChars="596" w:firstLine="1795"/>
        <w:rPr>
          <w:rFonts w:eastAsia="黑体"/>
          <w:b/>
          <w:sz w:val="30"/>
        </w:rPr>
      </w:pPr>
      <w:r>
        <w:rPr>
          <w:rFonts w:eastAsia="黑体" w:hint="eastAsia"/>
          <w:b/>
          <w:sz w:val="30"/>
          <w:szCs w:val="36"/>
        </w:rPr>
        <w:t>姓</w:t>
      </w:r>
      <w:r>
        <w:rPr>
          <w:rFonts w:eastAsia="黑体" w:hint="eastAsia"/>
          <w:b/>
          <w:sz w:val="30"/>
          <w:szCs w:val="36"/>
        </w:rPr>
        <w:t xml:space="preserve">    </w:t>
      </w:r>
      <w:r>
        <w:rPr>
          <w:rFonts w:eastAsia="黑体" w:hint="eastAsia"/>
          <w:b/>
          <w:sz w:val="30"/>
          <w:szCs w:val="36"/>
        </w:rPr>
        <w:t>名：</w:t>
      </w:r>
      <w:r>
        <w:rPr>
          <w:rFonts w:eastAsia="黑体"/>
          <w:b/>
          <w:sz w:val="30"/>
          <w:szCs w:val="30"/>
          <w:u w:val="single"/>
        </w:rPr>
        <w:t xml:space="preserve">    </w:t>
      </w:r>
      <w:r w:rsidR="00B3023B">
        <w:rPr>
          <w:rFonts w:eastAsia="黑体"/>
          <w:b/>
          <w:sz w:val="30"/>
          <w:szCs w:val="30"/>
          <w:u w:val="single"/>
        </w:rPr>
        <w:t xml:space="preserve"> </w:t>
      </w:r>
      <w:r w:rsidR="00042FF6">
        <w:rPr>
          <w:rFonts w:eastAsia="黑体"/>
          <w:b/>
          <w:sz w:val="30"/>
          <w:szCs w:val="30"/>
          <w:u w:val="single"/>
        </w:rPr>
        <w:t xml:space="preserve"> </w:t>
      </w:r>
      <w:r w:rsidR="0035242A">
        <w:rPr>
          <w:rFonts w:eastAsia="黑体"/>
          <w:b/>
          <w:sz w:val="30"/>
          <w:szCs w:val="30"/>
          <w:u w:val="single"/>
        </w:rPr>
        <w:t>谢志强</w:t>
      </w:r>
      <w:r w:rsidR="00B3023B">
        <w:rPr>
          <w:rFonts w:eastAsia="黑体" w:hint="eastAsia"/>
          <w:b/>
          <w:sz w:val="30"/>
          <w:szCs w:val="30"/>
          <w:u w:val="single"/>
        </w:rPr>
        <w:t xml:space="preserve">  </w:t>
      </w:r>
      <w:r w:rsidR="00042FF6">
        <w:rPr>
          <w:rFonts w:hint="eastAsia"/>
          <w:b/>
          <w:sz w:val="30"/>
          <w:szCs w:val="30"/>
          <w:u w:val="single"/>
        </w:rPr>
        <w:t xml:space="preserve"> </w:t>
      </w:r>
      <w:r>
        <w:rPr>
          <w:rFonts w:hint="eastAsia"/>
          <w:b/>
          <w:sz w:val="30"/>
          <w:szCs w:val="30"/>
          <w:u w:val="single"/>
        </w:rPr>
        <w:t xml:space="preserve">  </w:t>
      </w:r>
      <w:r w:rsidR="00042FF6">
        <w:rPr>
          <w:b/>
          <w:sz w:val="30"/>
          <w:szCs w:val="30"/>
          <w:u w:val="single"/>
        </w:rPr>
        <w:t xml:space="preserve"> </w:t>
      </w:r>
      <w:r>
        <w:rPr>
          <w:rFonts w:hint="eastAsia"/>
          <w:b/>
          <w:sz w:val="30"/>
          <w:szCs w:val="30"/>
          <w:u w:val="single"/>
        </w:rPr>
        <w:t xml:space="preserve"> </w:t>
      </w:r>
    </w:p>
    <w:p w:rsidR="00E414D4" w:rsidRDefault="00E414D4">
      <w:pPr>
        <w:spacing w:line="360" w:lineRule="auto"/>
        <w:ind w:firstLineChars="600" w:firstLine="1807"/>
        <w:rPr>
          <w:rFonts w:eastAsia="黑体"/>
          <w:b/>
          <w:sz w:val="30"/>
        </w:rPr>
      </w:pPr>
      <w:r>
        <w:rPr>
          <w:rFonts w:eastAsia="黑体" w:hint="eastAsia"/>
          <w:b/>
          <w:sz w:val="30"/>
          <w:szCs w:val="36"/>
        </w:rPr>
        <w:t>学</w:t>
      </w:r>
      <w:r>
        <w:rPr>
          <w:rFonts w:eastAsia="黑体" w:hint="eastAsia"/>
          <w:b/>
          <w:sz w:val="30"/>
          <w:szCs w:val="36"/>
        </w:rPr>
        <w:t xml:space="preserve">    </w:t>
      </w:r>
      <w:r>
        <w:rPr>
          <w:rFonts w:eastAsia="黑体" w:hint="eastAsia"/>
          <w:b/>
          <w:sz w:val="30"/>
          <w:szCs w:val="36"/>
        </w:rPr>
        <w:t>号：</w:t>
      </w:r>
      <w:r>
        <w:rPr>
          <w:rFonts w:eastAsia="黑体"/>
          <w:b/>
          <w:sz w:val="30"/>
          <w:szCs w:val="30"/>
          <w:u w:val="single"/>
        </w:rPr>
        <w:t xml:space="preserve">  </w:t>
      </w:r>
      <w:r w:rsidR="00042FF6">
        <w:rPr>
          <w:rFonts w:eastAsia="黑体"/>
          <w:b/>
          <w:sz w:val="30"/>
          <w:szCs w:val="30"/>
          <w:u w:val="single"/>
        </w:rPr>
        <w:t xml:space="preserve"> </w:t>
      </w:r>
      <w:r w:rsidR="0035242A">
        <w:rPr>
          <w:rFonts w:eastAsia="黑体"/>
          <w:b/>
          <w:sz w:val="30"/>
          <w:szCs w:val="30"/>
          <w:u w:val="single"/>
        </w:rPr>
        <w:t>201308093051</w:t>
      </w:r>
      <w:r>
        <w:rPr>
          <w:rFonts w:eastAsia="黑体" w:hint="eastAsia"/>
          <w:b/>
          <w:sz w:val="30"/>
          <w:szCs w:val="44"/>
          <w:u w:val="single"/>
        </w:rPr>
        <w:t xml:space="preserve"> </w:t>
      </w:r>
      <w:r>
        <w:rPr>
          <w:rFonts w:hint="eastAsia"/>
          <w:b/>
          <w:sz w:val="30"/>
          <w:szCs w:val="30"/>
          <w:u w:val="single"/>
        </w:rPr>
        <w:t xml:space="preserve">   </w:t>
      </w:r>
    </w:p>
    <w:p w:rsidR="00E414D4" w:rsidRDefault="00E414D4">
      <w:pPr>
        <w:spacing w:line="360" w:lineRule="auto"/>
        <w:ind w:firstLineChars="600" w:firstLine="1807"/>
        <w:rPr>
          <w:b/>
          <w:sz w:val="30"/>
          <w:szCs w:val="30"/>
          <w:u w:val="single"/>
        </w:rPr>
      </w:pPr>
      <w:r>
        <w:rPr>
          <w:rFonts w:eastAsia="黑体" w:hint="eastAsia"/>
          <w:b/>
          <w:sz w:val="30"/>
          <w:szCs w:val="36"/>
        </w:rPr>
        <w:t>指导教师：</w:t>
      </w:r>
      <w:r>
        <w:rPr>
          <w:rFonts w:eastAsia="黑体"/>
          <w:b/>
          <w:sz w:val="30"/>
          <w:szCs w:val="30"/>
          <w:u w:val="single"/>
        </w:rPr>
        <w:t xml:space="preserve">    </w:t>
      </w:r>
      <w:r w:rsidR="00B3023B">
        <w:rPr>
          <w:rFonts w:eastAsia="黑体"/>
          <w:b/>
          <w:sz w:val="30"/>
          <w:szCs w:val="30"/>
          <w:u w:val="single"/>
        </w:rPr>
        <w:t xml:space="preserve"> </w:t>
      </w:r>
      <w:r w:rsidR="004338E6">
        <w:rPr>
          <w:rFonts w:eastAsia="黑体"/>
          <w:b/>
          <w:sz w:val="30"/>
          <w:szCs w:val="30"/>
          <w:u w:val="single"/>
        </w:rPr>
        <w:t xml:space="preserve"> </w:t>
      </w:r>
      <w:r w:rsidR="0035242A">
        <w:rPr>
          <w:rFonts w:eastAsia="黑体"/>
          <w:b/>
          <w:sz w:val="30"/>
          <w:szCs w:val="30"/>
          <w:u w:val="single"/>
        </w:rPr>
        <w:t>周新宇</w:t>
      </w:r>
      <w:r w:rsidR="00B3023B">
        <w:rPr>
          <w:rFonts w:ascii="宋体" w:hAnsi="宋体" w:hint="eastAsia"/>
          <w:b/>
          <w:sz w:val="30"/>
          <w:u w:val="single"/>
        </w:rPr>
        <w:t xml:space="preserve">   </w:t>
      </w:r>
      <w:r w:rsidR="004338E6">
        <w:rPr>
          <w:rFonts w:hint="eastAsia"/>
          <w:b/>
          <w:sz w:val="30"/>
          <w:szCs w:val="30"/>
          <w:u w:val="single"/>
        </w:rPr>
        <w:t xml:space="preserve">  </w:t>
      </w:r>
      <w:r>
        <w:rPr>
          <w:rFonts w:hint="eastAsia"/>
          <w:b/>
          <w:sz w:val="30"/>
          <w:szCs w:val="30"/>
          <w:u w:val="single"/>
        </w:rPr>
        <w:t xml:space="preserve">  </w:t>
      </w:r>
    </w:p>
    <w:p w:rsidR="00E414D4" w:rsidRDefault="00E414D4">
      <w:pPr>
        <w:ind w:firstLineChars="596" w:firstLine="1795"/>
        <w:rPr>
          <w:b/>
          <w:sz w:val="30"/>
          <w:szCs w:val="30"/>
          <w:u w:val="single"/>
        </w:rPr>
      </w:pPr>
      <w:r>
        <w:rPr>
          <w:rFonts w:eastAsia="黑体" w:hint="eastAsia"/>
          <w:b/>
          <w:sz w:val="30"/>
          <w:szCs w:val="36"/>
        </w:rPr>
        <w:t>完成日期：</w:t>
      </w:r>
      <w:r>
        <w:rPr>
          <w:b/>
          <w:sz w:val="30"/>
          <w:szCs w:val="30"/>
          <w:u w:val="single"/>
        </w:rPr>
        <w:t xml:space="preserve">  </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p>
    <w:p w:rsidR="00E414D4" w:rsidRDefault="00E414D4">
      <w:pPr>
        <w:sectPr w:rsidR="00E414D4">
          <w:pgSz w:w="11906" w:h="16838"/>
          <w:pgMar w:top="1440" w:right="1800" w:bottom="1440" w:left="1800" w:header="851" w:footer="992" w:gutter="0"/>
          <w:cols w:space="720"/>
          <w:docGrid w:type="lines" w:linePitch="312"/>
        </w:sectPr>
      </w:pPr>
    </w:p>
    <w:p w:rsidR="00432CC6" w:rsidRPr="00432CC6" w:rsidRDefault="00432CC6" w:rsidP="00F45406">
      <w:pPr>
        <w:pStyle w:val="2"/>
        <w:spacing w:before="480" w:after="360" w:line="240" w:lineRule="auto"/>
        <w:jc w:val="center"/>
      </w:pPr>
      <w:bookmarkStart w:id="12" w:name="_Toc482278016"/>
      <w:r w:rsidRPr="00113808">
        <w:lastRenderedPageBreak/>
        <w:t>声明</w:t>
      </w:r>
      <w:bookmarkEnd w:id="12"/>
    </w:p>
    <w:p w:rsidR="00113808" w:rsidRPr="00113808" w:rsidRDefault="00113808" w:rsidP="00113808">
      <w:pPr>
        <w:spacing w:line="400" w:lineRule="exact"/>
        <w:ind w:firstLineChars="200" w:firstLine="480"/>
        <w:rPr>
          <w:sz w:val="24"/>
        </w:rPr>
      </w:pPr>
      <w:r w:rsidRPr="00113808">
        <w:rPr>
          <w:sz w:val="24"/>
        </w:rPr>
        <w:t>本人郑重声明：</w:t>
      </w:r>
    </w:p>
    <w:p w:rsidR="00113808" w:rsidRPr="00113808" w:rsidRDefault="00113808" w:rsidP="00113808">
      <w:pPr>
        <w:spacing w:line="400" w:lineRule="exact"/>
        <w:ind w:firstLineChars="200" w:firstLine="480"/>
        <w:rPr>
          <w:sz w:val="24"/>
        </w:rPr>
      </w:pPr>
      <w:r w:rsidRPr="00113808">
        <w:rPr>
          <w:sz w:val="24"/>
        </w:rPr>
        <w:t>本人的</w:t>
      </w:r>
      <w:r w:rsidRPr="00113808">
        <w:rPr>
          <w:rFonts w:hint="eastAsia"/>
          <w:sz w:val="24"/>
        </w:rPr>
        <w:t>毕</w:t>
      </w:r>
      <w:r w:rsidRPr="00113808">
        <w:rPr>
          <w:sz w:val="24"/>
        </w:rPr>
        <w:t>业论文（设计）是在指导</w:t>
      </w:r>
      <w:r w:rsidRPr="00113808">
        <w:rPr>
          <w:rFonts w:hint="eastAsia"/>
          <w:sz w:val="24"/>
        </w:rPr>
        <w:t>教师指导</w:t>
      </w:r>
      <w:r w:rsidRPr="00113808">
        <w:rPr>
          <w:sz w:val="24"/>
        </w:rPr>
        <w:t>下</w:t>
      </w:r>
      <w:r w:rsidRPr="00113808">
        <w:rPr>
          <w:rFonts w:hint="eastAsia"/>
          <w:sz w:val="24"/>
        </w:rPr>
        <w:t>独立进行研究取得的成果</w:t>
      </w:r>
      <w:r w:rsidRPr="00113808">
        <w:rPr>
          <w:sz w:val="24"/>
        </w:rPr>
        <w:t>。其中引用的地方都加了标注和致谢，</w:t>
      </w:r>
      <w:r w:rsidRPr="00113808">
        <w:rPr>
          <w:rFonts w:hint="eastAsia"/>
          <w:sz w:val="24"/>
        </w:rPr>
        <w:t>在</w:t>
      </w:r>
      <w:r w:rsidRPr="00113808">
        <w:rPr>
          <w:sz w:val="24"/>
        </w:rPr>
        <w:t>法律规定允许的</w:t>
      </w:r>
      <w:r w:rsidRPr="00113808">
        <w:rPr>
          <w:rFonts w:hint="eastAsia"/>
          <w:sz w:val="24"/>
        </w:rPr>
        <w:t>情况</w:t>
      </w:r>
      <w:r w:rsidRPr="00113808">
        <w:rPr>
          <w:sz w:val="24"/>
        </w:rPr>
        <w:t>下，不包含</w:t>
      </w:r>
      <w:r w:rsidRPr="00113808">
        <w:rPr>
          <w:rFonts w:hint="eastAsia"/>
          <w:sz w:val="24"/>
        </w:rPr>
        <w:t>任何其他个人或集体</w:t>
      </w:r>
      <w:r w:rsidRPr="00113808">
        <w:rPr>
          <w:sz w:val="24"/>
        </w:rPr>
        <w:t>已经撰写完成或已经发表</w:t>
      </w:r>
      <w:r w:rsidRPr="00113808">
        <w:rPr>
          <w:rFonts w:hint="eastAsia"/>
          <w:sz w:val="24"/>
        </w:rPr>
        <w:t>的</w:t>
      </w:r>
      <w:r w:rsidRPr="00113808">
        <w:rPr>
          <w:sz w:val="24"/>
        </w:rPr>
        <w:t>以某种方式公开过的研究成果，不包含为了获得教育机构的证书或学位而作的材料。任何对本研究</w:t>
      </w:r>
      <w:r w:rsidRPr="00113808">
        <w:rPr>
          <w:rFonts w:hint="eastAsia"/>
          <w:sz w:val="24"/>
        </w:rPr>
        <w:t>有</w:t>
      </w:r>
      <w:r w:rsidRPr="00113808">
        <w:rPr>
          <w:sz w:val="24"/>
        </w:rPr>
        <w:t>贡献的</w:t>
      </w:r>
      <w:r w:rsidRPr="00113808">
        <w:rPr>
          <w:rFonts w:hint="eastAsia"/>
          <w:sz w:val="24"/>
        </w:rPr>
        <w:t>个人和集体都</w:t>
      </w:r>
      <w:r w:rsidRPr="00113808">
        <w:rPr>
          <w:sz w:val="24"/>
        </w:rPr>
        <w:t>在文中作了明确的说明并且表达了十分的谢意。</w:t>
      </w:r>
      <w:r w:rsidRPr="00113808">
        <w:rPr>
          <w:rFonts w:hint="eastAsia"/>
          <w:sz w:val="24"/>
        </w:rPr>
        <w:t>本人完全意识到本声明的法律责任由本人承担。</w:t>
      </w:r>
    </w:p>
    <w:p w:rsidR="00113808" w:rsidRPr="00113808" w:rsidRDefault="00113808" w:rsidP="00113808">
      <w:pPr>
        <w:spacing w:line="400" w:lineRule="exact"/>
        <w:ind w:firstLineChars="200" w:firstLine="480"/>
        <w:rPr>
          <w:sz w:val="24"/>
        </w:rPr>
      </w:pPr>
      <w:r w:rsidRPr="00113808">
        <w:rPr>
          <w:sz w:val="24"/>
        </w:rPr>
        <w:t>本人的毕业</w:t>
      </w:r>
      <w:r w:rsidRPr="00113808">
        <w:rPr>
          <w:rFonts w:hint="eastAsia"/>
          <w:sz w:val="24"/>
        </w:rPr>
        <w:t>论文</w:t>
      </w:r>
      <w:r w:rsidRPr="00113808">
        <w:rPr>
          <w:sz w:val="24"/>
        </w:rPr>
        <w:t>（</w:t>
      </w:r>
      <w:r w:rsidRPr="00113808">
        <w:rPr>
          <w:rFonts w:hint="eastAsia"/>
          <w:sz w:val="24"/>
        </w:rPr>
        <w:t>设计</w:t>
      </w:r>
      <w:r w:rsidRPr="00113808">
        <w:rPr>
          <w:sz w:val="24"/>
        </w:rPr>
        <w:t>）成果在江西师范大学读书期间</w:t>
      </w:r>
      <w:r w:rsidRPr="00113808">
        <w:rPr>
          <w:rFonts w:hint="eastAsia"/>
          <w:sz w:val="24"/>
        </w:rPr>
        <w:t>，</w:t>
      </w:r>
      <w:r w:rsidRPr="00113808">
        <w:rPr>
          <w:sz w:val="24"/>
        </w:rPr>
        <w:t>在指导教师精心的指导下取得的，成果归江西师范大学计算机信息工程学院所有。</w:t>
      </w:r>
      <w:r w:rsidRPr="00113808">
        <w:rPr>
          <w:sz w:val="24"/>
        </w:rPr>
        <w:br/>
      </w:r>
      <w:r w:rsidRPr="00113808">
        <w:rPr>
          <w:rFonts w:hint="eastAsia"/>
          <w:sz w:val="24"/>
        </w:rPr>
        <w:t xml:space="preserve">   </w:t>
      </w:r>
      <w:r w:rsidRPr="00113808">
        <w:rPr>
          <w:sz w:val="24"/>
        </w:rPr>
        <w:t>特此声明。</w:t>
      </w:r>
    </w:p>
    <w:p w:rsidR="00113808" w:rsidRPr="00113808" w:rsidRDefault="00113808" w:rsidP="004A1B97">
      <w:pPr>
        <w:spacing w:line="400" w:lineRule="exact"/>
        <w:ind w:firstLineChars="200" w:firstLine="480"/>
        <w:jc w:val="right"/>
        <w:rPr>
          <w:sz w:val="24"/>
        </w:rPr>
      </w:pPr>
      <w:r w:rsidRPr="00113808">
        <w:rPr>
          <w:sz w:val="24"/>
        </w:rPr>
        <w:br/>
      </w:r>
      <w:r w:rsidRPr="00113808">
        <w:rPr>
          <w:sz w:val="24"/>
        </w:rPr>
        <w:t>声明人（毕业设计（论文）作者）学号：</w:t>
      </w:r>
      <w:r w:rsidRPr="00113808">
        <w:rPr>
          <w:sz w:val="24"/>
        </w:rPr>
        <w:br/>
      </w:r>
      <w:r w:rsidRPr="00113808">
        <w:rPr>
          <w:sz w:val="24"/>
        </w:rPr>
        <w:t>声明人（毕业设计（论文）作者）签名：</w:t>
      </w:r>
      <w:r w:rsidRPr="00113808">
        <w:rPr>
          <w:sz w:val="24"/>
        </w:rPr>
        <w:br/>
      </w:r>
      <w:r w:rsidRPr="00113808">
        <w:rPr>
          <w:sz w:val="24"/>
        </w:rPr>
        <w:br/>
      </w:r>
      <w:r w:rsidRPr="00113808">
        <w:rPr>
          <w:sz w:val="24"/>
        </w:rPr>
        <w:t>签名日期：　　　　年　　月　　日</w:t>
      </w:r>
    </w:p>
    <w:p w:rsidR="00E414D4" w:rsidRPr="00113808" w:rsidRDefault="00E414D4"/>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690193" w:rsidRDefault="00690193"/>
    <w:p w:rsidR="004E72E2" w:rsidRDefault="004E72E2"/>
    <w:p w:rsidR="004E72E2" w:rsidRDefault="004E72E2"/>
    <w:p w:rsidR="004E5411" w:rsidRDefault="004E5411" w:rsidP="004E5411">
      <w:pPr>
        <w:spacing w:line="400" w:lineRule="exact"/>
        <w:rPr>
          <w:sz w:val="24"/>
        </w:rPr>
      </w:pPr>
    </w:p>
    <w:p w:rsidR="0066130C" w:rsidRDefault="0066130C" w:rsidP="004E5411">
      <w:pPr>
        <w:spacing w:line="400" w:lineRule="exact"/>
        <w:rPr>
          <w:sz w:val="24"/>
        </w:rPr>
        <w:sectPr w:rsidR="0066130C" w:rsidSect="00161056">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p w:rsidR="004E5411" w:rsidRPr="004E5411" w:rsidRDefault="004E5411" w:rsidP="00F45406">
      <w:pPr>
        <w:pStyle w:val="2"/>
        <w:spacing w:before="480" w:after="360" w:line="240" w:lineRule="auto"/>
        <w:jc w:val="center"/>
      </w:pPr>
      <w:bookmarkStart w:id="13" w:name="_Toc482278017"/>
      <w:r>
        <w:rPr>
          <w:rFonts w:hint="eastAsia"/>
        </w:rPr>
        <w:lastRenderedPageBreak/>
        <w:t>摘要</w:t>
      </w:r>
      <w:bookmarkEnd w:id="13"/>
    </w:p>
    <w:p w:rsidR="00642E3E" w:rsidRPr="00642E3E" w:rsidRDefault="00776C3E" w:rsidP="00D13EDE">
      <w:pPr>
        <w:spacing w:line="400" w:lineRule="exact"/>
        <w:ind w:firstLineChars="200" w:firstLine="480"/>
        <w:rPr>
          <w:sz w:val="24"/>
        </w:rPr>
      </w:pPr>
      <w:r>
        <w:rPr>
          <w:rFonts w:hint="eastAsia"/>
          <w:sz w:val="24"/>
        </w:rPr>
        <w:t>随着科技发展，</w:t>
      </w:r>
      <w:r w:rsidR="00D13EDE">
        <w:rPr>
          <w:rFonts w:hint="eastAsia"/>
          <w:sz w:val="24"/>
        </w:rPr>
        <w:t>网络在人</w:t>
      </w:r>
      <w:r w:rsidR="00D13EDE">
        <w:rPr>
          <w:sz w:val="24"/>
        </w:rPr>
        <w:t>们的工作</w:t>
      </w:r>
      <w:r w:rsidR="00D13EDE">
        <w:rPr>
          <w:rFonts w:hint="eastAsia"/>
          <w:sz w:val="24"/>
        </w:rPr>
        <w:t>和</w:t>
      </w:r>
      <w:r w:rsidR="00D13EDE">
        <w:rPr>
          <w:sz w:val="24"/>
        </w:rPr>
        <w:t>生活</w:t>
      </w:r>
      <w:r w:rsidR="00D13EDE">
        <w:rPr>
          <w:rFonts w:hint="eastAsia"/>
          <w:sz w:val="24"/>
        </w:rPr>
        <w:t>中</w:t>
      </w:r>
      <w:r w:rsidR="00D13EDE">
        <w:rPr>
          <w:sz w:val="24"/>
        </w:rPr>
        <w:t>扮演了越来</w:t>
      </w:r>
      <w:r w:rsidR="00D13EDE">
        <w:rPr>
          <w:rFonts w:hint="eastAsia"/>
          <w:sz w:val="24"/>
        </w:rPr>
        <w:t>越重</w:t>
      </w:r>
      <w:r w:rsidR="00D13EDE">
        <w:rPr>
          <w:sz w:val="24"/>
        </w:rPr>
        <w:t>要的角色。</w:t>
      </w:r>
      <w:r w:rsidR="00F72107">
        <w:rPr>
          <w:rFonts w:hint="eastAsia"/>
          <w:sz w:val="24"/>
        </w:rPr>
        <w:t>各</w:t>
      </w:r>
      <w:r w:rsidR="00D13EDE">
        <w:rPr>
          <w:rFonts w:hint="eastAsia"/>
          <w:sz w:val="24"/>
        </w:rPr>
        <w:t>类</w:t>
      </w:r>
      <w:r w:rsidR="00A04F30">
        <w:rPr>
          <w:rFonts w:hint="eastAsia"/>
          <w:sz w:val="24"/>
        </w:rPr>
        <w:t>网络交流平台</w:t>
      </w:r>
      <w:r w:rsidR="00D13EDE">
        <w:rPr>
          <w:rFonts w:hint="eastAsia"/>
          <w:sz w:val="24"/>
        </w:rPr>
        <w:t>得到</w:t>
      </w:r>
      <w:r w:rsidR="00D13EDE">
        <w:rPr>
          <w:sz w:val="24"/>
        </w:rPr>
        <w:t>了广泛</w:t>
      </w:r>
      <w:r w:rsidR="00D13EDE">
        <w:rPr>
          <w:rFonts w:hint="eastAsia"/>
          <w:sz w:val="24"/>
        </w:rPr>
        <w:t>关注</w:t>
      </w:r>
      <w:r w:rsidR="00D13EDE">
        <w:rPr>
          <w:sz w:val="24"/>
        </w:rPr>
        <w:t>和应用，</w:t>
      </w:r>
      <w:r w:rsidR="00D13EDE">
        <w:rPr>
          <w:rFonts w:hint="eastAsia"/>
          <w:sz w:val="24"/>
        </w:rPr>
        <w:t>其</w:t>
      </w:r>
      <w:r w:rsidR="00D13EDE">
        <w:rPr>
          <w:sz w:val="24"/>
        </w:rPr>
        <w:t>中</w:t>
      </w:r>
      <w:r w:rsidR="00A04F30">
        <w:rPr>
          <w:rFonts w:hint="eastAsia"/>
          <w:sz w:val="24"/>
        </w:rPr>
        <w:t>博客作为</w:t>
      </w:r>
      <w:r w:rsidR="00D13EDE">
        <w:rPr>
          <w:rFonts w:hint="eastAsia"/>
          <w:sz w:val="24"/>
        </w:rPr>
        <w:t>一</w:t>
      </w:r>
      <w:r w:rsidR="00D13EDE">
        <w:rPr>
          <w:sz w:val="24"/>
        </w:rPr>
        <w:t>种</w:t>
      </w:r>
      <w:r w:rsidR="00D13EDE">
        <w:rPr>
          <w:rFonts w:hint="eastAsia"/>
          <w:sz w:val="24"/>
        </w:rPr>
        <w:t>高粘性的</w:t>
      </w:r>
      <w:r w:rsidR="00A04F30">
        <w:rPr>
          <w:rFonts w:hint="eastAsia"/>
          <w:sz w:val="24"/>
        </w:rPr>
        <w:t>网络交流平台</w:t>
      </w:r>
      <w:r w:rsidR="00D13EDE">
        <w:rPr>
          <w:rFonts w:hint="eastAsia"/>
          <w:sz w:val="24"/>
        </w:rPr>
        <w:t>拥</w:t>
      </w:r>
      <w:r w:rsidR="00D13EDE">
        <w:rPr>
          <w:sz w:val="24"/>
        </w:rPr>
        <w:t>有大量的使用者</w:t>
      </w:r>
      <w:r w:rsidR="00A04F30">
        <w:rPr>
          <w:rFonts w:hint="eastAsia"/>
          <w:sz w:val="24"/>
        </w:rPr>
        <w:t>。</w:t>
      </w:r>
      <w:r w:rsidR="00D13EDE">
        <w:rPr>
          <w:rFonts w:hint="eastAsia"/>
          <w:sz w:val="24"/>
        </w:rPr>
        <w:t>通过</w:t>
      </w:r>
      <w:r w:rsidR="00642E3E" w:rsidRPr="00642E3E">
        <w:rPr>
          <w:rFonts w:hint="eastAsia"/>
          <w:sz w:val="24"/>
        </w:rPr>
        <w:t>博客，</w:t>
      </w:r>
      <w:r w:rsidR="00D13EDE">
        <w:rPr>
          <w:rFonts w:hint="eastAsia"/>
          <w:sz w:val="24"/>
        </w:rPr>
        <w:t>人</w:t>
      </w:r>
      <w:r w:rsidR="00D13EDE">
        <w:rPr>
          <w:sz w:val="24"/>
        </w:rPr>
        <w:t>们</w:t>
      </w:r>
      <w:r w:rsidR="00642E3E" w:rsidRPr="00642E3E">
        <w:rPr>
          <w:rFonts w:hint="eastAsia"/>
          <w:sz w:val="24"/>
        </w:rPr>
        <w:t>可以</w:t>
      </w:r>
      <w:r w:rsidR="00D13EDE">
        <w:rPr>
          <w:rFonts w:hint="eastAsia"/>
          <w:sz w:val="24"/>
        </w:rPr>
        <w:t>自由</w:t>
      </w:r>
      <w:r w:rsidR="00D13EDE">
        <w:rPr>
          <w:sz w:val="24"/>
        </w:rPr>
        <w:t>地</w:t>
      </w:r>
      <w:r w:rsidR="00D13EDE">
        <w:rPr>
          <w:rFonts w:hint="eastAsia"/>
          <w:sz w:val="24"/>
        </w:rPr>
        <w:t>表达</w:t>
      </w:r>
      <w:r w:rsidR="00047461">
        <w:rPr>
          <w:rFonts w:hint="eastAsia"/>
          <w:sz w:val="24"/>
        </w:rPr>
        <w:t>出</w:t>
      </w:r>
      <w:r w:rsidR="000F5969" w:rsidRPr="000F5969">
        <w:rPr>
          <w:rFonts w:hint="eastAsia"/>
          <w:sz w:val="24"/>
        </w:rPr>
        <w:t>自己的观点</w:t>
      </w:r>
      <w:r w:rsidR="00047461">
        <w:rPr>
          <w:rFonts w:hint="eastAsia"/>
          <w:sz w:val="24"/>
        </w:rPr>
        <w:t>，</w:t>
      </w:r>
      <w:r w:rsidR="00047461">
        <w:rPr>
          <w:sz w:val="24"/>
        </w:rPr>
        <w:t>和网友一起交流和讨论。</w:t>
      </w:r>
      <w:r w:rsidR="00047461">
        <w:rPr>
          <w:rFonts w:hint="eastAsia"/>
          <w:sz w:val="24"/>
        </w:rPr>
        <w:t>并且，通过</w:t>
      </w:r>
      <w:r w:rsidR="00047461">
        <w:rPr>
          <w:sz w:val="24"/>
        </w:rPr>
        <w:t>博客</w:t>
      </w:r>
      <w:r w:rsidR="00DA5897">
        <w:rPr>
          <w:rFonts w:hint="eastAsia"/>
          <w:sz w:val="24"/>
        </w:rPr>
        <w:t>也可以</w:t>
      </w:r>
      <w:r w:rsidR="00FB597F">
        <w:rPr>
          <w:rFonts w:hint="eastAsia"/>
          <w:sz w:val="24"/>
        </w:rPr>
        <w:t>结</w:t>
      </w:r>
      <w:r w:rsidR="0091578F">
        <w:rPr>
          <w:rFonts w:hint="eastAsia"/>
          <w:sz w:val="24"/>
        </w:rPr>
        <w:t>交到很多</w:t>
      </w:r>
      <w:r w:rsidR="00FB597F">
        <w:rPr>
          <w:rFonts w:hint="eastAsia"/>
          <w:sz w:val="24"/>
        </w:rPr>
        <w:t>兴趣相同</w:t>
      </w:r>
      <w:r w:rsidR="0091578F">
        <w:rPr>
          <w:rFonts w:hint="eastAsia"/>
          <w:sz w:val="24"/>
        </w:rPr>
        <w:t>的朋</w:t>
      </w:r>
      <w:r w:rsidR="00BA4B34">
        <w:rPr>
          <w:rFonts w:hint="eastAsia"/>
          <w:sz w:val="24"/>
        </w:rPr>
        <w:t>友</w:t>
      </w:r>
      <w:r w:rsidR="00047461">
        <w:rPr>
          <w:rFonts w:hint="eastAsia"/>
          <w:sz w:val="24"/>
        </w:rPr>
        <w:t>，</w:t>
      </w:r>
      <w:r w:rsidR="00642E3E" w:rsidRPr="00642E3E">
        <w:rPr>
          <w:rFonts w:hint="eastAsia"/>
          <w:sz w:val="24"/>
        </w:rPr>
        <w:t>具有很高的</w:t>
      </w:r>
      <w:r w:rsidR="00047461">
        <w:rPr>
          <w:rFonts w:hint="eastAsia"/>
          <w:sz w:val="24"/>
        </w:rPr>
        <w:t>实际使用</w:t>
      </w:r>
      <w:r w:rsidR="00642E3E" w:rsidRPr="00642E3E">
        <w:rPr>
          <w:rFonts w:hint="eastAsia"/>
          <w:sz w:val="24"/>
        </w:rPr>
        <w:t>价值。</w:t>
      </w:r>
    </w:p>
    <w:p w:rsidR="00E414D4" w:rsidRPr="00642E3E" w:rsidRDefault="00707798" w:rsidP="00642E3E">
      <w:pPr>
        <w:spacing w:line="400" w:lineRule="exact"/>
        <w:ind w:firstLineChars="200" w:firstLine="480"/>
        <w:rPr>
          <w:sz w:val="24"/>
        </w:rPr>
      </w:pPr>
      <w:r>
        <w:rPr>
          <w:rFonts w:hint="eastAsia"/>
          <w:sz w:val="24"/>
        </w:rPr>
        <w:t>本文主要介绍一个个人博客系统的开发与设计，从系统开发</w:t>
      </w:r>
      <w:r w:rsidR="00642E3E" w:rsidRPr="00642E3E">
        <w:rPr>
          <w:rFonts w:hint="eastAsia"/>
          <w:sz w:val="24"/>
        </w:rPr>
        <w:t>背景、</w:t>
      </w:r>
      <w:r>
        <w:rPr>
          <w:rFonts w:hint="eastAsia"/>
          <w:sz w:val="24"/>
        </w:rPr>
        <w:t>系统</w:t>
      </w:r>
      <w:r w:rsidR="00642E3E" w:rsidRPr="00642E3E">
        <w:rPr>
          <w:rFonts w:hint="eastAsia"/>
          <w:sz w:val="24"/>
        </w:rPr>
        <w:t>需求分析、</w:t>
      </w:r>
      <w:r>
        <w:rPr>
          <w:rFonts w:hint="eastAsia"/>
          <w:sz w:val="24"/>
        </w:rPr>
        <w:t>系统</w:t>
      </w:r>
      <w:r w:rsidR="00642E3E" w:rsidRPr="00642E3E">
        <w:rPr>
          <w:rFonts w:hint="eastAsia"/>
          <w:sz w:val="24"/>
        </w:rPr>
        <w:t>环境搭建、</w:t>
      </w:r>
      <w:r>
        <w:rPr>
          <w:rFonts w:hint="eastAsia"/>
          <w:sz w:val="24"/>
        </w:rPr>
        <w:t>系统</w:t>
      </w:r>
      <w:r w:rsidR="00642E3E" w:rsidRPr="00642E3E">
        <w:rPr>
          <w:rFonts w:hint="eastAsia"/>
          <w:sz w:val="24"/>
        </w:rPr>
        <w:t>代码实现</w:t>
      </w:r>
      <w:r w:rsidR="00047461">
        <w:rPr>
          <w:rFonts w:hint="eastAsia"/>
          <w:sz w:val="24"/>
        </w:rPr>
        <w:t>等</w:t>
      </w:r>
      <w:r w:rsidR="00642E3E" w:rsidRPr="00642E3E">
        <w:rPr>
          <w:rFonts w:hint="eastAsia"/>
          <w:sz w:val="24"/>
        </w:rPr>
        <w:t>这几个方面</w:t>
      </w:r>
      <w:r w:rsidR="00047461">
        <w:rPr>
          <w:rFonts w:hint="eastAsia"/>
          <w:sz w:val="24"/>
        </w:rPr>
        <w:t>来</w:t>
      </w:r>
      <w:r w:rsidR="00642E3E" w:rsidRPr="00642E3E">
        <w:rPr>
          <w:rFonts w:hint="eastAsia"/>
          <w:sz w:val="24"/>
        </w:rPr>
        <w:t>介绍整个系统的开发过程以及一些技术细节。本系统采用</w:t>
      </w:r>
      <w:r w:rsidR="00642E3E" w:rsidRPr="00642E3E">
        <w:rPr>
          <w:rFonts w:hint="eastAsia"/>
          <w:sz w:val="24"/>
        </w:rPr>
        <w:t>PHP</w:t>
      </w:r>
      <w:r w:rsidR="00642E3E" w:rsidRPr="00642E3E">
        <w:rPr>
          <w:rFonts w:hint="eastAsia"/>
          <w:sz w:val="24"/>
        </w:rPr>
        <w:t>、</w:t>
      </w:r>
      <w:proofErr w:type="spellStart"/>
      <w:r w:rsidR="00642E3E" w:rsidRPr="00642E3E">
        <w:rPr>
          <w:rFonts w:hint="eastAsia"/>
          <w:sz w:val="24"/>
        </w:rPr>
        <w:t>MySql</w:t>
      </w:r>
      <w:proofErr w:type="spellEnd"/>
      <w:r w:rsidR="00642E3E" w:rsidRPr="00642E3E">
        <w:rPr>
          <w:rFonts w:hint="eastAsia"/>
          <w:sz w:val="24"/>
        </w:rPr>
        <w:t>、</w:t>
      </w:r>
      <w:r w:rsidR="00642E3E" w:rsidRPr="00642E3E">
        <w:rPr>
          <w:rFonts w:hint="eastAsia"/>
          <w:sz w:val="24"/>
        </w:rPr>
        <w:t>JavaScript</w:t>
      </w:r>
      <w:r w:rsidR="000552F1" w:rsidRPr="00642E3E">
        <w:rPr>
          <w:rFonts w:hint="eastAsia"/>
          <w:sz w:val="24"/>
        </w:rPr>
        <w:t>、</w:t>
      </w:r>
      <w:r w:rsidR="000552F1" w:rsidRPr="00642E3E">
        <w:rPr>
          <w:rFonts w:hint="eastAsia"/>
          <w:sz w:val="24"/>
        </w:rPr>
        <w:t>HTML</w:t>
      </w:r>
      <w:r w:rsidR="000552F1" w:rsidRPr="00642E3E">
        <w:rPr>
          <w:rFonts w:hint="eastAsia"/>
          <w:sz w:val="24"/>
        </w:rPr>
        <w:t>、</w:t>
      </w:r>
      <w:r w:rsidR="000552F1" w:rsidRPr="00642E3E">
        <w:rPr>
          <w:rFonts w:hint="eastAsia"/>
          <w:sz w:val="24"/>
        </w:rPr>
        <w:t>CSS</w:t>
      </w:r>
      <w:r w:rsidR="00642E3E" w:rsidRPr="00642E3E">
        <w:rPr>
          <w:rFonts w:hint="eastAsia"/>
          <w:sz w:val="24"/>
        </w:rPr>
        <w:t>等常用</w:t>
      </w:r>
      <w:r w:rsidR="00642E3E" w:rsidRPr="00642E3E">
        <w:rPr>
          <w:rFonts w:hint="eastAsia"/>
          <w:sz w:val="24"/>
        </w:rPr>
        <w:t>Web</w:t>
      </w:r>
      <w:r w:rsidR="0079667D">
        <w:rPr>
          <w:rFonts w:hint="eastAsia"/>
          <w:sz w:val="24"/>
        </w:rPr>
        <w:t>开发技术</w:t>
      </w:r>
      <w:r w:rsidR="00047461">
        <w:rPr>
          <w:rFonts w:hint="eastAsia"/>
          <w:sz w:val="24"/>
        </w:rPr>
        <w:t>，</w:t>
      </w:r>
      <w:r w:rsidR="0079667D">
        <w:rPr>
          <w:rFonts w:hint="eastAsia"/>
          <w:sz w:val="24"/>
        </w:rPr>
        <w:t>使</w:t>
      </w:r>
      <w:r w:rsidR="00642E3E" w:rsidRPr="00642E3E">
        <w:rPr>
          <w:rFonts w:hint="eastAsia"/>
          <w:sz w:val="24"/>
        </w:rPr>
        <w:t>用</w:t>
      </w:r>
      <w:r w:rsidR="00047461">
        <w:rPr>
          <w:rFonts w:hint="eastAsia"/>
          <w:sz w:val="24"/>
        </w:rPr>
        <w:t>了</w:t>
      </w:r>
      <w:r w:rsidR="00642E3E" w:rsidRPr="00642E3E">
        <w:rPr>
          <w:rFonts w:hint="eastAsia"/>
          <w:sz w:val="24"/>
        </w:rPr>
        <w:t>基于</w:t>
      </w:r>
      <w:r w:rsidR="00642E3E" w:rsidRPr="00642E3E">
        <w:rPr>
          <w:rFonts w:hint="eastAsia"/>
          <w:sz w:val="24"/>
        </w:rPr>
        <w:t>Node.js</w:t>
      </w:r>
      <w:r w:rsidR="00642E3E" w:rsidRPr="00642E3E">
        <w:rPr>
          <w:rFonts w:hint="eastAsia"/>
          <w:sz w:val="24"/>
        </w:rPr>
        <w:t>的</w:t>
      </w:r>
      <w:proofErr w:type="spellStart"/>
      <w:r w:rsidR="00642E3E" w:rsidRPr="00642E3E">
        <w:rPr>
          <w:rFonts w:hint="eastAsia"/>
          <w:sz w:val="24"/>
        </w:rPr>
        <w:t>webpack</w:t>
      </w:r>
      <w:proofErr w:type="spellEnd"/>
      <w:r w:rsidR="00642E3E" w:rsidRPr="00642E3E">
        <w:rPr>
          <w:rFonts w:hint="eastAsia"/>
          <w:sz w:val="24"/>
        </w:rPr>
        <w:t>前端打包工具</w:t>
      </w:r>
      <w:r w:rsidR="00596614">
        <w:rPr>
          <w:rFonts w:hint="eastAsia"/>
          <w:sz w:val="24"/>
        </w:rPr>
        <w:t>自动</w:t>
      </w:r>
      <w:r w:rsidR="000C6A60">
        <w:rPr>
          <w:rFonts w:hint="eastAsia"/>
          <w:sz w:val="24"/>
        </w:rPr>
        <w:t>部署前端应用</w:t>
      </w:r>
      <w:r w:rsidR="00047461">
        <w:rPr>
          <w:rFonts w:hint="eastAsia"/>
          <w:sz w:val="24"/>
        </w:rPr>
        <w:t>，</w:t>
      </w:r>
      <w:r w:rsidR="000C6A60">
        <w:rPr>
          <w:rFonts w:hint="eastAsia"/>
          <w:sz w:val="24"/>
        </w:rPr>
        <w:t>尝试运用</w:t>
      </w:r>
      <w:r w:rsidR="00642E3E" w:rsidRPr="00642E3E">
        <w:rPr>
          <w:rFonts w:hint="eastAsia"/>
          <w:sz w:val="24"/>
        </w:rPr>
        <w:t>流行的前端技术框架</w:t>
      </w:r>
      <w:r w:rsidR="00642E3E" w:rsidRPr="00642E3E">
        <w:rPr>
          <w:rFonts w:hint="eastAsia"/>
          <w:sz w:val="24"/>
        </w:rPr>
        <w:t>Vue.js</w:t>
      </w:r>
      <w:r w:rsidR="00642E3E" w:rsidRPr="00642E3E">
        <w:rPr>
          <w:rFonts w:hint="eastAsia"/>
          <w:sz w:val="24"/>
        </w:rPr>
        <w:t>来构建前端页面。系统以扁平化风格为基调，简洁大方，符合现代化的设计风格。</w:t>
      </w:r>
    </w:p>
    <w:p w:rsidR="00E414D4" w:rsidRDefault="00E414D4">
      <w:pPr>
        <w:spacing w:line="400" w:lineRule="exact"/>
        <w:rPr>
          <w:sz w:val="24"/>
        </w:rPr>
      </w:pPr>
    </w:p>
    <w:p w:rsidR="0003026D" w:rsidRPr="002D096F" w:rsidRDefault="00E414D4" w:rsidP="0003026D">
      <w:pPr>
        <w:spacing w:line="300" w:lineRule="auto"/>
        <w:rPr>
          <w:sz w:val="24"/>
        </w:rPr>
      </w:pPr>
      <w:r w:rsidRPr="0044756D">
        <w:rPr>
          <w:rFonts w:hint="eastAsia"/>
          <w:b/>
          <w:sz w:val="24"/>
        </w:rPr>
        <w:t>关键词</w:t>
      </w:r>
      <w:r>
        <w:rPr>
          <w:rFonts w:ascii="黑体" w:eastAsia="黑体" w:hint="eastAsia"/>
          <w:sz w:val="24"/>
        </w:rPr>
        <w:t>：</w:t>
      </w:r>
      <w:r w:rsidR="0003026D">
        <w:rPr>
          <w:rFonts w:hint="eastAsia"/>
          <w:sz w:val="24"/>
        </w:rPr>
        <w:t>Web</w:t>
      </w:r>
      <w:r w:rsidR="0003026D">
        <w:rPr>
          <w:rFonts w:hint="eastAsia"/>
          <w:sz w:val="24"/>
        </w:rPr>
        <w:t>；</w:t>
      </w:r>
      <w:r w:rsidR="0003026D">
        <w:rPr>
          <w:rFonts w:hint="eastAsia"/>
          <w:sz w:val="24"/>
        </w:rPr>
        <w:t>JavaScript</w:t>
      </w:r>
      <w:r w:rsidR="0003026D">
        <w:rPr>
          <w:rFonts w:hint="eastAsia"/>
          <w:sz w:val="24"/>
        </w:rPr>
        <w:t>；</w:t>
      </w:r>
      <w:proofErr w:type="spellStart"/>
      <w:r w:rsidR="0003026D">
        <w:rPr>
          <w:sz w:val="24"/>
        </w:rPr>
        <w:t>Git</w:t>
      </w:r>
      <w:proofErr w:type="spellEnd"/>
      <w:r w:rsidR="0003026D">
        <w:rPr>
          <w:rFonts w:hint="eastAsia"/>
          <w:sz w:val="24"/>
        </w:rPr>
        <w:t>；</w:t>
      </w:r>
      <w:r w:rsidR="0003026D">
        <w:rPr>
          <w:rFonts w:hint="eastAsia"/>
          <w:sz w:val="24"/>
        </w:rPr>
        <w:t>Node</w:t>
      </w:r>
      <w:r w:rsidR="0003026D">
        <w:rPr>
          <w:rFonts w:hint="eastAsia"/>
          <w:sz w:val="24"/>
        </w:rPr>
        <w:t>；</w:t>
      </w:r>
      <w:r w:rsidR="0003026D">
        <w:rPr>
          <w:sz w:val="24"/>
        </w:rPr>
        <w:t>个人博客</w:t>
      </w:r>
      <w:r w:rsidR="0003026D">
        <w:rPr>
          <w:rFonts w:hint="eastAsia"/>
          <w:sz w:val="24"/>
        </w:rPr>
        <w:t>；</w:t>
      </w:r>
    </w:p>
    <w:p w:rsidR="00E414D4" w:rsidRPr="0003026D" w:rsidRDefault="00E414D4">
      <w:pPr>
        <w:spacing w:line="400" w:lineRule="exact"/>
        <w:rPr>
          <w:sz w:val="24"/>
        </w:rPr>
      </w:pPr>
    </w:p>
    <w:p w:rsidR="00E414D4" w:rsidRDefault="00E414D4">
      <w:pPr>
        <w:spacing w:line="400" w:lineRule="exact"/>
        <w:rPr>
          <w:sz w:val="24"/>
        </w:rPr>
      </w:pPr>
    </w:p>
    <w:p w:rsidR="00E07D6A" w:rsidRDefault="00E07D6A">
      <w:pPr>
        <w:spacing w:line="400" w:lineRule="exact"/>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rPr>
          <w:sz w:val="24"/>
        </w:rPr>
      </w:pPr>
    </w:p>
    <w:p w:rsidR="00E07D6A" w:rsidRPr="00E07D6A" w:rsidRDefault="00E07D6A" w:rsidP="00E07D6A">
      <w:pPr>
        <w:tabs>
          <w:tab w:val="left" w:pos="3030"/>
        </w:tabs>
        <w:rPr>
          <w:sz w:val="24"/>
        </w:rPr>
      </w:pPr>
      <w:r>
        <w:rPr>
          <w:sz w:val="24"/>
        </w:rPr>
        <w:tab/>
      </w:r>
    </w:p>
    <w:p w:rsidR="00E414D4" w:rsidRPr="00E07D6A" w:rsidRDefault="00E07D6A" w:rsidP="00E07D6A">
      <w:pPr>
        <w:tabs>
          <w:tab w:val="left" w:pos="3030"/>
        </w:tabs>
        <w:rPr>
          <w:sz w:val="24"/>
        </w:rPr>
        <w:sectPr w:rsidR="00E414D4" w:rsidRPr="00E07D6A" w:rsidSect="009F6BB9">
          <w:pgSz w:w="11906" w:h="16838"/>
          <w:pgMar w:top="1440" w:right="1800" w:bottom="1440" w:left="1800" w:header="851" w:footer="992" w:gutter="0"/>
          <w:pgNumType w:fmt="upperRoman"/>
          <w:cols w:space="720"/>
          <w:docGrid w:type="lines" w:linePitch="312"/>
        </w:sectPr>
      </w:pPr>
      <w:r>
        <w:rPr>
          <w:sz w:val="24"/>
        </w:rPr>
        <w:tab/>
      </w:r>
    </w:p>
    <w:p w:rsidR="00E343C0" w:rsidRPr="00CE07B8" w:rsidRDefault="00E343C0" w:rsidP="00F45406">
      <w:pPr>
        <w:pStyle w:val="2"/>
        <w:spacing w:before="480" w:after="360" w:line="240" w:lineRule="auto"/>
        <w:jc w:val="center"/>
        <w:rPr>
          <w:rFonts w:eastAsiaTheme="majorEastAsia" w:cs="Arial"/>
          <w:lang w:val="fr-FR"/>
        </w:rPr>
      </w:pPr>
      <w:bookmarkStart w:id="14" w:name="_Toc482278018"/>
      <w:r w:rsidRPr="00CE07B8">
        <w:rPr>
          <w:rFonts w:eastAsiaTheme="majorEastAsia" w:cs="Arial"/>
          <w:lang w:val="fr-FR"/>
        </w:rPr>
        <w:lastRenderedPageBreak/>
        <w:t>Abstract</w:t>
      </w:r>
      <w:bookmarkEnd w:id="14"/>
    </w:p>
    <w:p w:rsidR="002A1AF9" w:rsidRPr="002A1AF9" w:rsidRDefault="002A1AF9" w:rsidP="002A1AF9">
      <w:pPr>
        <w:spacing w:line="400" w:lineRule="exact"/>
        <w:ind w:firstLineChars="200" w:firstLine="480"/>
        <w:rPr>
          <w:sz w:val="24"/>
          <w:lang w:val="fr-FR"/>
        </w:rPr>
      </w:pPr>
      <w:r w:rsidRPr="002A1AF9">
        <w:rPr>
          <w:sz w:val="24"/>
          <w:lang w:val="fr-FR"/>
        </w:rPr>
        <w:t xml:space="preserve">With the development of science and technology, the informationization slowly into the center of the society, people gradually through a variety of network communication platform for information exchange. Blogs are a great place to shine as an emerging online platform. People like to manage the blog, because they can in their own blogs to express their views and win the respect of others, on the one hand is to filter and accumulate knowledge, on the one hand, also can to blog marketing for media themselves, at the same time can make a lot of like-minded bloggers. Blogs can help people with difficulties, and have a high level of </w:t>
      </w:r>
      <w:r w:rsidR="00A03D80">
        <w:rPr>
          <w:rFonts w:hint="eastAsia"/>
          <w:sz w:val="24"/>
          <w:lang w:val="fr-FR"/>
        </w:rPr>
        <w:t>s</w:t>
      </w:r>
      <w:r w:rsidRPr="002A1AF9">
        <w:rPr>
          <w:sz w:val="24"/>
          <w:lang w:val="fr-FR"/>
        </w:rPr>
        <w:t>hared spirit and value.</w:t>
      </w:r>
    </w:p>
    <w:p w:rsidR="00B4772D" w:rsidRDefault="002A1AF9" w:rsidP="002A1AF9">
      <w:pPr>
        <w:spacing w:line="400" w:lineRule="exact"/>
        <w:ind w:firstLineChars="200" w:firstLine="480"/>
        <w:rPr>
          <w:sz w:val="24"/>
          <w:lang w:val="fr-FR"/>
        </w:rPr>
      </w:pPr>
      <w:r w:rsidRPr="002A1AF9">
        <w:rPr>
          <w:sz w:val="24"/>
          <w:lang w:val="fr-FR"/>
        </w:rPr>
        <w:t xml:space="preserve">This paper mainly introduces the development and design of a personal blog system, from the system development background, system requirement analysis, system environment construction, system code to realize these a few respects the development process of the whole system are introduced, and some technical details. This system </w:t>
      </w:r>
      <w:r w:rsidR="00707A5F">
        <w:rPr>
          <w:rFonts w:hint="eastAsia"/>
          <w:sz w:val="24"/>
          <w:lang w:val="fr-FR"/>
        </w:rPr>
        <w:t>uses</w:t>
      </w:r>
      <w:r w:rsidR="009977FB">
        <w:rPr>
          <w:sz w:val="24"/>
          <w:lang w:val="fr-FR"/>
        </w:rPr>
        <w:t xml:space="preserve"> </w:t>
      </w:r>
      <w:r w:rsidRPr="002A1AF9">
        <w:rPr>
          <w:sz w:val="24"/>
          <w:lang w:val="fr-FR"/>
        </w:rPr>
        <w:t xml:space="preserve">common </w:t>
      </w:r>
      <w:r w:rsidR="00764624">
        <w:rPr>
          <w:sz w:val="24"/>
          <w:lang w:val="fr-FR"/>
        </w:rPr>
        <w:t>w</w:t>
      </w:r>
      <w:r w:rsidRPr="002A1AF9">
        <w:rPr>
          <w:sz w:val="24"/>
          <w:lang w:val="fr-FR"/>
        </w:rPr>
        <w:t xml:space="preserve">eb development techniques such as PHP, MySql, JavaScript, HTML, and CSS. </w:t>
      </w:r>
      <w:r w:rsidR="00712AB2">
        <w:rPr>
          <w:rFonts w:hint="eastAsia"/>
          <w:sz w:val="24"/>
          <w:lang w:val="fr-FR"/>
        </w:rPr>
        <w:t>U</w:t>
      </w:r>
      <w:r w:rsidRPr="002A1AF9">
        <w:rPr>
          <w:sz w:val="24"/>
          <w:lang w:val="fr-FR"/>
        </w:rPr>
        <w:t xml:space="preserve">sing the node.js webpack front-end packaging tool to automatically deploy the front-end application; </w:t>
      </w:r>
      <w:r w:rsidR="00E07E5B">
        <w:rPr>
          <w:sz w:val="24"/>
          <w:lang w:val="fr-FR"/>
        </w:rPr>
        <w:t>t</w:t>
      </w:r>
      <w:r w:rsidRPr="002A1AF9">
        <w:rPr>
          <w:sz w:val="24"/>
          <w:lang w:val="fr-FR"/>
        </w:rPr>
        <w:t xml:space="preserve">ry using the popular front-end technology framework Vue. Js to build the front-end page. </w:t>
      </w:r>
      <w:r w:rsidR="002526B9">
        <w:rPr>
          <w:sz w:val="24"/>
          <w:lang w:val="fr-FR"/>
        </w:rPr>
        <w:t>T</w:t>
      </w:r>
      <w:r w:rsidRPr="002A1AF9">
        <w:rPr>
          <w:sz w:val="24"/>
          <w:lang w:val="fr-FR"/>
        </w:rPr>
        <w:t xml:space="preserve">he system is the basic tone with flat style, concise and easy, accord with modern design style. </w:t>
      </w:r>
    </w:p>
    <w:p w:rsidR="00C76B62" w:rsidRDefault="00C76B62" w:rsidP="002A1AF9">
      <w:pPr>
        <w:spacing w:line="400" w:lineRule="exact"/>
        <w:ind w:firstLineChars="200" w:firstLine="480"/>
        <w:rPr>
          <w:sz w:val="24"/>
          <w:lang w:val="fr-FR"/>
        </w:rPr>
      </w:pPr>
    </w:p>
    <w:p w:rsidR="00725A8A" w:rsidRPr="00DC4F46" w:rsidRDefault="00E414D4" w:rsidP="00725A8A">
      <w:pPr>
        <w:spacing w:line="300" w:lineRule="auto"/>
        <w:rPr>
          <w:sz w:val="24"/>
        </w:rPr>
      </w:pPr>
      <w:r>
        <w:rPr>
          <w:rFonts w:hint="eastAsia"/>
          <w:b/>
          <w:sz w:val="24"/>
        </w:rPr>
        <w:t>Key words:</w:t>
      </w:r>
      <w:r>
        <w:rPr>
          <w:rFonts w:hint="eastAsia"/>
          <w:sz w:val="24"/>
        </w:rPr>
        <w:t xml:space="preserve"> </w:t>
      </w:r>
      <w:r w:rsidR="00725A8A">
        <w:rPr>
          <w:rFonts w:hint="eastAsia"/>
          <w:sz w:val="24"/>
        </w:rPr>
        <w:t xml:space="preserve">Web; JavaScript; </w:t>
      </w:r>
      <w:proofErr w:type="spellStart"/>
      <w:r w:rsidR="00725A8A">
        <w:rPr>
          <w:sz w:val="24"/>
        </w:rPr>
        <w:t>Git</w:t>
      </w:r>
      <w:proofErr w:type="spellEnd"/>
      <w:r w:rsidR="00725A8A">
        <w:rPr>
          <w:rFonts w:hint="eastAsia"/>
          <w:sz w:val="24"/>
        </w:rPr>
        <w:t xml:space="preserve">; Node; </w:t>
      </w:r>
      <w:r w:rsidR="00435B64">
        <w:rPr>
          <w:sz w:val="24"/>
        </w:rPr>
        <w:t>Personal blog</w:t>
      </w:r>
      <w:r w:rsidR="00435B64">
        <w:rPr>
          <w:rFonts w:hint="eastAsia"/>
          <w:sz w:val="24"/>
        </w:rPr>
        <w:t>;</w:t>
      </w:r>
    </w:p>
    <w:p w:rsidR="00E414D4" w:rsidRPr="00725A8A" w:rsidRDefault="00E414D4">
      <w:pPr>
        <w:spacing w:line="400" w:lineRule="exact"/>
        <w:rPr>
          <w:sz w:val="24"/>
        </w:rPr>
      </w:pPr>
    </w:p>
    <w:p w:rsidR="00E414D4" w:rsidRDefault="00E414D4" w:rsidP="00A87016">
      <w:pPr>
        <w:pStyle w:val="20"/>
        <w:tabs>
          <w:tab w:val="right" w:leader="dot" w:pos="8296"/>
        </w:tabs>
        <w:spacing w:before="120"/>
        <w:rPr>
          <w:sz w:val="24"/>
        </w:rPr>
        <w:sectPr w:rsidR="00E414D4" w:rsidSect="00A87016">
          <w:footerReference w:type="default" r:id="rId12"/>
          <w:pgSz w:w="11906" w:h="16838"/>
          <w:pgMar w:top="1440" w:right="1800" w:bottom="1440" w:left="1800" w:header="851" w:footer="992" w:gutter="0"/>
          <w:pgNumType w:fmt="upperRoman"/>
          <w:cols w:space="720"/>
          <w:docGrid w:type="lines" w:linePitch="312"/>
        </w:sectPr>
      </w:pPr>
    </w:p>
    <w:p w:rsidR="00E414D4" w:rsidRPr="0035042F" w:rsidRDefault="0035042F" w:rsidP="00F45406">
      <w:pPr>
        <w:pStyle w:val="2"/>
        <w:spacing w:before="480" w:after="360" w:line="240" w:lineRule="auto"/>
        <w:jc w:val="center"/>
      </w:pPr>
      <w:bookmarkStart w:id="15" w:name="_Toc482278019"/>
      <w:r>
        <w:rPr>
          <w:rFonts w:hint="eastAsia"/>
        </w:rPr>
        <w:lastRenderedPageBreak/>
        <w:t>目录</w:t>
      </w:r>
      <w:bookmarkEnd w:id="15"/>
    </w:p>
    <w:p w:rsidR="00A87016" w:rsidRPr="00E6318F" w:rsidRDefault="0035042F" w:rsidP="00E6318F">
      <w:pPr>
        <w:pStyle w:val="20"/>
        <w:tabs>
          <w:tab w:val="right" w:leader="dot" w:pos="8296"/>
        </w:tabs>
        <w:spacing w:before="120"/>
        <w:rPr>
          <w:rStyle w:val="a7"/>
          <w:rFonts w:ascii="宋体" w:hAnsi="宋体"/>
          <w:sz w:val="28"/>
          <w:szCs w:val="28"/>
        </w:rPr>
      </w:pPr>
      <w:r>
        <w:rPr>
          <w:sz w:val="24"/>
          <w:lang w:val="fr-FR"/>
        </w:rPr>
        <w:fldChar w:fldCharType="begin"/>
      </w:r>
      <w:r>
        <w:rPr>
          <w:sz w:val="24"/>
          <w:lang w:val="fr-FR"/>
        </w:rPr>
        <w:instrText xml:space="preserve"> TOC \o "1-4" \h \z \u </w:instrText>
      </w:r>
      <w:r>
        <w:rPr>
          <w:sz w:val="24"/>
          <w:lang w:val="fr-FR"/>
        </w:rPr>
        <w:fldChar w:fldCharType="separate"/>
      </w:r>
      <w:hyperlink w:anchor="_Toc482278016" w:history="1">
        <w:r w:rsidR="00A87016" w:rsidRPr="00E6318F">
          <w:rPr>
            <w:rStyle w:val="a7"/>
            <w:rFonts w:ascii="宋体" w:hAnsi="宋体" w:hint="eastAsia"/>
            <w:noProof/>
            <w:sz w:val="28"/>
            <w:szCs w:val="28"/>
          </w:rPr>
          <w:t>声明</w:t>
        </w:r>
        <w:r w:rsidR="00A87016" w:rsidRPr="00E6318F">
          <w:rPr>
            <w:rStyle w:val="a7"/>
            <w:rFonts w:ascii="宋体" w:hAnsi="宋体"/>
            <w:webHidden/>
            <w:sz w:val="28"/>
            <w:szCs w:val="28"/>
          </w:rPr>
          <w:tab/>
        </w:r>
        <w:r w:rsidR="00A87016" w:rsidRPr="00E6318F">
          <w:rPr>
            <w:rStyle w:val="a7"/>
            <w:rFonts w:ascii="宋体" w:hAnsi="宋体"/>
            <w:webHidden/>
            <w:sz w:val="28"/>
            <w:szCs w:val="28"/>
          </w:rPr>
          <w:fldChar w:fldCharType="begin"/>
        </w:r>
        <w:r w:rsidR="00A87016" w:rsidRPr="00E6318F">
          <w:rPr>
            <w:rStyle w:val="a7"/>
            <w:rFonts w:ascii="宋体" w:hAnsi="宋体"/>
            <w:webHidden/>
            <w:sz w:val="28"/>
            <w:szCs w:val="28"/>
          </w:rPr>
          <w:instrText xml:space="preserve"> PAGEREF _Toc482278016 \h </w:instrText>
        </w:r>
        <w:r w:rsidR="00A87016" w:rsidRPr="00E6318F">
          <w:rPr>
            <w:rStyle w:val="a7"/>
            <w:rFonts w:ascii="宋体" w:hAnsi="宋体"/>
            <w:webHidden/>
            <w:sz w:val="28"/>
            <w:szCs w:val="28"/>
          </w:rPr>
        </w:r>
        <w:r w:rsidR="00A87016" w:rsidRPr="00E6318F">
          <w:rPr>
            <w:rStyle w:val="a7"/>
            <w:rFonts w:ascii="宋体" w:hAnsi="宋体"/>
            <w:webHidden/>
            <w:sz w:val="28"/>
            <w:szCs w:val="28"/>
          </w:rPr>
          <w:fldChar w:fldCharType="separate"/>
        </w:r>
        <w:r w:rsidR="00A87016" w:rsidRPr="00E6318F">
          <w:rPr>
            <w:rStyle w:val="a7"/>
            <w:rFonts w:ascii="宋体" w:hAnsi="宋体"/>
            <w:webHidden/>
            <w:sz w:val="28"/>
            <w:szCs w:val="28"/>
          </w:rPr>
          <w:t>I</w:t>
        </w:r>
        <w:r w:rsidR="00A87016" w:rsidRPr="00E6318F">
          <w:rPr>
            <w:rStyle w:val="a7"/>
            <w:rFonts w:ascii="宋体" w:hAnsi="宋体"/>
            <w:webHidden/>
            <w:sz w:val="28"/>
            <w:szCs w:val="28"/>
          </w:rPr>
          <w:fldChar w:fldCharType="end"/>
        </w:r>
      </w:hyperlink>
    </w:p>
    <w:p w:rsidR="00A87016" w:rsidRPr="00E6318F" w:rsidRDefault="00D13EDE" w:rsidP="00E6318F">
      <w:pPr>
        <w:pStyle w:val="20"/>
        <w:tabs>
          <w:tab w:val="right" w:leader="dot" w:pos="8296"/>
        </w:tabs>
        <w:spacing w:before="120"/>
        <w:rPr>
          <w:rStyle w:val="a7"/>
          <w:rFonts w:ascii="宋体" w:hAnsi="宋体"/>
          <w:sz w:val="28"/>
          <w:szCs w:val="28"/>
        </w:rPr>
      </w:pPr>
      <w:hyperlink w:anchor="_Toc482278017" w:history="1">
        <w:r w:rsidR="00A87016" w:rsidRPr="00E6318F">
          <w:rPr>
            <w:rStyle w:val="a7"/>
            <w:rFonts w:ascii="宋体" w:hAnsi="宋体" w:hint="eastAsia"/>
            <w:noProof/>
            <w:sz w:val="28"/>
            <w:szCs w:val="28"/>
          </w:rPr>
          <w:t>摘要</w:t>
        </w:r>
        <w:r w:rsidR="00A87016" w:rsidRPr="00E6318F">
          <w:rPr>
            <w:rStyle w:val="a7"/>
            <w:rFonts w:ascii="宋体" w:hAnsi="宋体"/>
            <w:webHidden/>
            <w:sz w:val="28"/>
            <w:szCs w:val="28"/>
          </w:rPr>
          <w:tab/>
        </w:r>
        <w:r w:rsidR="00A87016" w:rsidRPr="00E6318F">
          <w:rPr>
            <w:rStyle w:val="a7"/>
            <w:rFonts w:ascii="宋体" w:hAnsi="宋体"/>
            <w:webHidden/>
            <w:sz w:val="28"/>
            <w:szCs w:val="28"/>
          </w:rPr>
          <w:fldChar w:fldCharType="begin"/>
        </w:r>
        <w:r w:rsidR="00A87016" w:rsidRPr="00E6318F">
          <w:rPr>
            <w:rStyle w:val="a7"/>
            <w:rFonts w:ascii="宋体" w:hAnsi="宋体"/>
            <w:webHidden/>
            <w:sz w:val="28"/>
            <w:szCs w:val="28"/>
          </w:rPr>
          <w:instrText xml:space="preserve"> PAGEREF _Toc482278017 \h </w:instrText>
        </w:r>
        <w:r w:rsidR="00A87016" w:rsidRPr="00E6318F">
          <w:rPr>
            <w:rStyle w:val="a7"/>
            <w:rFonts w:ascii="宋体" w:hAnsi="宋体"/>
            <w:webHidden/>
            <w:sz w:val="28"/>
            <w:szCs w:val="28"/>
          </w:rPr>
        </w:r>
        <w:r w:rsidR="00A87016" w:rsidRPr="00E6318F">
          <w:rPr>
            <w:rStyle w:val="a7"/>
            <w:rFonts w:ascii="宋体" w:hAnsi="宋体"/>
            <w:webHidden/>
            <w:sz w:val="28"/>
            <w:szCs w:val="28"/>
          </w:rPr>
          <w:fldChar w:fldCharType="separate"/>
        </w:r>
        <w:r w:rsidR="00A87016" w:rsidRPr="00E6318F">
          <w:rPr>
            <w:rStyle w:val="a7"/>
            <w:rFonts w:ascii="宋体" w:hAnsi="宋体"/>
            <w:webHidden/>
            <w:sz w:val="28"/>
            <w:szCs w:val="28"/>
          </w:rPr>
          <w:t>II</w:t>
        </w:r>
        <w:r w:rsidR="00A87016" w:rsidRPr="00E6318F">
          <w:rPr>
            <w:rStyle w:val="a7"/>
            <w:rFonts w:ascii="宋体" w:hAnsi="宋体"/>
            <w:webHidden/>
            <w:sz w:val="28"/>
            <w:szCs w:val="28"/>
          </w:rPr>
          <w:fldChar w:fldCharType="end"/>
        </w:r>
      </w:hyperlink>
    </w:p>
    <w:p w:rsidR="00A87016" w:rsidRPr="00E6318F" w:rsidRDefault="00D13EDE" w:rsidP="00E6318F">
      <w:pPr>
        <w:pStyle w:val="20"/>
        <w:tabs>
          <w:tab w:val="right" w:leader="dot" w:pos="8296"/>
        </w:tabs>
        <w:spacing w:before="120"/>
        <w:rPr>
          <w:rStyle w:val="a7"/>
          <w:rFonts w:ascii="宋体" w:hAnsi="宋体"/>
          <w:sz w:val="28"/>
          <w:szCs w:val="28"/>
        </w:rPr>
      </w:pPr>
      <w:hyperlink w:anchor="_Toc482278018" w:history="1">
        <w:r w:rsidR="00A87016" w:rsidRPr="00E6318F">
          <w:rPr>
            <w:rStyle w:val="a7"/>
            <w:rFonts w:ascii="宋体" w:hAnsi="宋体"/>
            <w:noProof/>
            <w:sz w:val="28"/>
            <w:szCs w:val="28"/>
          </w:rPr>
          <w:t>Abstract</w:t>
        </w:r>
        <w:r w:rsidR="00A87016" w:rsidRPr="00E6318F">
          <w:rPr>
            <w:rStyle w:val="a7"/>
            <w:rFonts w:ascii="宋体" w:hAnsi="宋体"/>
            <w:webHidden/>
            <w:sz w:val="28"/>
            <w:szCs w:val="28"/>
          </w:rPr>
          <w:tab/>
        </w:r>
        <w:r w:rsidR="00A87016" w:rsidRPr="00E6318F">
          <w:rPr>
            <w:rStyle w:val="a7"/>
            <w:rFonts w:ascii="宋体" w:hAnsi="宋体"/>
            <w:webHidden/>
            <w:sz w:val="28"/>
            <w:szCs w:val="28"/>
          </w:rPr>
          <w:fldChar w:fldCharType="begin"/>
        </w:r>
        <w:r w:rsidR="00A87016" w:rsidRPr="00E6318F">
          <w:rPr>
            <w:rStyle w:val="a7"/>
            <w:rFonts w:ascii="宋体" w:hAnsi="宋体"/>
            <w:webHidden/>
            <w:sz w:val="28"/>
            <w:szCs w:val="28"/>
          </w:rPr>
          <w:instrText xml:space="preserve"> PAGEREF _Toc482278018 \h </w:instrText>
        </w:r>
        <w:r w:rsidR="00A87016" w:rsidRPr="00E6318F">
          <w:rPr>
            <w:rStyle w:val="a7"/>
            <w:rFonts w:ascii="宋体" w:hAnsi="宋体"/>
            <w:webHidden/>
            <w:sz w:val="28"/>
            <w:szCs w:val="28"/>
          </w:rPr>
        </w:r>
        <w:r w:rsidR="00A87016" w:rsidRPr="00E6318F">
          <w:rPr>
            <w:rStyle w:val="a7"/>
            <w:rFonts w:ascii="宋体" w:hAnsi="宋体"/>
            <w:webHidden/>
            <w:sz w:val="28"/>
            <w:szCs w:val="28"/>
          </w:rPr>
          <w:fldChar w:fldCharType="separate"/>
        </w:r>
        <w:r w:rsidR="00A87016" w:rsidRPr="00E6318F">
          <w:rPr>
            <w:rStyle w:val="a7"/>
            <w:rFonts w:ascii="宋体" w:hAnsi="宋体"/>
            <w:webHidden/>
            <w:sz w:val="28"/>
            <w:szCs w:val="28"/>
          </w:rPr>
          <w:t>III</w:t>
        </w:r>
        <w:r w:rsidR="00A87016" w:rsidRPr="00E6318F">
          <w:rPr>
            <w:rStyle w:val="a7"/>
            <w:rFonts w:ascii="宋体" w:hAnsi="宋体"/>
            <w:webHidden/>
            <w:sz w:val="28"/>
            <w:szCs w:val="28"/>
          </w:rPr>
          <w:fldChar w:fldCharType="end"/>
        </w:r>
      </w:hyperlink>
    </w:p>
    <w:p w:rsidR="00A87016" w:rsidRPr="00E6318F" w:rsidRDefault="00D13EDE" w:rsidP="00E6318F">
      <w:pPr>
        <w:pStyle w:val="20"/>
        <w:tabs>
          <w:tab w:val="right" w:leader="dot" w:pos="8296"/>
        </w:tabs>
        <w:spacing w:before="120"/>
        <w:rPr>
          <w:rStyle w:val="a7"/>
          <w:rFonts w:ascii="宋体" w:hAnsi="宋体"/>
          <w:sz w:val="28"/>
          <w:szCs w:val="28"/>
        </w:rPr>
      </w:pPr>
      <w:hyperlink w:anchor="_Toc482278019" w:history="1">
        <w:r w:rsidR="00A87016" w:rsidRPr="00E6318F">
          <w:rPr>
            <w:rStyle w:val="a7"/>
            <w:rFonts w:ascii="宋体" w:hAnsi="宋体" w:hint="eastAsia"/>
            <w:noProof/>
            <w:sz w:val="28"/>
            <w:szCs w:val="28"/>
          </w:rPr>
          <w:t>目录</w:t>
        </w:r>
        <w:r w:rsidR="00A87016" w:rsidRPr="00E6318F">
          <w:rPr>
            <w:rStyle w:val="a7"/>
            <w:rFonts w:ascii="宋体" w:hAnsi="宋体"/>
            <w:webHidden/>
            <w:sz w:val="28"/>
            <w:szCs w:val="28"/>
          </w:rPr>
          <w:tab/>
        </w:r>
        <w:r w:rsidR="00A87016" w:rsidRPr="00E6318F">
          <w:rPr>
            <w:rStyle w:val="a7"/>
            <w:rFonts w:ascii="宋体" w:hAnsi="宋体"/>
            <w:webHidden/>
            <w:sz w:val="28"/>
            <w:szCs w:val="28"/>
          </w:rPr>
          <w:fldChar w:fldCharType="begin"/>
        </w:r>
        <w:r w:rsidR="00A87016" w:rsidRPr="00E6318F">
          <w:rPr>
            <w:rStyle w:val="a7"/>
            <w:rFonts w:ascii="宋体" w:hAnsi="宋体"/>
            <w:webHidden/>
            <w:sz w:val="28"/>
            <w:szCs w:val="28"/>
          </w:rPr>
          <w:instrText xml:space="preserve"> PAGEREF _Toc482278019 \h </w:instrText>
        </w:r>
        <w:r w:rsidR="00A87016" w:rsidRPr="00E6318F">
          <w:rPr>
            <w:rStyle w:val="a7"/>
            <w:rFonts w:ascii="宋体" w:hAnsi="宋体"/>
            <w:webHidden/>
            <w:sz w:val="28"/>
            <w:szCs w:val="28"/>
          </w:rPr>
        </w:r>
        <w:r w:rsidR="00A87016" w:rsidRPr="00E6318F">
          <w:rPr>
            <w:rStyle w:val="a7"/>
            <w:rFonts w:ascii="宋体" w:hAnsi="宋体"/>
            <w:webHidden/>
            <w:sz w:val="28"/>
            <w:szCs w:val="28"/>
          </w:rPr>
          <w:fldChar w:fldCharType="separate"/>
        </w:r>
        <w:r w:rsidR="00A87016" w:rsidRPr="00E6318F">
          <w:rPr>
            <w:rStyle w:val="a7"/>
            <w:rFonts w:ascii="宋体" w:hAnsi="宋体"/>
            <w:webHidden/>
            <w:sz w:val="28"/>
            <w:szCs w:val="28"/>
          </w:rPr>
          <w:t>IV</w:t>
        </w:r>
        <w:r w:rsidR="00A87016" w:rsidRPr="00E6318F">
          <w:rPr>
            <w:rStyle w:val="a7"/>
            <w:rFonts w:ascii="宋体" w:hAnsi="宋体"/>
            <w:webHidden/>
            <w:sz w:val="28"/>
            <w:szCs w:val="28"/>
          </w:rPr>
          <w:fldChar w:fldCharType="end"/>
        </w:r>
      </w:hyperlink>
    </w:p>
    <w:p w:rsidR="00A87016" w:rsidRPr="00E6318F" w:rsidRDefault="00D13EDE" w:rsidP="00E6318F">
      <w:pPr>
        <w:pStyle w:val="20"/>
        <w:tabs>
          <w:tab w:val="right" w:leader="dot" w:pos="8296"/>
        </w:tabs>
        <w:spacing w:before="120"/>
        <w:rPr>
          <w:rStyle w:val="a7"/>
          <w:rFonts w:ascii="宋体" w:hAnsi="宋体"/>
          <w:sz w:val="28"/>
          <w:szCs w:val="28"/>
        </w:rPr>
      </w:pPr>
      <w:hyperlink w:anchor="_Toc482278020" w:history="1">
        <w:r w:rsidR="00A87016" w:rsidRPr="00E6318F">
          <w:rPr>
            <w:rStyle w:val="a7"/>
            <w:rFonts w:ascii="宋体" w:hAnsi="宋体" w:hint="eastAsia"/>
            <w:noProof/>
            <w:sz w:val="28"/>
            <w:szCs w:val="28"/>
          </w:rPr>
          <w:t>第</w:t>
        </w:r>
        <w:r w:rsidR="00A87016" w:rsidRPr="00E6318F">
          <w:rPr>
            <w:rStyle w:val="a7"/>
            <w:rFonts w:ascii="宋体" w:hAnsi="宋体"/>
            <w:noProof/>
            <w:sz w:val="28"/>
            <w:szCs w:val="28"/>
          </w:rPr>
          <w:t>1</w:t>
        </w:r>
        <w:r w:rsidR="00A87016" w:rsidRPr="00E6318F">
          <w:rPr>
            <w:rStyle w:val="a7"/>
            <w:rFonts w:ascii="宋体" w:hAnsi="宋体" w:hint="eastAsia"/>
            <w:noProof/>
            <w:sz w:val="28"/>
            <w:szCs w:val="28"/>
          </w:rPr>
          <w:t>章</w:t>
        </w:r>
        <w:r w:rsidR="00A87016" w:rsidRPr="00E6318F">
          <w:rPr>
            <w:rStyle w:val="a7"/>
            <w:rFonts w:ascii="宋体" w:hAnsi="宋体"/>
            <w:noProof/>
            <w:sz w:val="28"/>
            <w:szCs w:val="28"/>
          </w:rPr>
          <w:t xml:space="preserve"> </w:t>
        </w:r>
        <w:r w:rsidR="00A87016" w:rsidRPr="00E6318F">
          <w:rPr>
            <w:rStyle w:val="a7"/>
            <w:rFonts w:ascii="宋体" w:hAnsi="宋体" w:hint="eastAsia"/>
            <w:noProof/>
            <w:sz w:val="28"/>
            <w:szCs w:val="28"/>
          </w:rPr>
          <w:t>绪论</w:t>
        </w:r>
        <w:r w:rsidR="00A87016" w:rsidRPr="00E6318F">
          <w:rPr>
            <w:rStyle w:val="a7"/>
            <w:rFonts w:ascii="宋体" w:hAnsi="宋体"/>
            <w:webHidden/>
            <w:sz w:val="28"/>
            <w:szCs w:val="28"/>
          </w:rPr>
          <w:tab/>
        </w:r>
        <w:r w:rsidR="00A87016" w:rsidRPr="00E6318F">
          <w:rPr>
            <w:rStyle w:val="a7"/>
            <w:rFonts w:ascii="宋体" w:hAnsi="宋体"/>
            <w:webHidden/>
            <w:sz w:val="28"/>
            <w:szCs w:val="28"/>
          </w:rPr>
          <w:fldChar w:fldCharType="begin"/>
        </w:r>
        <w:r w:rsidR="00A87016" w:rsidRPr="00E6318F">
          <w:rPr>
            <w:rStyle w:val="a7"/>
            <w:rFonts w:ascii="宋体" w:hAnsi="宋体"/>
            <w:webHidden/>
            <w:sz w:val="28"/>
            <w:szCs w:val="28"/>
          </w:rPr>
          <w:instrText xml:space="preserve"> PAGEREF _Toc482278020 \h </w:instrText>
        </w:r>
        <w:r w:rsidR="00A87016" w:rsidRPr="00E6318F">
          <w:rPr>
            <w:rStyle w:val="a7"/>
            <w:rFonts w:ascii="宋体" w:hAnsi="宋体"/>
            <w:webHidden/>
            <w:sz w:val="28"/>
            <w:szCs w:val="28"/>
          </w:rPr>
        </w:r>
        <w:r w:rsidR="00A87016" w:rsidRPr="00E6318F">
          <w:rPr>
            <w:rStyle w:val="a7"/>
            <w:rFonts w:ascii="宋体" w:hAnsi="宋体"/>
            <w:webHidden/>
            <w:sz w:val="28"/>
            <w:szCs w:val="28"/>
          </w:rPr>
          <w:fldChar w:fldCharType="separate"/>
        </w:r>
        <w:r w:rsidR="00A87016" w:rsidRPr="00E6318F">
          <w:rPr>
            <w:rStyle w:val="a7"/>
            <w:rFonts w:ascii="宋体" w:hAnsi="宋体"/>
            <w:webHidden/>
            <w:sz w:val="28"/>
            <w:szCs w:val="28"/>
          </w:rPr>
          <w:t>1</w:t>
        </w:r>
        <w:r w:rsidR="00A87016" w:rsidRPr="00E6318F">
          <w:rPr>
            <w:rStyle w:val="a7"/>
            <w:rFonts w:ascii="宋体" w:hAnsi="宋体"/>
            <w:webHidden/>
            <w:sz w:val="28"/>
            <w:szCs w:val="28"/>
          </w:rPr>
          <w:fldChar w:fldCharType="end"/>
        </w:r>
      </w:hyperlink>
    </w:p>
    <w:p w:rsidR="00A87016" w:rsidRPr="00D842C1" w:rsidRDefault="00D13EDE" w:rsidP="00D842C1">
      <w:pPr>
        <w:pStyle w:val="30"/>
        <w:tabs>
          <w:tab w:val="right" w:leader="dot" w:pos="8296"/>
        </w:tabs>
        <w:spacing w:before="120"/>
        <w:rPr>
          <w:rStyle w:val="a7"/>
          <w:rFonts w:ascii="宋体" w:hAnsi="宋体"/>
          <w:sz w:val="24"/>
          <w:lang w:val="fr-FR"/>
        </w:rPr>
      </w:pPr>
      <w:hyperlink w:anchor="_Toc482278021" w:history="1">
        <w:r w:rsidR="00A87016" w:rsidRPr="00D842C1">
          <w:rPr>
            <w:rStyle w:val="a7"/>
            <w:rFonts w:ascii="宋体" w:hAnsi="宋体"/>
            <w:noProof/>
            <w:sz w:val="24"/>
            <w:lang w:val="fr-FR"/>
          </w:rPr>
          <w:t xml:space="preserve">1.1 </w:t>
        </w:r>
        <w:r w:rsidR="00A87016" w:rsidRPr="00D842C1">
          <w:rPr>
            <w:rStyle w:val="a7"/>
            <w:rFonts w:ascii="宋体" w:hAnsi="宋体" w:hint="eastAsia"/>
            <w:noProof/>
            <w:sz w:val="24"/>
            <w:lang w:val="fr-FR"/>
          </w:rPr>
          <w:t>系统开发背景</w:t>
        </w:r>
        <w:r w:rsidR="00A87016" w:rsidRPr="00D842C1">
          <w:rPr>
            <w:rStyle w:val="a7"/>
            <w:rFonts w:ascii="宋体" w:hAnsi="宋体"/>
            <w:webHidden/>
            <w:sz w:val="24"/>
            <w:lang w:val="fr-FR"/>
          </w:rPr>
          <w:tab/>
        </w:r>
        <w:r w:rsidR="00A87016" w:rsidRPr="00D842C1">
          <w:rPr>
            <w:rStyle w:val="a7"/>
            <w:rFonts w:ascii="宋体" w:hAnsi="宋体"/>
            <w:webHidden/>
            <w:sz w:val="24"/>
            <w:lang w:val="fr-FR"/>
          </w:rPr>
          <w:fldChar w:fldCharType="begin"/>
        </w:r>
        <w:r w:rsidR="00A87016" w:rsidRPr="00D842C1">
          <w:rPr>
            <w:rStyle w:val="a7"/>
            <w:rFonts w:ascii="宋体" w:hAnsi="宋体"/>
            <w:webHidden/>
            <w:sz w:val="24"/>
            <w:lang w:val="fr-FR"/>
          </w:rPr>
          <w:instrText xml:space="preserve"> PAGEREF _Toc482278021 \h </w:instrText>
        </w:r>
        <w:r w:rsidR="00A87016" w:rsidRPr="00D842C1">
          <w:rPr>
            <w:rStyle w:val="a7"/>
            <w:rFonts w:ascii="宋体" w:hAnsi="宋体"/>
            <w:webHidden/>
            <w:sz w:val="24"/>
            <w:lang w:val="fr-FR"/>
          </w:rPr>
        </w:r>
        <w:r w:rsidR="00A87016" w:rsidRPr="00D842C1">
          <w:rPr>
            <w:rStyle w:val="a7"/>
            <w:rFonts w:ascii="宋体" w:hAnsi="宋体"/>
            <w:webHidden/>
            <w:sz w:val="24"/>
            <w:lang w:val="fr-FR"/>
          </w:rPr>
          <w:fldChar w:fldCharType="separate"/>
        </w:r>
        <w:r w:rsidR="00A87016" w:rsidRPr="00D842C1">
          <w:rPr>
            <w:rStyle w:val="a7"/>
            <w:rFonts w:ascii="宋体" w:hAnsi="宋体"/>
            <w:webHidden/>
            <w:sz w:val="24"/>
            <w:lang w:val="fr-FR"/>
          </w:rPr>
          <w:t>1</w:t>
        </w:r>
        <w:r w:rsidR="00A87016" w:rsidRPr="00D842C1">
          <w:rPr>
            <w:rStyle w:val="a7"/>
            <w:rFonts w:ascii="宋体" w:hAnsi="宋体"/>
            <w:webHidden/>
            <w:sz w:val="24"/>
            <w:lang w:val="fr-FR"/>
          </w:rPr>
          <w:fldChar w:fldCharType="end"/>
        </w:r>
      </w:hyperlink>
    </w:p>
    <w:p w:rsidR="00A87016" w:rsidRPr="00D842C1" w:rsidRDefault="00D13EDE" w:rsidP="00D842C1">
      <w:pPr>
        <w:pStyle w:val="30"/>
        <w:tabs>
          <w:tab w:val="right" w:leader="dot" w:pos="8296"/>
        </w:tabs>
        <w:spacing w:before="120"/>
        <w:rPr>
          <w:rStyle w:val="a7"/>
          <w:rFonts w:ascii="宋体" w:hAnsi="宋体"/>
          <w:sz w:val="24"/>
          <w:lang w:val="fr-FR"/>
        </w:rPr>
      </w:pPr>
      <w:hyperlink w:anchor="_Toc482278022" w:history="1">
        <w:r w:rsidR="00A87016" w:rsidRPr="00D842C1">
          <w:rPr>
            <w:rStyle w:val="a7"/>
            <w:rFonts w:ascii="宋体" w:hAnsi="宋体"/>
            <w:noProof/>
            <w:sz w:val="24"/>
            <w:lang w:val="fr-FR"/>
          </w:rPr>
          <w:t xml:space="preserve">1.2 </w:t>
        </w:r>
        <w:r w:rsidR="00A87016" w:rsidRPr="00D842C1">
          <w:rPr>
            <w:rStyle w:val="a7"/>
            <w:rFonts w:ascii="宋体" w:hAnsi="宋体" w:hint="eastAsia"/>
            <w:noProof/>
            <w:sz w:val="24"/>
            <w:lang w:val="fr-FR"/>
          </w:rPr>
          <w:t>系统开发目的</w:t>
        </w:r>
        <w:r w:rsidR="00A87016" w:rsidRPr="00D842C1">
          <w:rPr>
            <w:rStyle w:val="a7"/>
            <w:rFonts w:ascii="宋体" w:hAnsi="宋体"/>
            <w:webHidden/>
            <w:sz w:val="24"/>
            <w:lang w:val="fr-FR"/>
          </w:rPr>
          <w:tab/>
        </w:r>
        <w:r w:rsidR="00A87016" w:rsidRPr="00D842C1">
          <w:rPr>
            <w:rStyle w:val="a7"/>
            <w:rFonts w:ascii="宋体" w:hAnsi="宋体"/>
            <w:webHidden/>
            <w:sz w:val="24"/>
            <w:lang w:val="fr-FR"/>
          </w:rPr>
          <w:fldChar w:fldCharType="begin"/>
        </w:r>
        <w:r w:rsidR="00A87016" w:rsidRPr="00D842C1">
          <w:rPr>
            <w:rStyle w:val="a7"/>
            <w:rFonts w:ascii="宋体" w:hAnsi="宋体"/>
            <w:webHidden/>
            <w:sz w:val="24"/>
            <w:lang w:val="fr-FR"/>
          </w:rPr>
          <w:instrText xml:space="preserve"> PAGEREF _Toc482278022 \h </w:instrText>
        </w:r>
        <w:r w:rsidR="00A87016" w:rsidRPr="00D842C1">
          <w:rPr>
            <w:rStyle w:val="a7"/>
            <w:rFonts w:ascii="宋体" w:hAnsi="宋体"/>
            <w:webHidden/>
            <w:sz w:val="24"/>
            <w:lang w:val="fr-FR"/>
          </w:rPr>
        </w:r>
        <w:r w:rsidR="00A87016" w:rsidRPr="00D842C1">
          <w:rPr>
            <w:rStyle w:val="a7"/>
            <w:rFonts w:ascii="宋体" w:hAnsi="宋体"/>
            <w:webHidden/>
            <w:sz w:val="24"/>
            <w:lang w:val="fr-FR"/>
          </w:rPr>
          <w:fldChar w:fldCharType="separate"/>
        </w:r>
        <w:r w:rsidR="00A87016" w:rsidRPr="00D842C1">
          <w:rPr>
            <w:rStyle w:val="a7"/>
            <w:rFonts w:ascii="宋体" w:hAnsi="宋体"/>
            <w:webHidden/>
            <w:sz w:val="24"/>
            <w:lang w:val="fr-FR"/>
          </w:rPr>
          <w:t>1</w:t>
        </w:r>
        <w:r w:rsidR="00A87016" w:rsidRPr="00D842C1">
          <w:rPr>
            <w:rStyle w:val="a7"/>
            <w:rFonts w:ascii="宋体" w:hAnsi="宋体"/>
            <w:webHidden/>
            <w:sz w:val="24"/>
            <w:lang w:val="fr-FR"/>
          </w:rPr>
          <w:fldChar w:fldCharType="end"/>
        </w:r>
      </w:hyperlink>
    </w:p>
    <w:p w:rsidR="00A87016" w:rsidRPr="005D65B4" w:rsidRDefault="00D13EDE" w:rsidP="005D65B4">
      <w:pPr>
        <w:pStyle w:val="20"/>
        <w:tabs>
          <w:tab w:val="right" w:leader="dot" w:pos="8296"/>
        </w:tabs>
        <w:spacing w:before="120"/>
        <w:rPr>
          <w:rStyle w:val="a7"/>
          <w:rFonts w:ascii="宋体" w:hAnsi="宋体"/>
          <w:sz w:val="28"/>
          <w:szCs w:val="28"/>
        </w:rPr>
      </w:pPr>
      <w:hyperlink w:anchor="_Toc482278023" w:history="1">
        <w:r w:rsidR="00A87016" w:rsidRPr="005D65B4">
          <w:rPr>
            <w:rStyle w:val="a7"/>
            <w:rFonts w:ascii="宋体" w:hAnsi="宋体" w:hint="eastAsia"/>
            <w:noProof/>
            <w:sz w:val="28"/>
            <w:szCs w:val="28"/>
          </w:rPr>
          <w:t>第</w:t>
        </w:r>
        <w:r w:rsidR="00A87016" w:rsidRPr="005D65B4">
          <w:rPr>
            <w:rStyle w:val="a7"/>
            <w:rFonts w:ascii="宋体" w:hAnsi="宋体"/>
            <w:noProof/>
            <w:sz w:val="28"/>
            <w:szCs w:val="28"/>
          </w:rPr>
          <w:t>2</w:t>
        </w:r>
        <w:r w:rsidR="00A87016" w:rsidRPr="005D65B4">
          <w:rPr>
            <w:rStyle w:val="a7"/>
            <w:rFonts w:ascii="宋体" w:hAnsi="宋体" w:hint="eastAsia"/>
            <w:noProof/>
            <w:sz w:val="28"/>
            <w:szCs w:val="28"/>
          </w:rPr>
          <w:t>章</w:t>
        </w:r>
        <w:r w:rsidR="00A87016" w:rsidRPr="005D65B4">
          <w:rPr>
            <w:rStyle w:val="a7"/>
            <w:rFonts w:ascii="宋体" w:hAnsi="宋体"/>
            <w:noProof/>
            <w:sz w:val="28"/>
            <w:szCs w:val="28"/>
          </w:rPr>
          <w:t xml:space="preserve"> </w:t>
        </w:r>
        <w:r w:rsidR="00A87016" w:rsidRPr="005D65B4">
          <w:rPr>
            <w:rStyle w:val="a7"/>
            <w:rFonts w:ascii="宋体" w:hAnsi="宋体" w:hint="eastAsia"/>
            <w:noProof/>
            <w:sz w:val="28"/>
            <w:szCs w:val="28"/>
          </w:rPr>
          <w:t>需求分析</w:t>
        </w:r>
        <w:r w:rsidR="00A87016" w:rsidRPr="005D65B4">
          <w:rPr>
            <w:rStyle w:val="a7"/>
            <w:rFonts w:ascii="宋体" w:hAnsi="宋体"/>
            <w:webHidden/>
            <w:sz w:val="28"/>
            <w:szCs w:val="28"/>
          </w:rPr>
          <w:tab/>
        </w:r>
        <w:r w:rsidR="00A87016" w:rsidRPr="005D65B4">
          <w:rPr>
            <w:rStyle w:val="a7"/>
            <w:rFonts w:ascii="宋体" w:hAnsi="宋体"/>
            <w:webHidden/>
            <w:sz w:val="28"/>
            <w:szCs w:val="28"/>
          </w:rPr>
          <w:fldChar w:fldCharType="begin"/>
        </w:r>
        <w:r w:rsidR="00A87016" w:rsidRPr="005D65B4">
          <w:rPr>
            <w:rStyle w:val="a7"/>
            <w:rFonts w:ascii="宋体" w:hAnsi="宋体"/>
            <w:webHidden/>
            <w:sz w:val="28"/>
            <w:szCs w:val="28"/>
          </w:rPr>
          <w:instrText xml:space="preserve"> PAGEREF _Toc482278023 \h </w:instrText>
        </w:r>
        <w:r w:rsidR="00A87016" w:rsidRPr="005D65B4">
          <w:rPr>
            <w:rStyle w:val="a7"/>
            <w:rFonts w:ascii="宋体" w:hAnsi="宋体"/>
            <w:webHidden/>
            <w:sz w:val="28"/>
            <w:szCs w:val="28"/>
          </w:rPr>
        </w:r>
        <w:r w:rsidR="00A87016" w:rsidRPr="005D65B4">
          <w:rPr>
            <w:rStyle w:val="a7"/>
            <w:rFonts w:ascii="宋体" w:hAnsi="宋体"/>
            <w:webHidden/>
            <w:sz w:val="28"/>
            <w:szCs w:val="28"/>
          </w:rPr>
          <w:fldChar w:fldCharType="separate"/>
        </w:r>
        <w:r w:rsidR="00A87016" w:rsidRPr="005D65B4">
          <w:rPr>
            <w:rStyle w:val="a7"/>
            <w:rFonts w:ascii="宋体" w:hAnsi="宋体"/>
            <w:webHidden/>
            <w:sz w:val="28"/>
            <w:szCs w:val="28"/>
          </w:rPr>
          <w:t>2</w:t>
        </w:r>
        <w:r w:rsidR="00A87016" w:rsidRPr="005D65B4">
          <w:rPr>
            <w:rStyle w:val="a7"/>
            <w:rFonts w:ascii="宋体" w:hAnsi="宋体"/>
            <w:webHidden/>
            <w:sz w:val="28"/>
            <w:szCs w:val="28"/>
          </w:rPr>
          <w:fldChar w:fldCharType="end"/>
        </w:r>
      </w:hyperlink>
    </w:p>
    <w:p w:rsidR="00A87016" w:rsidRPr="006A05D7" w:rsidRDefault="00D13EDE" w:rsidP="006A05D7">
      <w:pPr>
        <w:pStyle w:val="30"/>
        <w:tabs>
          <w:tab w:val="right" w:leader="dot" w:pos="8296"/>
        </w:tabs>
        <w:spacing w:before="120"/>
        <w:rPr>
          <w:rStyle w:val="a7"/>
          <w:rFonts w:ascii="宋体" w:hAnsi="宋体"/>
          <w:noProof/>
          <w:sz w:val="24"/>
          <w:lang w:val="fr-FR"/>
        </w:rPr>
      </w:pPr>
      <w:hyperlink w:anchor="_Toc482278024" w:history="1">
        <w:r w:rsidR="00A87016" w:rsidRPr="006A05D7">
          <w:rPr>
            <w:rStyle w:val="a7"/>
            <w:rFonts w:ascii="宋体" w:hAnsi="宋体"/>
            <w:noProof/>
            <w:sz w:val="24"/>
            <w:lang w:val="fr-FR"/>
          </w:rPr>
          <w:t xml:space="preserve">2.1 </w:t>
        </w:r>
        <w:r w:rsidR="00A87016" w:rsidRPr="006A05D7">
          <w:rPr>
            <w:rStyle w:val="a7"/>
            <w:rFonts w:ascii="宋体" w:hAnsi="宋体" w:hint="eastAsia"/>
            <w:noProof/>
            <w:sz w:val="24"/>
            <w:lang w:val="fr-FR"/>
          </w:rPr>
          <w:t>系统目标</w:t>
        </w:r>
        <w:r w:rsidR="00A87016" w:rsidRPr="006A05D7">
          <w:rPr>
            <w:rStyle w:val="a7"/>
            <w:rFonts w:ascii="宋体" w:hAnsi="宋体"/>
            <w:noProof/>
            <w:webHidden/>
            <w:sz w:val="24"/>
            <w:lang w:val="fr-FR"/>
          </w:rPr>
          <w:tab/>
        </w:r>
        <w:r w:rsidR="00A87016" w:rsidRPr="006A05D7">
          <w:rPr>
            <w:rStyle w:val="a7"/>
            <w:rFonts w:ascii="宋体" w:hAnsi="宋体"/>
            <w:noProof/>
            <w:webHidden/>
            <w:sz w:val="24"/>
            <w:lang w:val="fr-FR"/>
          </w:rPr>
          <w:fldChar w:fldCharType="begin"/>
        </w:r>
        <w:r w:rsidR="00A87016" w:rsidRPr="006A05D7">
          <w:rPr>
            <w:rStyle w:val="a7"/>
            <w:rFonts w:ascii="宋体" w:hAnsi="宋体"/>
            <w:noProof/>
            <w:webHidden/>
            <w:sz w:val="24"/>
            <w:lang w:val="fr-FR"/>
          </w:rPr>
          <w:instrText xml:space="preserve"> PAGEREF _Toc482278024 \h </w:instrText>
        </w:r>
        <w:r w:rsidR="00A87016" w:rsidRPr="006A05D7">
          <w:rPr>
            <w:rStyle w:val="a7"/>
            <w:rFonts w:ascii="宋体" w:hAnsi="宋体"/>
            <w:noProof/>
            <w:webHidden/>
            <w:sz w:val="24"/>
            <w:lang w:val="fr-FR"/>
          </w:rPr>
        </w:r>
        <w:r w:rsidR="00A87016" w:rsidRPr="006A05D7">
          <w:rPr>
            <w:rStyle w:val="a7"/>
            <w:rFonts w:ascii="宋体" w:hAnsi="宋体"/>
            <w:noProof/>
            <w:webHidden/>
            <w:sz w:val="24"/>
            <w:lang w:val="fr-FR"/>
          </w:rPr>
          <w:fldChar w:fldCharType="separate"/>
        </w:r>
        <w:r w:rsidR="00A87016" w:rsidRPr="006A05D7">
          <w:rPr>
            <w:rStyle w:val="a7"/>
            <w:rFonts w:ascii="宋体" w:hAnsi="宋体"/>
            <w:noProof/>
            <w:webHidden/>
            <w:sz w:val="24"/>
            <w:lang w:val="fr-FR"/>
          </w:rPr>
          <w:t>2</w:t>
        </w:r>
        <w:r w:rsidR="00A87016" w:rsidRPr="006A05D7">
          <w:rPr>
            <w:rStyle w:val="a7"/>
            <w:rFonts w:ascii="宋体" w:hAnsi="宋体"/>
            <w:noProof/>
            <w:webHidden/>
            <w:sz w:val="24"/>
            <w:lang w:val="fr-FR"/>
          </w:rPr>
          <w:fldChar w:fldCharType="end"/>
        </w:r>
      </w:hyperlink>
    </w:p>
    <w:p w:rsidR="00A87016" w:rsidRPr="00FF1E89" w:rsidRDefault="00D13EDE" w:rsidP="00EB59A1">
      <w:pPr>
        <w:pStyle w:val="30"/>
        <w:tabs>
          <w:tab w:val="right" w:leader="dot" w:pos="8296"/>
        </w:tabs>
        <w:spacing w:before="120"/>
        <w:rPr>
          <w:rStyle w:val="a7"/>
          <w:rFonts w:ascii="宋体" w:hAnsi="宋体"/>
          <w:noProof/>
          <w:sz w:val="24"/>
          <w:lang w:val="fr-FR"/>
        </w:rPr>
      </w:pPr>
      <w:hyperlink w:anchor="_Toc482278025" w:history="1">
        <w:r w:rsidR="00A87016" w:rsidRPr="00FF1E89">
          <w:rPr>
            <w:rStyle w:val="a7"/>
            <w:rFonts w:ascii="宋体" w:hAnsi="宋体"/>
            <w:noProof/>
            <w:sz w:val="24"/>
            <w:lang w:val="fr-FR"/>
          </w:rPr>
          <w:t xml:space="preserve">2.2 </w:t>
        </w:r>
        <w:r w:rsidR="00A87016" w:rsidRPr="00FF1E89">
          <w:rPr>
            <w:rStyle w:val="a7"/>
            <w:rFonts w:ascii="宋体" w:hAnsi="宋体" w:hint="eastAsia"/>
            <w:noProof/>
            <w:sz w:val="24"/>
            <w:lang w:val="fr-FR"/>
          </w:rPr>
          <w:t>系统需求</w:t>
        </w:r>
        <w:r w:rsidR="00A87016" w:rsidRPr="00FF1E89">
          <w:rPr>
            <w:rStyle w:val="a7"/>
            <w:rFonts w:ascii="宋体" w:hAnsi="宋体"/>
            <w:noProof/>
            <w:webHidden/>
            <w:sz w:val="24"/>
            <w:lang w:val="fr-FR"/>
          </w:rPr>
          <w:tab/>
        </w:r>
        <w:r w:rsidR="00A87016" w:rsidRPr="00FF1E89">
          <w:rPr>
            <w:rStyle w:val="a7"/>
            <w:rFonts w:ascii="宋体" w:hAnsi="宋体"/>
            <w:noProof/>
            <w:webHidden/>
            <w:sz w:val="24"/>
            <w:lang w:val="fr-FR"/>
          </w:rPr>
          <w:fldChar w:fldCharType="begin"/>
        </w:r>
        <w:r w:rsidR="00A87016" w:rsidRPr="00FF1E89">
          <w:rPr>
            <w:rStyle w:val="a7"/>
            <w:rFonts w:ascii="宋体" w:hAnsi="宋体"/>
            <w:noProof/>
            <w:webHidden/>
            <w:sz w:val="24"/>
            <w:lang w:val="fr-FR"/>
          </w:rPr>
          <w:instrText xml:space="preserve"> PAGEREF _Toc482278025 \h </w:instrText>
        </w:r>
        <w:r w:rsidR="00A87016" w:rsidRPr="00FF1E89">
          <w:rPr>
            <w:rStyle w:val="a7"/>
            <w:rFonts w:ascii="宋体" w:hAnsi="宋体"/>
            <w:noProof/>
            <w:webHidden/>
            <w:sz w:val="24"/>
            <w:lang w:val="fr-FR"/>
          </w:rPr>
        </w:r>
        <w:r w:rsidR="00A87016" w:rsidRPr="00FF1E89">
          <w:rPr>
            <w:rStyle w:val="a7"/>
            <w:rFonts w:ascii="宋体" w:hAnsi="宋体"/>
            <w:noProof/>
            <w:webHidden/>
            <w:sz w:val="24"/>
            <w:lang w:val="fr-FR"/>
          </w:rPr>
          <w:fldChar w:fldCharType="separate"/>
        </w:r>
        <w:r w:rsidR="00A87016" w:rsidRPr="00FF1E89">
          <w:rPr>
            <w:rStyle w:val="a7"/>
            <w:rFonts w:ascii="宋体" w:hAnsi="宋体"/>
            <w:noProof/>
            <w:webHidden/>
            <w:sz w:val="24"/>
            <w:lang w:val="fr-FR"/>
          </w:rPr>
          <w:t>2</w:t>
        </w:r>
        <w:r w:rsidR="00A87016" w:rsidRPr="00FF1E89">
          <w:rPr>
            <w:rStyle w:val="a7"/>
            <w:rFonts w:ascii="宋体" w:hAnsi="宋体"/>
            <w:noProof/>
            <w:webHidden/>
            <w:sz w:val="24"/>
            <w:lang w:val="fr-FR"/>
          </w:rPr>
          <w:fldChar w:fldCharType="end"/>
        </w:r>
      </w:hyperlink>
    </w:p>
    <w:p w:rsidR="00A87016" w:rsidRPr="00026BF2" w:rsidRDefault="00D13EDE">
      <w:pPr>
        <w:pStyle w:val="40"/>
        <w:rPr>
          <w:rStyle w:val="a7"/>
        </w:rPr>
      </w:pPr>
      <w:hyperlink w:anchor="_Toc482278026" w:history="1">
        <w:r w:rsidR="00A87016" w:rsidRPr="00026BF2">
          <w:rPr>
            <w:rStyle w:val="a7"/>
          </w:rPr>
          <w:t xml:space="preserve">2.2.1 </w:t>
        </w:r>
        <w:r w:rsidR="00A87016" w:rsidRPr="00026BF2">
          <w:rPr>
            <w:rStyle w:val="a7"/>
            <w:rFonts w:hint="eastAsia"/>
          </w:rPr>
          <w:t>经济需求</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_Toc482278026 \h </w:instrText>
        </w:r>
        <w:r w:rsidR="00A87016" w:rsidRPr="00026BF2">
          <w:rPr>
            <w:rStyle w:val="a7"/>
            <w:webHidden/>
          </w:rPr>
        </w:r>
        <w:r w:rsidR="00A87016" w:rsidRPr="00026BF2">
          <w:rPr>
            <w:rStyle w:val="a7"/>
            <w:webHidden/>
          </w:rPr>
          <w:fldChar w:fldCharType="separate"/>
        </w:r>
        <w:r w:rsidR="00A87016" w:rsidRPr="00026BF2">
          <w:rPr>
            <w:rStyle w:val="a7"/>
            <w:webHidden/>
          </w:rPr>
          <w:t>2</w:t>
        </w:r>
        <w:r w:rsidR="00A87016" w:rsidRPr="00026BF2">
          <w:rPr>
            <w:rStyle w:val="a7"/>
            <w:webHidden/>
          </w:rPr>
          <w:fldChar w:fldCharType="end"/>
        </w:r>
      </w:hyperlink>
    </w:p>
    <w:p w:rsidR="00A87016" w:rsidRPr="00026BF2" w:rsidRDefault="00D13EDE">
      <w:pPr>
        <w:pStyle w:val="40"/>
        <w:rPr>
          <w:rStyle w:val="a7"/>
        </w:rPr>
      </w:pPr>
      <w:hyperlink w:anchor="_Toc482278027" w:history="1">
        <w:r w:rsidR="00A87016" w:rsidRPr="00026BF2">
          <w:rPr>
            <w:rStyle w:val="a7"/>
          </w:rPr>
          <w:t xml:space="preserve">2.2.2 </w:t>
        </w:r>
        <w:r w:rsidR="00A87016" w:rsidRPr="00026BF2">
          <w:rPr>
            <w:rStyle w:val="a7"/>
            <w:rFonts w:hint="eastAsia"/>
          </w:rPr>
          <w:t>技术需求</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_Toc482278027 \h </w:instrText>
        </w:r>
        <w:r w:rsidR="00A87016" w:rsidRPr="00026BF2">
          <w:rPr>
            <w:rStyle w:val="a7"/>
            <w:webHidden/>
          </w:rPr>
        </w:r>
        <w:r w:rsidR="00A87016" w:rsidRPr="00026BF2">
          <w:rPr>
            <w:rStyle w:val="a7"/>
            <w:webHidden/>
          </w:rPr>
          <w:fldChar w:fldCharType="separate"/>
        </w:r>
        <w:r w:rsidR="00A87016" w:rsidRPr="00026BF2">
          <w:rPr>
            <w:rStyle w:val="a7"/>
            <w:webHidden/>
          </w:rPr>
          <w:t>3</w:t>
        </w:r>
        <w:r w:rsidR="00A87016" w:rsidRPr="00026BF2">
          <w:rPr>
            <w:rStyle w:val="a7"/>
            <w:webHidden/>
          </w:rPr>
          <w:fldChar w:fldCharType="end"/>
        </w:r>
      </w:hyperlink>
    </w:p>
    <w:p w:rsidR="00A87016" w:rsidRPr="00026BF2" w:rsidRDefault="00D13EDE">
      <w:pPr>
        <w:pStyle w:val="40"/>
        <w:rPr>
          <w:rStyle w:val="a7"/>
        </w:rPr>
      </w:pPr>
      <w:hyperlink w:anchor="_Toc482278028" w:history="1">
        <w:r w:rsidR="00A87016" w:rsidRPr="00026BF2">
          <w:rPr>
            <w:rStyle w:val="a7"/>
          </w:rPr>
          <w:t xml:space="preserve">2.2.3 </w:t>
        </w:r>
        <w:r w:rsidR="00A87016" w:rsidRPr="00026BF2">
          <w:rPr>
            <w:rStyle w:val="a7"/>
            <w:rFonts w:hint="eastAsia"/>
          </w:rPr>
          <w:t>功能需求</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_Toc482278028 \h </w:instrText>
        </w:r>
        <w:r w:rsidR="00A87016" w:rsidRPr="00026BF2">
          <w:rPr>
            <w:rStyle w:val="a7"/>
            <w:webHidden/>
          </w:rPr>
        </w:r>
        <w:r w:rsidR="00A87016" w:rsidRPr="00026BF2">
          <w:rPr>
            <w:rStyle w:val="a7"/>
            <w:webHidden/>
          </w:rPr>
          <w:fldChar w:fldCharType="separate"/>
        </w:r>
        <w:r w:rsidR="00A87016" w:rsidRPr="00026BF2">
          <w:rPr>
            <w:rStyle w:val="a7"/>
            <w:webHidden/>
          </w:rPr>
          <w:t>3</w:t>
        </w:r>
        <w:r w:rsidR="00A87016" w:rsidRPr="00026BF2">
          <w:rPr>
            <w:rStyle w:val="a7"/>
            <w:webHidden/>
          </w:rPr>
          <w:fldChar w:fldCharType="end"/>
        </w:r>
      </w:hyperlink>
    </w:p>
    <w:p w:rsidR="00A87016" w:rsidRPr="005D65B4" w:rsidRDefault="00D13EDE" w:rsidP="005D65B4">
      <w:pPr>
        <w:pStyle w:val="20"/>
        <w:tabs>
          <w:tab w:val="right" w:leader="dot" w:pos="8296"/>
        </w:tabs>
        <w:spacing w:before="120"/>
        <w:rPr>
          <w:rStyle w:val="a7"/>
          <w:rFonts w:ascii="宋体" w:hAnsi="宋体"/>
          <w:sz w:val="28"/>
          <w:szCs w:val="28"/>
        </w:rPr>
      </w:pPr>
      <w:hyperlink w:anchor="_Toc482278029" w:history="1">
        <w:r w:rsidR="00A87016" w:rsidRPr="005D65B4">
          <w:rPr>
            <w:rStyle w:val="a7"/>
            <w:rFonts w:ascii="宋体" w:hAnsi="宋体" w:hint="eastAsia"/>
            <w:noProof/>
            <w:sz w:val="28"/>
            <w:szCs w:val="28"/>
          </w:rPr>
          <w:t>第</w:t>
        </w:r>
        <w:r w:rsidR="00A87016" w:rsidRPr="005D65B4">
          <w:rPr>
            <w:rStyle w:val="a7"/>
            <w:rFonts w:ascii="宋体" w:hAnsi="宋体"/>
            <w:noProof/>
            <w:sz w:val="28"/>
            <w:szCs w:val="28"/>
          </w:rPr>
          <w:t>3</w:t>
        </w:r>
        <w:r w:rsidR="00A87016" w:rsidRPr="005D65B4">
          <w:rPr>
            <w:rStyle w:val="a7"/>
            <w:rFonts w:ascii="宋体" w:hAnsi="宋体" w:hint="eastAsia"/>
            <w:noProof/>
            <w:sz w:val="28"/>
            <w:szCs w:val="28"/>
          </w:rPr>
          <w:t>章</w:t>
        </w:r>
        <w:r w:rsidR="00A87016" w:rsidRPr="005D65B4">
          <w:rPr>
            <w:rStyle w:val="a7"/>
            <w:rFonts w:ascii="宋体" w:hAnsi="宋体"/>
            <w:noProof/>
            <w:sz w:val="28"/>
            <w:szCs w:val="28"/>
          </w:rPr>
          <w:t xml:space="preserve"> </w:t>
        </w:r>
        <w:r w:rsidR="00A87016" w:rsidRPr="005D65B4">
          <w:rPr>
            <w:rStyle w:val="a7"/>
            <w:rFonts w:ascii="宋体" w:hAnsi="宋体" w:hint="eastAsia"/>
            <w:noProof/>
            <w:sz w:val="28"/>
            <w:szCs w:val="28"/>
          </w:rPr>
          <w:t>开发平台介绍与环境的搭建</w:t>
        </w:r>
        <w:r w:rsidR="00A87016" w:rsidRPr="005D65B4">
          <w:rPr>
            <w:rStyle w:val="a7"/>
            <w:rFonts w:ascii="宋体" w:hAnsi="宋体"/>
            <w:webHidden/>
            <w:sz w:val="28"/>
            <w:szCs w:val="28"/>
          </w:rPr>
          <w:tab/>
        </w:r>
        <w:r w:rsidR="00A87016" w:rsidRPr="005D65B4">
          <w:rPr>
            <w:rStyle w:val="a7"/>
            <w:rFonts w:ascii="宋体" w:hAnsi="宋体"/>
            <w:webHidden/>
            <w:sz w:val="28"/>
            <w:szCs w:val="28"/>
          </w:rPr>
          <w:fldChar w:fldCharType="begin"/>
        </w:r>
        <w:r w:rsidR="00A87016" w:rsidRPr="005D65B4">
          <w:rPr>
            <w:rStyle w:val="a7"/>
            <w:rFonts w:ascii="宋体" w:hAnsi="宋体"/>
            <w:webHidden/>
            <w:sz w:val="28"/>
            <w:szCs w:val="28"/>
          </w:rPr>
          <w:instrText xml:space="preserve"> PAGEREF _Toc482278029 \h </w:instrText>
        </w:r>
        <w:r w:rsidR="00A87016" w:rsidRPr="005D65B4">
          <w:rPr>
            <w:rStyle w:val="a7"/>
            <w:rFonts w:ascii="宋体" w:hAnsi="宋体"/>
            <w:webHidden/>
            <w:sz w:val="28"/>
            <w:szCs w:val="28"/>
          </w:rPr>
        </w:r>
        <w:r w:rsidR="00A87016" w:rsidRPr="005D65B4">
          <w:rPr>
            <w:rStyle w:val="a7"/>
            <w:rFonts w:ascii="宋体" w:hAnsi="宋体"/>
            <w:webHidden/>
            <w:sz w:val="28"/>
            <w:szCs w:val="28"/>
          </w:rPr>
          <w:fldChar w:fldCharType="separate"/>
        </w:r>
        <w:r w:rsidR="00A87016" w:rsidRPr="005D65B4">
          <w:rPr>
            <w:rStyle w:val="a7"/>
            <w:rFonts w:ascii="宋体" w:hAnsi="宋体"/>
            <w:webHidden/>
            <w:sz w:val="28"/>
            <w:szCs w:val="28"/>
          </w:rPr>
          <w:t>6</w:t>
        </w:r>
        <w:r w:rsidR="00A87016" w:rsidRPr="005D65B4">
          <w:rPr>
            <w:rStyle w:val="a7"/>
            <w:rFonts w:ascii="宋体" w:hAnsi="宋体"/>
            <w:webHidden/>
            <w:sz w:val="28"/>
            <w:szCs w:val="28"/>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0" w:history="1">
        <w:r w:rsidR="00A87016" w:rsidRPr="00EB59A1">
          <w:rPr>
            <w:rStyle w:val="a7"/>
            <w:rFonts w:ascii="宋体" w:hAnsi="宋体"/>
            <w:noProof/>
            <w:sz w:val="24"/>
            <w:lang w:val="fr-FR"/>
          </w:rPr>
          <w:t xml:space="preserve">3.1 </w:t>
        </w:r>
        <w:r w:rsidR="00A87016" w:rsidRPr="00EB59A1">
          <w:rPr>
            <w:rStyle w:val="a7"/>
            <w:rFonts w:ascii="宋体" w:hAnsi="宋体" w:hint="eastAsia"/>
            <w:noProof/>
            <w:sz w:val="24"/>
            <w:lang w:val="fr-FR"/>
          </w:rPr>
          <w:t>开发平台</w:t>
        </w:r>
        <w:r w:rsidR="00A87016" w:rsidRPr="00EB59A1">
          <w:rPr>
            <w:rStyle w:val="a7"/>
            <w:rFonts w:ascii="宋体" w:hAnsi="宋体"/>
            <w:noProof/>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_Toc482278030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6</w:t>
        </w:r>
        <w:r w:rsidR="00A87016" w:rsidRPr="00EB59A1">
          <w:rPr>
            <w:rStyle w:val="a7"/>
            <w:rFonts w:ascii="宋体" w:hAnsi="宋体"/>
            <w:webHidden/>
            <w:sz w:val="24"/>
            <w:lang w:val="fr-FR"/>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1" w:history="1">
        <w:r w:rsidR="00A87016" w:rsidRPr="00EB59A1">
          <w:rPr>
            <w:rStyle w:val="a7"/>
            <w:rFonts w:ascii="宋体" w:hAnsi="宋体"/>
            <w:noProof/>
            <w:sz w:val="24"/>
            <w:lang w:val="fr-FR"/>
          </w:rPr>
          <w:t>3.2 WAMP</w:t>
        </w:r>
        <w:r w:rsidR="00A87016" w:rsidRPr="00EB59A1">
          <w:rPr>
            <w:rStyle w:val="a7"/>
            <w:rFonts w:ascii="宋体" w:hAnsi="宋体" w:hint="eastAsia"/>
            <w:noProof/>
            <w:sz w:val="24"/>
            <w:lang w:val="fr-FR"/>
          </w:rPr>
          <w:t>架构</w:t>
        </w:r>
        <w:r w:rsidR="00A87016" w:rsidRPr="00EB59A1">
          <w:rPr>
            <w:rStyle w:val="a7"/>
            <w:rFonts w:ascii="宋体" w:hAnsi="宋体"/>
            <w:noProof/>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_Toc482278031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6</w:t>
        </w:r>
        <w:r w:rsidR="00A87016" w:rsidRPr="00EB59A1">
          <w:rPr>
            <w:rStyle w:val="a7"/>
            <w:rFonts w:ascii="宋体" w:hAnsi="宋体"/>
            <w:webHidden/>
            <w:sz w:val="24"/>
            <w:lang w:val="fr-FR"/>
          </w:rPr>
          <w:fldChar w:fldCharType="end"/>
        </w:r>
      </w:hyperlink>
    </w:p>
    <w:p w:rsidR="00A87016" w:rsidRPr="00026BF2" w:rsidRDefault="00D13EDE">
      <w:pPr>
        <w:pStyle w:val="40"/>
        <w:rPr>
          <w:rStyle w:val="a7"/>
        </w:rPr>
      </w:pPr>
      <w:hyperlink w:anchor="_Toc482278032" w:history="1">
        <w:r w:rsidR="00A87016" w:rsidRPr="00026BF2">
          <w:rPr>
            <w:rStyle w:val="a7"/>
          </w:rPr>
          <w:t xml:space="preserve">3.2.1 WampServer </w:t>
        </w:r>
        <w:r w:rsidR="00A87016" w:rsidRPr="00026BF2">
          <w:rPr>
            <w:rStyle w:val="a7"/>
            <w:rFonts w:hint="eastAsia"/>
          </w:rPr>
          <w:t>介绍</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_Toc482278032 \h </w:instrText>
        </w:r>
        <w:r w:rsidR="00A87016" w:rsidRPr="00026BF2">
          <w:rPr>
            <w:rStyle w:val="a7"/>
            <w:webHidden/>
          </w:rPr>
        </w:r>
        <w:r w:rsidR="00A87016" w:rsidRPr="00026BF2">
          <w:rPr>
            <w:rStyle w:val="a7"/>
            <w:webHidden/>
          </w:rPr>
          <w:fldChar w:fldCharType="separate"/>
        </w:r>
        <w:r w:rsidR="00A87016" w:rsidRPr="00026BF2">
          <w:rPr>
            <w:rStyle w:val="a7"/>
            <w:webHidden/>
          </w:rPr>
          <w:t>6</w:t>
        </w:r>
        <w:r w:rsidR="00A87016" w:rsidRPr="00026BF2">
          <w:rPr>
            <w:rStyle w:val="a7"/>
            <w:webHidden/>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3" w:history="1">
        <w:r w:rsidR="00A87016" w:rsidRPr="00EB59A1">
          <w:rPr>
            <w:rStyle w:val="a7"/>
            <w:rFonts w:ascii="宋体" w:hAnsi="宋体"/>
            <w:noProof/>
            <w:sz w:val="24"/>
            <w:lang w:val="fr-FR"/>
          </w:rPr>
          <w:t>3.3 MVC</w:t>
        </w:r>
        <w:r w:rsidR="00A87016" w:rsidRPr="00EB59A1">
          <w:rPr>
            <w:rStyle w:val="a7"/>
            <w:rFonts w:ascii="宋体" w:hAnsi="宋体"/>
            <w:noProof/>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_Toc482278033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7</w:t>
        </w:r>
        <w:r w:rsidR="00A87016" w:rsidRPr="00EB59A1">
          <w:rPr>
            <w:rStyle w:val="a7"/>
            <w:rFonts w:ascii="宋体" w:hAnsi="宋体"/>
            <w:webHidden/>
            <w:sz w:val="24"/>
            <w:lang w:val="fr-FR"/>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4" w:history="1">
        <w:r w:rsidR="00A87016" w:rsidRPr="00EB59A1">
          <w:rPr>
            <w:rStyle w:val="a7"/>
            <w:rFonts w:ascii="宋体" w:hAnsi="宋体"/>
            <w:noProof/>
            <w:sz w:val="24"/>
            <w:lang w:val="fr-FR"/>
          </w:rPr>
          <w:t>3.4 MVVM</w:t>
        </w:r>
        <w:r w:rsidR="00A87016" w:rsidRPr="00EB59A1">
          <w:rPr>
            <w:rStyle w:val="a7"/>
            <w:rFonts w:ascii="宋体" w:hAnsi="宋体"/>
            <w:noProof/>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_Toc482278034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8</w:t>
        </w:r>
        <w:r w:rsidR="00A87016" w:rsidRPr="00EB59A1">
          <w:rPr>
            <w:rStyle w:val="a7"/>
            <w:rFonts w:ascii="宋体" w:hAnsi="宋体"/>
            <w:webHidden/>
            <w:sz w:val="24"/>
            <w:lang w:val="fr-FR"/>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5" w:history="1">
        <w:r w:rsidR="00A87016" w:rsidRPr="00EB59A1">
          <w:rPr>
            <w:rStyle w:val="a7"/>
            <w:rFonts w:ascii="宋体" w:hAnsi="宋体"/>
            <w:noProof/>
            <w:sz w:val="24"/>
            <w:lang w:val="fr-FR"/>
          </w:rPr>
          <w:t xml:space="preserve">3.5 </w:t>
        </w:r>
        <w:r w:rsidR="00A87016" w:rsidRPr="00EB59A1">
          <w:rPr>
            <w:rStyle w:val="a7"/>
            <w:rFonts w:ascii="宋体" w:hAnsi="宋体" w:hint="eastAsia"/>
            <w:noProof/>
            <w:sz w:val="24"/>
            <w:lang w:val="fr-FR"/>
          </w:rPr>
          <w:t>前后端分离</w:t>
        </w:r>
        <w:r w:rsidR="00A87016" w:rsidRPr="00EB59A1">
          <w:rPr>
            <w:rStyle w:val="a7"/>
            <w:rFonts w:ascii="宋体" w:hAnsi="宋体"/>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_Toc482278035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9</w:t>
        </w:r>
        <w:r w:rsidR="00A87016" w:rsidRPr="00EB59A1">
          <w:rPr>
            <w:rStyle w:val="a7"/>
            <w:rFonts w:ascii="宋体" w:hAnsi="宋体"/>
            <w:webHidden/>
            <w:sz w:val="24"/>
            <w:lang w:val="fr-FR"/>
          </w:rPr>
          <w:fldChar w:fldCharType="end"/>
        </w:r>
      </w:hyperlink>
    </w:p>
    <w:p w:rsidR="00A87016" w:rsidRPr="00EB59A1" w:rsidRDefault="00D13EDE" w:rsidP="00EB59A1">
      <w:pPr>
        <w:pStyle w:val="30"/>
        <w:tabs>
          <w:tab w:val="right" w:leader="dot" w:pos="8296"/>
        </w:tabs>
        <w:spacing w:before="120"/>
        <w:rPr>
          <w:rStyle w:val="a7"/>
          <w:rFonts w:ascii="宋体" w:hAnsi="宋体"/>
          <w:sz w:val="24"/>
          <w:lang w:val="fr-FR"/>
        </w:rPr>
      </w:pPr>
      <w:hyperlink w:anchor="_Toc482278036" w:history="1">
        <w:r w:rsidR="00A87016" w:rsidRPr="00EB59A1">
          <w:rPr>
            <w:rStyle w:val="a7"/>
            <w:rFonts w:ascii="宋体" w:hAnsi="宋体"/>
            <w:noProof/>
            <w:sz w:val="24"/>
            <w:lang w:val="fr-FR"/>
          </w:rPr>
          <w:t xml:space="preserve">3.6 </w:t>
        </w:r>
        <w:r w:rsidR="00A87016" w:rsidRPr="00EB59A1">
          <w:rPr>
            <w:rStyle w:val="a7"/>
            <w:rFonts w:ascii="宋体" w:hAnsi="宋体" w:hint="eastAsia"/>
            <w:noProof/>
            <w:sz w:val="24"/>
            <w:lang w:val="fr-FR"/>
          </w:rPr>
          <w:t>开发环境与工具</w:t>
        </w:r>
        <w:r w:rsidR="00A87016" w:rsidRPr="00EB59A1">
          <w:rPr>
            <w:rStyle w:val="a7"/>
            <w:rFonts w:ascii="宋体" w:hAnsi="宋体"/>
            <w:webHidden/>
            <w:sz w:val="24"/>
            <w:lang w:val="fr-FR"/>
          </w:rPr>
          <w:tab/>
        </w:r>
        <w:r w:rsidR="00A87016" w:rsidRPr="00EB59A1">
          <w:rPr>
            <w:rStyle w:val="a7"/>
            <w:rFonts w:ascii="宋体" w:hAnsi="宋体"/>
            <w:webHidden/>
            <w:sz w:val="24"/>
            <w:lang w:val="fr-FR"/>
          </w:rPr>
          <w:fldChar w:fldCharType="begin"/>
        </w:r>
        <w:r w:rsidR="00A87016" w:rsidRPr="00EB59A1">
          <w:rPr>
            <w:rStyle w:val="a7"/>
            <w:rFonts w:ascii="宋体" w:hAnsi="宋体"/>
            <w:webHidden/>
            <w:sz w:val="24"/>
            <w:lang w:val="fr-FR"/>
          </w:rPr>
          <w:instrText xml:space="preserve"> PAGEREF _Toc482278036 \h </w:instrText>
        </w:r>
        <w:r w:rsidR="00A87016" w:rsidRPr="00EB59A1">
          <w:rPr>
            <w:rStyle w:val="a7"/>
            <w:rFonts w:ascii="宋体" w:hAnsi="宋体"/>
            <w:webHidden/>
            <w:sz w:val="24"/>
            <w:lang w:val="fr-FR"/>
          </w:rPr>
        </w:r>
        <w:r w:rsidR="00A87016" w:rsidRPr="00EB59A1">
          <w:rPr>
            <w:rStyle w:val="a7"/>
            <w:rFonts w:ascii="宋体" w:hAnsi="宋体"/>
            <w:webHidden/>
            <w:sz w:val="24"/>
            <w:lang w:val="fr-FR"/>
          </w:rPr>
          <w:fldChar w:fldCharType="separate"/>
        </w:r>
        <w:r w:rsidR="00A87016" w:rsidRPr="00EB59A1">
          <w:rPr>
            <w:rStyle w:val="a7"/>
            <w:rFonts w:ascii="宋体" w:hAnsi="宋体"/>
            <w:webHidden/>
            <w:sz w:val="24"/>
            <w:lang w:val="fr-FR"/>
          </w:rPr>
          <w:t>9</w:t>
        </w:r>
        <w:r w:rsidR="00A87016" w:rsidRPr="00EB59A1">
          <w:rPr>
            <w:rStyle w:val="a7"/>
            <w:rFonts w:ascii="宋体" w:hAnsi="宋体"/>
            <w:webHidden/>
            <w:sz w:val="24"/>
            <w:lang w:val="fr-FR"/>
          </w:rPr>
          <w:fldChar w:fldCharType="end"/>
        </w:r>
      </w:hyperlink>
    </w:p>
    <w:p w:rsidR="00A87016" w:rsidRPr="00026BF2" w:rsidRDefault="00D13EDE">
      <w:pPr>
        <w:pStyle w:val="40"/>
        <w:rPr>
          <w:rStyle w:val="a7"/>
        </w:rPr>
      </w:pPr>
      <w:hyperlink w:anchor="_Toc482278037" w:history="1">
        <w:r w:rsidR="00A87016" w:rsidRPr="00026BF2">
          <w:rPr>
            <w:rStyle w:val="a7"/>
          </w:rPr>
          <w:t xml:space="preserve">3.6.1 </w:t>
        </w:r>
        <w:r w:rsidR="00A87016" w:rsidRPr="00026BF2">
          <w:rPr>
            <w:rStyle w:val="a7"/>
            <w:rFonts w:hint="eastAsia"/>
          </w:rPr>
          <w:t>前端</w:t>
        </w:r>
        <w:r w:rsidR="00A87016" w:rsidRPr="00026BF2">
          <w:rPr>
            <w:rStyle w:val="a7"/>
          </w:rPr>
          <w:t>Node</w:t>
        </w:r>
        <w:r w:rsidR="00A87016" w:rsidRPr="00026BF2">
          <w:rPr>
            <w:rStyle w:val="a7"/>
            <w:rFonts w:hint="eastAsia"/>
          </w:rPr>
          <w:t>环境</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_Toc482278037 \h </w:instrText>
        </w:r>
        <w:r w:rsidR="00A87016" w:rsidRPr="00026BF2">
          <w:rPr>
            <w:rStyle w:val="a7"/>
            <w:webHidden/>
          </w:rPr>
        </w:r>
        <w:r w:rsidR="00A87016" w:rsidRPr="00026BF2">
          <w:rPr>
            <w:rStyle w:val="a7"/>
            <w:webHidden/>
          </w:rPr>
          <w:fldChar w:fldCharType="separate"/>
        </w:r>
        <w:r w:rsidR="00A87016" w:rsidRPr="00026BF2">
          <w:rPr>
            <w:rStyle w:val="a7"/>
            <w:webHidden/>
          </w:rPr>
          <w:t>9</w:t>
        </w:r>
        <w:r w:rsidR="00A87016" w:rsidRPr="00026BF2">
          <w:rPr>
            <w:rStyle w:val="a7"/>
            <w:webHidden/>
          </w:rPr>
          <w:fldChar w:fldCharType="end"/>
        </w:r>
      </w:hyperlink>
    </w:p>
    <w:p w:rsidR="00A87016" w:rsidRPr="00026BF2" w:rsidRDefault="00D13EDE">
      <w:pPr>
        <w:pStyle w:val="40"/>
        <w:rPr>
          <w:rStyle w:val="a7"/>
        </w:rPr>
      </w:pPr>
      <w:hyperlink w:anchor="_Toc482278038" w:history="1">
        <w:r w:rsidR="00A87016" w:rsidRPr="00026BF2">
          <w:rPr>
            <w:rStyle w:val="a7"/>
          </w:rPr>
          <w:t xml:space="preserve">3.6.2 </w:t>
        </w:r>
        <w:r w:rsidR="00A87016" w:rsidRPr="00026BF2">
          <w:rPr>
            <w:rStyle w:val="a7"/>
            <w:rFonts w:hint="eastAsia"/>
          </w:rPr>
          <w:t>后端</w:t>
        </w:r>
        <w:r w:rsidR="00A87016" w:rsidRPr="00026BF2">
          <w:rPr>
            <w:rStyle w:val="a7"/>
          </w:rPr>
          <w:t>Wamp</w:t>
        </w:r>
        <w:r w:rsidR="00A87016" w:rsidRPr="00026BF2">
          <w:rPr>
            <w:rStyle w:val="a7"/>
            <w:rFonts w:hint="eastAsia"/>
          </w:rPr>
          <w:t>环境</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_Toc482278038 \h </w:instrText>
        </w:r>
        <w:r w:rsidR="00A87016" w:rsidRPr="00026BF2">
          <w:rPr>
            <w:rStyle w:val="a7"/>
            <w:webHidden/>
          </w:rPr>
        </w:r>
        <w:r w:rsidR="00A87016" w:rsidRPr="00026BF2">
          <w:rPr>
            <w:rStyle w:val="a7"/>
            <w:webHidden/>
          </w:rPr>
          <w:fldChar w:fldCharType="separate"/>
        </w:r>
        <w:r w:rsidR="00A87016" w:rsidRPr="00026BF2">
          <w:rPr>
            <w:rStyle w:val="a7"/>
            <w:webHidden/>
          </w:rPr>
          <w:t>10</w:t>
        </w:r>
        <w:r w:rsidR="00A87016" w:rsidRPr="00026BF2">
          <w:rPr>
            <w:rStyle w:val="a7"/>
            <w:webHidden/>
          </w:rPr>
          <w:fldChar w:fldCharType="end"/>
        </w:r>
      </w:hyperlink>
    </w:p>
    <w:p w:rsidR="00A87016" w:rsidRPr="00026BF2" w:rsidRDefault="00D13EDE">
      <w:pPr>
        <w:pStyle w:val="40"/>
        <w:rPr>
          <w:rStyle w:val="a7"/>
        </w:rPr>
      </w:pPr>
      <w:hyperlink w:anchor="_Toc482278039" w:history="1">
        <w:r w:rsidR="00A87016" w:rsidRPr="00026BF2">
          <w:rPr>
            <w:rStyle w:val="a7"/>
          </w:rPr>
          <w:t xml:space="preserve">3.6.3 </w:t>
        </w:r>
        <w:r w:rsidR="00A87016" w:rsidRPr="00026BF2">
          <w:rPr>
            <w:rStyle w:val="a7"/>
            <w:rFonts w:hint="eastAsia"/>
          </w:rPr>
          <w:t>版本管理工具</w:t>
        </w:r>
        <w:r w:rsidR="00A87016" w:rsidRPr="00026BF2">
          <w:rPr>
            <w:rStyle w:val="a7"/>
          </w:rPr>
          <w:t>Git</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_Toc482278039 \h </w:instrText>
        </w:r>
        <w:r w:rsidR="00A87016" w:rsidRPr="00026BF2">
          <w:rPr>
            <w:rStyle w:val="a7"/>
            <w:webHidden/>
          </w:rPr>
        </w:r>
        <w:r w:rsidR="00A87016" w:rsidRPr="00026BF2">
          <w:rPr>
            <w:rStyle w:val="a7"/>
            <w:webHidden/>
          </w:rPr>
          <w:fldChar w:fldCharType="separate"/>
        </w:r>
        <w:r w:rsidR="00A87016" w:rsidRPr="00026BF2">
          <w:rPr>
            <w:rStyle w:val="a7"/>
            <w:webHidden/>
          </w:rPr>
          <w:t>10</w:t>
        </w:r>
        <w:r w:rsidR="00A87016" w:rsidRPr="00026BF2">
          <w:rPr>
            <w:rStyle w:val="a7"/>
            <w:webHidden/>
          </w:rPr>
          <w:fldChar w:fldCharType="end"/>
        </w:r>
      </w:hyperlink>
    </w:p>
    <w:p w:rsidR="00A87016" w:rsidRPr="005D65B4" w:rsidRDefault="00D13EDE" w:rsidP="005D65B4">
      <w:pPr>
        <w:pStyle w:val="20"/>
        <w:tabs>
          <w:tab w:val="right" w:leader="dot" w:pos="8296"/>
        </w:tabs>
        <w:spacing w:before="120"/>
        <w:rPr>
          <w:rStyle w:val="a7"/>
          <w:rFonts w:ascii="宋体" w:hAnsi="宋体"/>
          <w:sz w:val="28"/>
          <w:szCs w:val="28"/>
        </w:rPr>
      </w:pPr>
      <w:hyperlink w:anchor="_Toc482278040" w:history="1">
        <w:r w:rsidR="00A87016" w:rsidRPr="005D65B4">
          <w:rPr>
            <w:rStyle w:val="a7"/>
            <w:rFonts w:ascii="宋体" w:hAnsi="宋体" w:hint="eastAsia"/>
            <w:noProof/>
            <w:sz w:val="28"/>
            <w:szCs w:val="28"/>
          </w:rPr>
          <w:t>第</w:t>
        </w:r>
        <w:r w:rsidR="00A87016" w:rsidRPr="005D65B4">
          <w:rPr>
            <w:rStyle w:val="a7"/>
            <w:rFonts w:ascii="宋体" w:hAnsi="宋体"/>
            <w:noProof/>
            <w:sz w:val="28"/>
            <w:szCs w:val="28"/>
          </w:rPr>
          <w:t>4</w:t>
        </w:r>
        <w:r w:rsidR="00A87016" w:rsidRPr="005D65B4">
          <w:rPr>
            <w:rStyle w:val="a7"/>
            <w:rFonts w:ascii="宋体" w:hAnsi="宋体" w:hint="eastAsia"/>
            <w:noProof/>
            <w:sz w:val="28"/>
            <w:szCs w:val="28"/>
          </w:rPr>
          <w:t>章</w:t>
        </w:r>
        <w:r w:rsidR="00A87016" w:rsidRPr="005D65B4">
          <w:rPr>
            <w:rStyle w:val="a7"/>
            <w:rFonts w:ascii="宋体" w:hAnsi="宋体"/>
            <w:noProof/>
            <w:sz w:val="28"/>
            <w:szCs w:val="28"/>
          </w:rPr>
          <w:t xml:space="preserve"> </w:t>
        </w:r>
        <w:r w:rsidR="00A87016" w:rsidRPr="005D65B4">
          <w:rPr>
            <w:rStyle w:val="a7"/>
            <w:rFonts w:ascii="宋体" w:hAnsi="宋体" w:hint="eastAsia"/>
            <w:noProof/>
            <w:sz w:val="28"/>
            <w:szCs w:val="28"/>
          </w:rPr>
          <w:t>系统实现详述</w:t>
        </w:r>
        <w:r w:rsidR="00A87016" w:rsidRPr="005D65B4">
          <w:rPr>
            <w:rStyle w:val="a7"/>
            <w:rFonts w:ascii="宋体" w:hAnsi="宋体"/>
            <w:webHidden/>
            <w:sz w:val="28"/>
            <w:szCs w:val="28"/>
          </w:rPr>
          <w:tab/>
        </w:r>
        <w:r w:rsidR="00A87016" w:rsidRPr="005D65B4">
          <w:rPr>
            <w:rStyle w:val="a7"/>
            <w:rFonts w:ascii="宋体" w:hAnsi="宋体"/>
            <w:webHidden/>
            <w:sz w:val="28"/>
            <w:szCs w:val="28"/>
          </w:rPr>
          <w:fldChar w:fldCharType="begin"/>
        </w:r>
        <w:r w:rsidR="00A87016" w:rsidRPr="005D65B4">
          <w:rPr>
            <w:rStyle w:val="a7"/>
            <w:rFonts w:ascii="宋体" w:hAnsi="宋体"/>
            <w:webHidden/>
            <w:sz w:val="28"/>
            <w:szCs w:val="28"/>
          </w:rPr>
          <w:instrText xml:space="preserve"> PAGEREF _Toc482278040 \h </w:instrText>
        </w:r>
        <w:r w:rsidR="00A87016" w:rsidRPr="005D65B4">
          <w:rPr>
            <w:rStyle w:val="a7"/>
            <w:rFonts w:ascii="宋体" w:hAnsi="宋体"/>
            <w:webHidden/>
            <w:sz w:val="28"/>
            <w:szCs w:val="28"/>
          </w:rPr>
        </w:r>
        <w:r w:rsidR="00A87016" w:rsidRPr="005D65B4">
          <w:rPr>
            <w:rStyle w:val="a7"/>
            <w:rFonts w:ascii="宋体" w:hAnsi="宋体"/>
            <w:webHidden/>
            <w:sz w:val="28"/>
            <w:szCs w:val="28"/>
          </w:rPr>
          <w:fldChar w:fldCharType="separate"/>
        </w:r>
        <w:r w:rsidR="00A87016" w:rsidRPr="005D65B4">
          <w:rPr>
            <w:rStyle w:val="a7"/>
            <w:rFonts w:ascii="宋体" w:hAnsi="宋体"/>
            <w:webHidden/>
            <w:sz w:val="28"/>
            <w:szCs w:val="28"/>
          </w:rPr>
          <w:t>12</w:t>
        </w:r>
        <w:r w:rsidR="00A87016" w:rsidRPr="005D65B4">
          <w:rPr>
            <w:rStyle w:val="a7"/>
            <w:rFonts w:ascii="宋体" w:hAnsi="宋体"/>
            <w:webHidden/>
            <w:sz w:val="28"/>
            <w:szCs w:val="28"/>
          </w:rPr>
          <w:fldChar w:fldCharType="end"/>
        </w:r>
      </w:hyperlink>
    </w:p>
    <w:p w:rsidR="00A87016" w:rsidRPr="00077754" w:rsidRDefault="00D13EDE" w:rsidP="00077754">
      <w:pPr>
        <w:pStyle w:val="30"/>
        <w:tabs>
          <w:tab w:val="right" w:leader="dot" w:pos="8296"/>
        </w:tabs>
        <w:spacing w:before="120"/>
        <w:rPr>
          <w:rStyle w:val="a7"/>
          <w:rFonts w:ascii="宋体" w:hAnsi="宋体"/>
          <w:sz w:val="24"/>
          <w:lang w:val="fr-FR"/>
        </w:rPr>
      </w:pPr>
      <w:hyperlink w:anchor="_Toc482278041" w:history="1">
        <w:r w:rsidR="00A87016" w:rsidRPr="00077754">
          <w:rPr>
            <w:rStyle w:val="a7"/>
            <w:rFonts w:ascii="宋体" w:hAnsi="宋体"/>
            <w:noProof/>
            <w:sz w:val="24"/>
            <w:lang w:val="fr-FR"/>
          </w:rPr>
          <w:t xml:space="preserve">4.1 </w:t>
        </w:r>
        <w:r w:rsidR="00A87016" w:rsidRPr="00077754">
          <w:rPr>
            <w:rStyle w:val="a7"/>
            <w:rFonts w:ascii="宋体" w:hAnsi="宋体" w:hint="eastAsia"/>
            <w:noProof/>
            <w:sz w:val="24"/>
            <w:lang w:val="fr-FR"/>
          </w:rPr>
          <w:t>模块设计</w:t>
        </w:r>
        <w:r w:rsidR="00A87016" w:rsidRPr="00077754">
          <w:rPr>
            <w:rStyle w:val="a7"/>
            <w:rFonts w:ascii="宋体" w:hAnsi="宋体"/>
            <w:webHidden/>
            <w:sz w:val="24"/>
            <w:lang w:val="fr-FR"/>
          </w:rPr>
          <w:tab/>
        </w:r>
        <w:r w:rsidR="00A87016" w:rsidRPr="00077754">
          <w:rPr>
            <w:rStyle w:val="a7"/>
            <w:rFonts w:ascii="宋体" w:hAnsi="宋体"/>
            <w:webHidden/>
            <w:sz w:val="24"/>
            <w:lang w:val="fr-FR"/>
          </w:rPr>
          <w:fldChar w:fldCharType="begin"/>
        </w:r>
        <w:r w:rsidR="00A87016" w:rsidRPr="00077754">
          <w:rPr>
            <w:rStyle w:val="a7"/>
            <w:rFonts w:ascii="宋体" w:hAnsi="宋体"/>
            <w:webHidden/>
            <w:sz w:val="24"/>
            <w:lang w:val="fr-FR"/>
          </w:rPr>
          <w:instrText xml:space="preserve"> PAGEREF _Toc482278041 \h </w:instrText>
        </w:r>
        <w:r w:rsidR="00A87016" w:rsidRPr="00077754">
          <w:rPr>
            <w:rStyle w:val="a7"/>
            <w:rFonts w:ascii="宋体" w:hAnsi="宋体"/>
            <w:webHidden/>
            <w:sz w:val="24"/>
            <w:lang w:val="fr-FR"/>
          </w:rPr>
        </w:r>
        <w:r w:rsidR="00A87016" w:rsidRPr="00077754">
          <w:rPr>
            <w:rStyle w:val="a7"/>
            <w:rFonts w:ascii="宋体" w:hAnsi="宋体"/>
            <w:webHidden/>
            <w:sz w:val="24"/>
            <w:lang w:val="fr-FR"/>
          </w:rPr>
          <w:fldChar w:fldCharType="separate"/>
        </w:r>
        <w:r w:rsidR="00A87016" w:rsidRPr="00077754">
          <w:rPr>
            <w:rStyle w:val="a7"/>
            <w:rFonts w:ascii="宋体" w:hAnsi="宋体"/>
            <w:webHidden/>
            <w:sz w:val="24"/>
            <w:lang w:val="fr-FR"/>
          </w:rPr>
          <w:t>12</w:t>
        </w:r>
        <w:r w:rsidR="00A87016" w:rsidRPr="00077754">
          <w:rPr>
            <w:rStyle w:val="a7"/>
            <w:rFonts w:ascii="宋体" w:hAnsi="宋体"/>
            <w:webHidden/>
            <w:sz w:val="24"/>
            <w:lang w:val="fr-FR"/>
          </w:rPr>
          <w:fldChar w:fldCharType="end"/>
        </w:r>
      </w:hyperlink>
    </w:p>
    <w:p w:rsidR="00A87016" w:rsidRPr="00026BF2" w:rsidRDefault="00D13EDE">
      <w:pPr>
        <w:pStyle w:val="40"/>
        <w:rPr>
          <w:rStyle w:val="a7"/>
        </w:rPr>
      </w:pPr>
      <w:hyperlink w:anchor="_Toc482278042" w:history="1">
        <w:r w:rsidR="00A87016" w:rsidRPr="00026BF2">
          <w:rPr>
            <w:rStyle w:val="a7"/>
          </w:rPr>
          <w:t xml:space="preserve">4.1.1 </w:t>
        </w:r>
        <w:r w:rsidR="00A87016" w:rsidRPr="00026BF2">
          <w:rPr>
            <w:rStyle w:val="a7"/>
            <w:rFonts w:hint="eastAsia"/>
          </w:rPr>
          <w:t>系统整体模块</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_Toc482278042 \h </w:instrText>
        </w:r>
        <w:r w:rsidR="00A87016" w:rsidRPr="00026BF2">
          <w:rPr>
            <w:rStyle w:val="a7"/>
            <w:webHidden/>
          </w:rPr>
        </w:r>
        <w:r w:rsidR="00A87016" w:rsidRPr="00026BF2">
          <w:rPr>
            <w:rStyle w:val="a7"/>
            <w:webHidden/>
          </w:rPr>
          <w:fldChar w:fldCharType="separate"/>
        </w:r>
        <w:r w:rsidR="00A87016" w:rsidRPr="00026BF2">
          <w:rPr>
            <w:rStyle w:val="a7"/>
            <w:webHidden/>
          </w:rPr>
          <w:t>12</w:t>
        </w:r>
        <w:r w:rsidR="00A87016" w:rsidRPr="00026BF2">
          <w:rPr>
            <w:rStyle w:val="a7"/>
            <w:webHidden/>
          </w:rPr>
          <w:fldChar w:fldCharType="end"/>
        </w:r>
      </w:hyperlink>
    </w:p>
    <w:p w:rsidR="00A87016" w:rsidRPr="00026BF2" w:rsidRDefault="00D13EDE">
      <w:pPr>
        <w:pStyle w:val="40"/>
        <w:rPr>
          <w:rStyle w:val="a7"/>
        </w:rPr>
      </w:pPr>
      <w:hyperlink w:anchor="_Toc482278043" w:history="1">
        <w:r w:rsidR="00A87016" w:rsidRPr="00026BF2">
          <w:rPr>
            <w:rStyle w:val="a7"/>
          </w:rPr>
          <w:t xml:space="preserve">4.1.2 </w:t>
        </w:r>
        <w:r w:rsidR="00A87016" w:rsidRPr="00026BF2">
          <w:rPr>
            <w:rStyle w:val="a7"/>
            <w:rFonts w:hint="eastAsia"/>
          </w:rPr>
          <w:t>数据库设计</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_Toc482278043 \h </w:instrText>
        </w:r>
        <w:r w:rsidR="00A87016" w:rsidRPr="00026BF2">
          <w:rPr>
            <w:rStyle w:val="a7"/>
            <w:webHidden/>
          </w:rPr>
        </w:r>
        <w:r w:rsidR="00A87016" w:rsidRPr="00026BF2">
          <w:rPr>
            <w:rStyle w:val="a7"/>
            <w:webHidden/>
          </w:rPr>
          <w:fldChar w:fldCharType="separate"/>
        </w:r>
        <w:r w:rsidR="00A87016" w:rsidRPr="00026BF2">
          <w:rPr>
            <w:rStyle w:val="a7"/>
            <w:webHidden/>
          </w:rPr>
          <w:t>12</w:t>
        </w:r>
        <w:r w:rsidR="00A87016" w:rsidRPr="00026BF2">
          <w:rPr>
            <w:rStyle w:val="a7"/>
            <w:webHidden/>
          </w:rPr>
          <w:fldChar w:fldCharType="end"/>
        </w:r>
      </w:hyperlink>
    </w:p>
    <w:p w:rsidR="00A87016" w:rsidRPr="00077754" w:rsidRDefault="00D13EDE" w:rsidP="00077754">
      <w:pPr>
        <w:pStyle w:val="30"/>
        <w:tabs>
          <w:tab w:val="right" w:leader="dot" w:pos="8296"/>
        </w:tabs>
        <w:spacing w:before="120"/>
        <w:rPr>
          <w:rStyle w:val="a7"/>
          <w:rFonts w:ascii="宋体" w:hAnsi="宋体"/>
          <w:sz w:val="24"/>
          <w:lang w:val="fr-FR"/>
        </w:rPr>
      </w:pPr>
      <w:hyperlink w:anchor="_Toc482278044" w:history="1">
        <w:r w:rsidR="00A87016" w:rsidRPr="00077754">
          <w:rPr>
            <w:rStyle w:val="a7"/>
            <w:rFonts w:ascii="宋体" w:hAnsi="宋体"/>
            <w:noProof/>
            <w:sz w:val="24"/>
            <w:lang w:val="fr-FR"/>
          </w:rPr>
          <w:t xml:space="preserve">4.2 </w:t>
        </w:r>
        <w:r w:rsidR="00A87016" w:rsidRPr="00077754">
          <w:rPr>
            <w:rStyle w:val="a7"/>
            <w:rFonts w:ascii="宋体" w:hAnsi="宋体" w:hint="eastAsia"/>
            <w:noProof/>
            <w:sz w:val="24"/>
            <w:lang w:val="fr-FR"/>
          </w:rPr>
          <w:t>前台</w:t>
        </w:r>
        <w:r w:rsidR="00A87016" w:rsidRPr="00077754">
          <w:rPr>
            <w:rStyle w:val="a7"/>
            <w:rFonts w:ascii="宋体" w:hAnsi="宋体"/>
            <w:webHidden/>
            <w:sz w:val="24"/>
            <w:lang w:val="fr-FR"/>
          </w:rPr>
          <w:tab/>
        </w:r>
        <w:r w:rsidR="00A87016" w:rsidRPr="00077754">
          <w:rPr>
            <w:rStyle w:val="a7"/>
            <w:rFonts w:ascii="宋体" w:hAnsi="宋体"/>
            <w:webHidden/>
            <w:sz w:val="24"/>
            <w:lang w:val="fr-FR"/>
          </w:rPr>
          <w:fldChar w:fldCharType="begin"/>
        </w:r>
        <w:r w:rsidR="00A87016" w:rsidRPr="00077754">
          <w:rPr>
            <w:rStyle w:val="a7"/>
            <w:rFonts w:ascii="宋体" w:hAnsi="宋体"/>
            <w:webHidden/>
            <w:sz w:val="24"/>
            <w:lang w:val="fr-FR"/>
          </w:rPr>
          <w:instrText xml:space="preserve"> PAGEREF _Toc482278044 \h </w:instrText>
        </w:r>
        <w:r w:rsidR="00A87016" w:rsidRPr="00077754">
          <w:rPr>
            <w:rStyle w:val="a7"/>
            <w:rFonts w:ascii="宋体" w:hAnsi="宋体"/>
            <w:webHidden/>
            <w:sz w:val="24"/>
            <w:lang w:val="fr-FR"/>
          </w:rPr>
        </w:r>
        <w:r w:rsidR="00A87016" w:rsidRPr="00077754">
          <w:rPr>
            <w:rStyle w:val="a7"/>
            <w:rFonts w:ascii="宋体" w:hAnsi="宋体"/>
            <w:webHidden/>
            <w:sz w:val="24"/>
            <w:lang w:val="fr-FR"/>
          </w:rPr>
          <w:fldChar w:fldCharType="separate"/>
        </w:r>
        <w:r w:rsidR="00A87016" w:rsidRPr="00077754">
          <w:rPr>
            <w:rStyle w:val="a7"/>
            <w:rFonts w:ascii="宋体" w:hAnsi="宋体"/>
            <w:webHidden/>
            <w:sz w:val="24"/>
            <w:lang w:val="fr-FR"/>
          </w:rPr>
          <w:t>15</w:t>
        </w:r>
        <w:r w:rsidR="00A87016" w:rsidRPr="00077754">
          <w:rPr>
            <w:rStyle w:val="a7"/>
            <w:rFonts w:ascii="宋体" w:hAnsi="宋体"/>
            <w:webHidden/>
            <w:sz w:val="24"/>
            <w:lang w:val="fr-FR"/>
          </w:rPr>
          <w:fldChar w:fldCharType="end"/>
        </w:r>
      </w:hyperlink>
    </w:p>
    <w:p w:rsidR="00A87016" w:rsidRPr="00026BF2" w:rsidRDefault="00D13EDE">
      <w:pPr>
        <w:pStyle w:val="40"/>
        <w:rPr>
          <w:rStyle w:val="a7"/>
        </w:rPr>
      </w:pPr>
      <w:hyperlink w:anchor="_Toc482278045" w:history="1">
        <w:r w:rsidR="00A87016" w:rsidRPr="00026BF2">
          <w:rPr>
            <w:rStyle w:val="a7"/>
          </w:rPr>
          <w:t>4.2.1 UI</w:t>
        </w:r>
        <w:r w:rsidR="00A87016" w:rsidRPr="00026BF2">
          <w:rPr>
            <w:rStyle w:val="a7"/>
            <w:rFonts w:hint="eastAsia"/>
          </w:rPr>
          <w:t>设计</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_Toc482278045 \h </w:instrText>
        </w:r>
        <w:r w:rsidR="00A87016" w:rsidRPr="00026BF2">
          <w:rPr>
            <w:rStyle w:val="a7"/>
            <w:webHidden/>
          </w:rPr>
        </w:r>
        <w:r w:rsidR="00A87016" w:rsidRPr="00026BF2">
          <w:rPr>
            <w:rStyle w:val="a7"/>
            <w:webHidden/>
          </w:rPr>
          <w:fldChar w:fldCharType="separate"/>
        </w:r>
        <w:r w:rsidR="00A87016" w:rsidRPr="00026BF2">
          <w:rPr>
            <w:rStyle w:val="a7"/>
            <w:webHidden/>
          </w:rPr>
          <w:t>15</w:t>
        </w:r>
        <w:r w:rsidR="00A87016" w:rsidRPr="00026BF2">
          <w:rPr>
            <w:rStyle w:val="a7"/>
            <w:webHidden/>
          </w:rPr>
          <w:fldChar w:fldCharType="end"/>
        </w:r>
      </w:hyperlink>
    </w:p>
    <w:p w:rsidR="00A87016" w:rsidRPr="00026BF2" w:rsidRDefault="00D13EDE">
      <w:pPr>
        <w:pStyle w:val="40"/>
        <w:rPr>
          <w:rStyle w:val="a7"/>
        </w:rPr>
      </w:pPr>
      <w:hyperlink w:anchor="_Toc482278046" w:history="1">
        <w:r w:rsidR="00A87016" w:rsidRPr="00026BF2">
          <w:rPr>
            <w:rStyle w:val="a7"/>
          </w:rPr>
          <w:t xml:space="preserve">4.2.2 </w:t>
        </w:r>
        <w:r w:rsidR="00A87016" w:rsidRPr="00026BF2">
          <w:rPr>
            <w:rStyle w:val="a7"/>
            <w:rFonts w:hint="eastAsia"/>
          </w:rPr>
          <w:t>整体实现</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_Toc482278046 \h </w:instrText>
        </w:r>
        <w:r w:rsidR="00A87016" w:rsidRPr="00026BF2">
          <w:rPr>
            <w:rStyle w:val="a7"/>
            <w:webHidden/>
          </w:rPr>
        </w:r>
        <w:r w:rsidR="00A87016" w:rsidRPr="00026BF2">
          <w:rPr>
            <w:rStyle w:val="a7"/>
            <w:webHidden/>
          </w:rPr>
          <w:fldChar w:fldCharType="separate"/>
        </w:r>
        <w:r w:rsidR="00A87016" w:rsidRPr="00026BF2">
          <w:rPr>
            <w:rStyle w:val="a7"/>
            <w:webHidden/>
          </w:rPr>
          <w:t>16</w:t>
        </w:r>
        <w:r w:rsidR="00A87016" w:rsidRPr="00026BF2">
          <w:rPr>
            <w:rStyle w:val="a7"/>
            <w:webHidden/>
          </w:rPr>
          <w:fldChar w:fldCharType="end"/>
        </w:r>
      </w:hyperlink>
    </w:p>
    <w:p w:rsidR="00A87016" w:rsidRPr="00026BF2" w:rsidRDefault="00D13EDE">
      <w:pPr>
        <w:pStyle w:val="40"/>
        <w:rPr>
          <w:rStyle w:val="a7"/>
        </w:rPr>
      </w:pPr>
      <w:hyperlink w:anchor="_Toc482278047" w:history="1">
        <w:r w:rsidR="00A87016" w:rsidRPr="00026BF2">
          <w:rPr>
            <w:rStyle w:val="a7"/>
          </w:rPr>
          <w:t xml:space="preserve">4.2.3 </w:t>
        </w:r>
        <w:r w:rsidR="00A87016" w:rsidRPr="00026BF2">
          <w:rPr>
            <w:rStyle w:val="a7"/>
            <w:rFonts w:hint="eastAsia"/>
          </w:rPr>
          <w:t>细节优化</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_Toc482278047 \h </w:instrText>
        </w:r>
        <w:r w:rsidR="00A87016" w:rsidRPr="00026BF2">
          <w:rPr>
            <w:rStyle w:val="a7"/>
            <w:webHidden/>
          </w:rPr>
        </w:r>
        <w:r w:rsidR="00A87016" w:rsidRPr="00026BF2">
          <w:rPr>
            <w:rStyle w:val="a7"/>
            <w:webHidden/>
          </w:rPr>
          <w:fldChar w:fldCharType="separate"/>
        </w:r>
        <w:r w:rsidR="00A87016" w:rsidRPr="00026BF2">
          <w:rPr>
            <w:rStyle w:val="a7"/>
            <w:webHidden/>
          </w:rPr>
          <w:t>18</w:t>
        </w:r>
        <w:r w:rsidR="00A87016" w:rsidRPr="00026BF2">
          <w:rPr>
            <w:rStyle w:val="a7"/>
            <w:webHidden/>
          </w:rPr>
          <w:fldChar w:fldCharType="end"/>
        </w:r>
      </w:hyperlink>
    </w:p>
    <w:p w:rsidR="00A87016" w:rsidRPr="00077754" w:rsidRDefault="00D13EDE" w:rsidP="00077754">
      <w:pPr>
        <w:pStyle w:val="30"/>
        <w:tabs>
          <w:tab w:val="right" w:leader="dot" w:pos="8296"/>
        </w:tabs>
        <w:spacing w:before="120"/>
        <w:rPr>
          <w:rStyle w:val="a7"/>
          <w:rFonts w:ascii="宋体" w:hAnsi="宋体"/>
          <w:sz w:val="24"/>
          <w:lang w:val="fr-FR"/>
        </w:rPr>
      </w:pPr>
      <w:hyperlink w:anchor="_Toc482278048" w:history="1">
        <w:r w:rsidR="00A87016" w:rsidRPr="00077754">
          <w:rPr>
            <w:rStyle w:val="a7"/>
            <w:rFonts w:ascii="宋体" w:hAnsi="宋体"/>
            <w:noProof/>
            <w:sz w:val="24"/>
            <w:lang w:val="fr-FR"/>
          </w:rPr>
          <w:t xml:space="preserve">4.3 </w:t>
        </w:r>
        <w:r w:rsidR="00A87016" w:rsidRPr="00077754">
          <w:rPr>
            <w:rStyle w:val="a7"/>
            <w:rFonts w:ascii="宋体" w:hAnsi="宋体" w:hint="eastAsia"/>
            <w:noProof/>
            <w:sz w:val="24"/>
            <w:lang w:val="fr-FR"/>
          </w:rPr>
          <w:t>后台</w:t>
        </w:r>
        <w:r w:rsidR="00A87016" w:rsidRPr="00077754">
          <w:rPr>
            <w:rStyle w:val="a7"/>
            <w:rFonts w:ascii="宋体" w:hAnsi="宋体"/>
            <w:noProof/>
            <w:webHidden/>
            <w:sz w:val="24"/>
            <w:lang w:val="fr-FR"/>
          </w:rPr>
          <w:tab/>
        </w:r>
        <w:r w:rsidR="00A87016" w:rsidRPr="00077754">
          <w:rPr>
            <w:rStyle w:val="a7"/>
            <w:rFonts w:ascii="宋体" w:hAnsi="宋体"/>
            <w:webHidden/>
            <w:sz w:val="24"/>
            <w:lang w:val="fr-FR"/>
          </w:rPr>
          <w:fldChar w:fldCharType="begin"/>
        </w:r>
        <w:r w:rsidR="00A87016" w:rsidRPr="00077754">
          <w:rPr>
            <w:rStyle w:val="a7"/>
            <w:rFonts w:ascii="宋体" w:hAnsi="宋体"/>
            <w:webHidden/>
            <w:sz w:val="24"/>
            <w:lang w:val="fr-FR"/>
          </w:rPr>
          <w:instrText xml:space="preserve"> PAGEREF _Toc482278048 \h </w:instrText>
        </w:r>
        <w:r w:rsidR="00A87016" w:rsidRPr="00077754">
          <w:rPr>
            <w:rStyle w:val="a7"/>
            <w:rFonts w:ascii="宋体" w:hAnsi="宋体"/>
            <w:webHidden/>
            <w:sz w:val="24"/>
            <w:lang w:val="fr-FR"/>
          </w:rPr>
        </w:r>
        <w:r w:rsidR="00A87016" w:rsidRPr="00077754">
          <w:rPr>
            <w:rStyle w:val="a7"/>
            <w:rFonts w:ascii="宋体" w:hAnsi="宋体"/>
            <w:webHidden/>
            <w:sz w:val="24"/>
            <w:lang w:val="fr-FR"/>
          </w:rPr>
          <w:fldChar w:fldCharType="separate"/>
        </w:r>
        <w:r w:rsidR="00A87016" w:rsidRPr="00077754">
          <w:rPr>
            <w:rStyle w:val="a7"/>
            <w:rFonts w:ascii="宋体" w:hAnsi="宋体"/>
            <w:webHidden/>
            <w:sz w:val="24"/>
            <w:lang w:val="fr-FR"/>
          </w:rPr>
          <w:t>19</w:t>
        </w:r>
        <w:r w:rsidR="00A87016" w:rsidRPr="00077754">
          <w:rPr>
            <w:rStyle w:val="a7"/>
            <w:rFonts w:ascii="宋体" w:hAnsi="宋体"/>
            <w:webHidden/>
            <w:sz w:val="24"/>
            <w:lang w:val="fr-FR"/>
          </w:rPr>
          <w:fldChar w:fldCharType="end"/>
        </w:r>
      </w:hyperlink>
    </w:p>
    <w:p w:rsidR="00A87016" w:rsidRPr="00026BF2" w:rsidRDefault="00D13EDE">
      <w:pPr>
        <w:pStyle w:val="40"/>
        <w:rPr>
          <w:rStyle w:val="a7"/>
        </w:rPr>
      </w:pPr>
      <w:hyperlink w:anchor="_Toc482278049" w:history="1">
        <w:r w:rsidR="00A87016" w:rsidRPr="00026BF2">
          <w:rPr>
            <w:rStyle w:val="a7"/>
          </w:rPr>
          <w:t xml:space="preserve">4.3.1 </w:t>
        </w:r>
        <w:r w:rsidR="00A87016" w:rsidRPr="00026BF2">
          <w:rPr>
            <w:rStyle w:val="a7"/>
            <w:rFonts w:hint="eastAsia"/>
          </w:rPr>
          <w:t>后台登录</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_Toc482278049 \h </w:instrText>
        </w:r>
        <w:r w:rsidR="00A87016" w:rsidRPr="00026BF2">
          <w:rPr>
            <w:rStyle w:val="a7"/>
            <w:webHidden/>
          </w:rPr>
        </w:r>
        <w:r w:rsidR="00A87016" w:rsidRPr="00026BF2">
          <w:rPr>
            <w:rStyle w:val="a7"/>
            <w:webHidden/>
          </w:rPr>
          <w:fldChar w:fldCharType="separate"/>
        </w:r>
        <w:r w:rsidR="00A87016" w:rsidRPr="00026BF2">
          <w:rPr>
            <w:rStyle w:val="a7"/>
            <w:webHidden/>
          </w:rPr>
          <w:t>19</w:t>
        </w:r>
        <w:r w:rsidR="00A87016" w:rsidRPr="00026BF2">
          <w:rPr>
            <w:rStyle w:val="a7"/>
            <w:webHidden/>
          </w:rPr>
          <w:fldChar w:fldCharType="end"/>
        </w:r>
      </w:hyperlink>
    </w:p>
    <w:p w:rsidR="00A87016" w:rsidRPr="00026BF2" w:rsidRDefault="00D13EDE">
      <w:pPr>
        <w:pStyle w:val="40"/>
        <w:rPr>
          <w:rStyle w:val="a7"/>
        </w:rPr>
      </w:pPr>
      <w:hyperlink w:anchor="_Toc482278050" w:history="1">
        <w:r w:rsidR="00A87016" w:rsidRPr="00026BF2">
          <w:rPr>
            <w:rStyle w:val="a7"/>
          </w:rPr>
          <w:t xml:space="preserve">4.3.2 </w:t>
        </w:r>
        <w:r w:rsidR="00A87016" w:rsidRPr="00026BF2">
          <w:rPr>
            <w:rStyle w:val="a7"/>
            <w:rFonts w:hint="eastAsia"/>
          </w:rPr>
          <w:t>文章管理模块</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_Toc482278050 \h </w:instrText>
        </w:r>
        <w:r w:rsidR="00A87016" w:rsidRPr="00026BF2">
          <w:rPr>
            <w:rStyle w:val="a7"/>
            <w:webHidden/>
          </w:rPr>
        </w:r>
        <w:r w:rsidR="00A87016" w:rsidRPr="00026BF2">
          <w:rPr>
            <w:rStyle w:val="a7"/>
            <w:webHidden/>
          </w:rPr>
          <w:fldChar w:fldCharType="separate"/>
        </w:r>
        <w:r w:rsidR="00A87016" w:rsidRPr="00026BF2">
          <w:rPr>
            <w:rStyle w:val="a7"/>
            <w:webHidden/>
          </w:rPr>
          <w:t>20</w:t>
        </w:r>
        <w:r w:rsidR="00A87016" w:rsidRPr="00026BF2">
          <w:rPr>
            <w:rStyle w:val="a7"/>
            <w:webHidden/>
          </w:rPr>
          <w:fldChar w:fldCharType="end"/>
        </w:r>
      </w:hyperlink>
    </w:p>
    <w:p w:rsidR="00A87016" w:rsidRPr="00026BF2" w:rsidRDefault="00D13EDE">
      <w:pPr>
        <w:pStyle w:val="40"/>
        <w:rPr>
          <w:rStyle w:val="a7"/>
        </w:rPr>
      </w:pPr>
      <w:hyperlink w:anchor="_Toc482278051" w:history="1">
        <w:r w:rsidR="00A87016" w:rsidRPr="00026BF2">
          <w:rPr>
            <w:rStyle w:val="a7"/>
          </w:rPr>
          <w:t xml:space="preserve">4.3.3 </w:t>
        </w:r>
        <w:r w:rsidR="00A87016" w:rsidRPr="00026BF2">
          <w:rPr>
            <w:rStyle w:val="a7"/>
            <w:rFonts w:hint="eastAsia"/>
          </w:rPr>
          <w:t>博客汇总模块</w:t>
        </w:r>
        <w:r w:rsidR="00A87016" w:rsidRPr="00026BF2">
          <w:rPr>
            <w:rStyle w:val="a7"/>
            <w:webHidden/>
          </w:rPr>
          <w:tab/>
        </w:r>
        <w:r w:rsidR="00A87016" w:rsidRPr="00026BF2">
          <w:rPr>
            <w:rStyle w:val="a7"/>
            <w:webHidden/>
          </w:rPr>
          <w:fldChar w:fldCharType="begin"/>
        </w:r>
        <w:r w:rsidR="00A87016" w:rsidRPr="00026BF2">
          <w:rPr>
            <w:rStyle w:val="a7"/>
            <w:webHidden/>
          </w:rPr>
          <w:instrText xml:space="preserve"> PAGEREF _Toc482278051 \h </w:instrText>
        </w:r>
        <w:r w:rsidR="00A87016" w:rsidRPr="00026BF2">
          <w:rPr>
            <w:rStyle w:val="a7"/>
            <w:webHidden/>
          </w:rPr>
        </w:r>
        <w:r w:rsidR="00A87016" w:rsidRPr="00026BF2">
          <w:rPr>
            <w:rStyle w:val="a7"/>
            <w:webHidden/>
          </w:rPr>
          <w:fldChar w:fldCharType="separate"/>
        </w:r>
        <w:r w:rsidR="00A87016" w:rsidRPr="00026BF2">
          <w:rPr>
            <w:rStyle w:val="a7"/>
            <w:webHidden/>
          </w:rPr>
          <w:t>22</w:t>
        </w:r>
        <w:r w:rsidR="00A87016" w:rsidRPr="00026BF2">
          <w:rPr>
            <w:rStyle w:val="a7"/>
            <w:webHidden/>
          </w:rPr>
          <w:fldChar w:fldCharType="end"/>
        </w:r>
      </w:hyperlink>
    </w:p>
    <w:p w:rsidR="00A87016" w:rsidRPr="00026BF2" w:rsidRDefault="00A87016">
      <w:pPr>
        <w:pStyle w:val="40"/>
        <w:rPr>
          <w:rStyle w:val="a7"/>
        </w:rPr>
      </w:pPr>
      <w:hyperlink w:anchor="_Toc482278052" w:history="1">
        <w:r w:rsidRPr="00026BF2">
          <w:rPr>
            <w:rStyle w:val="a7"/>
          </w:rPr>
          <w:t xml:space="preserve">4.3.4 </w:t>
        </w:r>
        <w:r w:rsidRPr="00026BF2">
          <w:rPr>
            <w:rStyle w:val="a7"/>
            <w:rFonts w:hint="eastAsia"/>
          </w:rPr>
          <w:t>个人信息模块</w:t>
        </w:r>
        <w:r w:rsidRPr="00026BF2">
          <w:rPr>
            <w:rStyle w:val="a7"/>
            <w:webHidden/>
          </w:rPr>
          <w:tab/>
        </w:r>
        <w:r w:rsidRPr="00026BF2">
          <w:rPr>
            <w:rStyle w:val="a7"/>
            <w:webHidden/>
          </w:rPr>
          <w:fldChar w:fldCharType="begin"/>
        </w:r>
        <w:r w:rsidRPr="00026BF2">
          <w:rPr>
            <w:rStyle w:val="a7"/>
            <w:webHidden/>
          </w:rPr>
          <w:instrText xml:space="preserve"> PAGEREF _Toc482278052 \h </w:instrText>
        </w:r>
        <w:r w:rsidRPr="00026BF2">
          <w:rPr>
            <w:rStyle w:val="a7"/>
            <w:webHidden/>
          </w:rPr>
        </w:r>
        <w:r w:rsidRPr="00026BF2">
          <w:rPr>
            <w:rStyle w:val="a7"/>
            <w:webHidden/>
          </w:rPr>
          <w:fldChar w:fldCharType="separate"/>
        </w:r>
        <w:r w:rsidRPr="00026BF2">
          <w:rPr>
            <w:rStyle w:val="a7"/>
            <w:webHidden/>
          </w:rPr>
          <w:t>23</w:t>
        </w:r>
        <w:r w:rsidRPr="00026BF2">
          <w:rPr>
            <w:rStyle w:val="a7"/>
            <w:webHidden/>
          </w:rPr>
          <w:fldChar w:fldCharType="end"/>
        </w:r>
      </w:hyperlink>
    </w:p>
    <w:p w:rsidR="00A87016" w:rsidRPr="00077754" w:rsidRDefault="00A87016" w:rsidP="00077754">
      <w:pPr>
        <w:pStyle w:val="30"/>
        <w:tabs>
          <w:tab w:val="right" w:leader="dot" w:pos="8296"/>
        </w:tabs>
        <w:spacing w:before="120"/>
        <w:rPr>
          <w:rStyle w:val="a7"/>
          <w:rFonts w:ascii="宋体" w:hAnsi="宋体"/>
          <w:sz w:val="24"/>
          <w:lang w:val="fr-FR"/>
        </w:rPr>
      </w:pPr>
      <w:hyperlink w:anchor="_Toc482278053" w:history="1">
        <w:r w:rsidRPr="00077754">
          <w:rPr>
            <w:rStyle w:val="a7"/>
            <w:rFonts w:ascii="宋体" w:hAnsi="宋体"/>
            <w:noProof/>
            <w:sz w:val="24"/>
            <w:lang w:val="fr-FR"/>
          </w:rPr>
          <w:t xml:space="preserve">4.4 </w:t>
        </w:r>
        <w:r w:rsidRPr="00077754">
          <w:rPr>
            <w:rStyle w:val="a7"/>
            <w:rFonts w:ascii="宋体" w:hAnsi="宋体" w:hint="eastAsia"/>
            <w:noProof/>
            <w:sz w:val="24"/>
            <w:lang w:val="fr-FR"/>
          </w:rPr>
          <w:t>项目总结</w:t>
        </w:r>
        <w:r w:rsidRPr="00077754">
          <w:rPr>
            <w:rStyle w:val="a7"/>
            <w:rFonts w:ascii="宋体" w:hAnsi="宋体"/>
            <w:webHidden/>
            <w:sz w:val="24"/>
            <w:lang w:val="fr-FR"/>
          </w:rPr>
          <w:tab/>
        </w:r>
        <w:r w:rsidRPr="00077754">
          <w:rPr>
            <w:rStyle w:val="a7"/>
            <w:rFonts w:ascii="宋体" w:hAnsi="宋体"/>
            <w:webHidden/>
            <w:sz w:val="24"/>
            <w:lang w:val="fr-FR"/>
          </w:rPr>
          <w:fldChar w:fldCharType="begin"/>
        </w:r>
        <w:r w:rsidRPr="00077754">
          <w:rPr>
            <w:rStyle w:val="a7"/>
            <w:rFonts w:ascii="宋体" w:hAnsi="宋体"/>
            <w:webHidden/>
            <w:sz w:val="24"/>
            <w:lang w:val="fr-FR"/>
          </w:rPr>
          <w:instrText xml:space="preserve"> PAGEREF _Toc482278053 \h </w:instrText>
        </w:r>
        <w:r w:rsidRPr="00077754">
          <w:rPr>
            <w:rStyle w:val="a7"/>
            <w:rFonts w:ascii="宋体" w:hAnsi="宋体"/>
            <w:webHidden/>
            <w:sz w:val="24"/>
            <w:lang w:val="fr-FR"/>
          </w:rPr>
        </w:r>
        <w:r w:rsidRPr="00077754">
          <w:rPr>
            <w:rStyle w:val="a7"/>
            <w:rFonts w:ascii="宋体" w:hAnsi="宋体"/>
            <w:webHidden/>
            <w:sz w:val="24"/>
            <w:lang w:val="fr-FR"/>
          </w:rPr>
          <w:fldChar w:fldCharType="separate"/>
        </w:r>
        <w:r w:rsidRPr="00077754">
          <w:rPr>
            <w:rStyle w:val="a7"/>
            <w:rFonts w:ascii="宋体" w:hAnsi="宋体"/>
            <w:webHidden/>
            <w:sz w:val="24"/>
            <w:lang w:val="fr-FR"/>
          </w:rPr>
          <w:t>27</w:t>
        </w:r>
        <w:r w:rsidRPr="00077754">
          <w:rPr>
            <w:rStyle w:val="a7"/>
            <w:rFonts w:ascii="宋体" w:hAnsi="宋体"/>
            <w:webHidden/>
            <w:sz w:val="24"/>
            <w:lang w:val="fr-FR"/>
          </w:rPr>
          <w:fldChar w:fldCharType="end"/>
        </w:r>
      </w:hyperlink>
    </w:p>
    <w:p w:rsidR="00A87016" w:rsidRPr="002853FB" w:rsidRDefault="00D13EDE" w:rsidP="002853FB">
      <w:pPr>
        <w:pStyle w:val="20"/>
        <w:tabs>
          <w:tab w:val="right" w:leader="dot" w:pos="8296"/>
        </w:tabs>
        <w:spacing w:before="120"/>
        <w:rPr>
          <w:rStyle w:val="a7"/>
          <w:rFonts w:ascii="宋体" w:hAnsi="宋体"/>
          <w:sz w:val="28"/>
          <w:szCs w:val="28"/>
        </w:rPr>
      </w:pPr>
      <w:hyperlink w:anchor="_Toc482278054" w:history="1">
        <w:r w:rsidR="00A87016" w:rsidRPr="002853FB">
          <w:rPr>
            <w:rStyle w:val="a7"/>
            <w:rFonts w:ascii="宋体" w:hAnsi="宋体" w:hint="eastAsia"/>
            <w:noProof/>
            <w:sz w:val="28"/>
            <w:szCs w:val="28"/>
          </w:rPr>
          <w:t>参考文献</w:t>
        </w:r>
        <w:r w:rsidR="00A87016" w:rsidRPr="002853FB">
          <w:rPr>
            <w:rStyle w:val="a7"/>
            <w:rFonts w:ascii="宋体" w:hAnsi="宋体"/>
            <w:webHidden/>
            <w:sz w:val="28"/>
            <w:szCs w:val="28"/>
          </w:rPr>
          <w:tab/>
        </w:r>
        <w:r w:rsidR="00A87016" w:rsidRPr="002853FB">
          <w:rPr>
            <w:rStyle w:val="a7"/>
            <w:rFonts w:ascii="宋体" w:hAnsi="宋体"/>
            <w:webHidden/>
            <w:sz w:val="28"/>
            <w:szCs w:val="28"/>
          </w:rPr>
          <w:fldChar w:fldCharType="begin"/>
        </w:r>
        <w:r w:rsidR="00A87016" w:rsidRPr="002853FB">
          <w:rPr>
            <w:rStyle w:val="a7"/>
            <w:rFonts w:ascii="宋体" w:hAnsi="宋体"/>
            <w:webHidden/>
            <w:sz w:val="28"/>
            <w:szCs w:val="28"/>
          </w:rPr>
          <w:instrText xml:space="preserve"> PAGEREF _Toc482278054 \h </w:instrText>
        </w:r>
        <w:r w:rsidR="00A87016" w:rsidRPr="002853FB">
          <w:rPr>
            <w:rStyle w:val="a7"/>
            <w:rFonts w:ascii="宋体" w:hAnsi="宋体"/>
            <w:webHidden/>
            <w:sz w:val="28"/>
            <w:szCs w:val="28"/>
          </w:rPr>
        </w:r>
        <w:r w:rsidR="00A87016" w:rsidRPr="002853FB">
          <w:rPr>
            <w:rStyle w:val="a7"/>
            <w:rFonts w:ascii="宋体" w:hAnsi="宋体"/>
            <w:webHidden/>
            <w:sz w:val="28"/>
            <w:szCs w:val="28"/>
          </w:rPr>
          <w:fldChar w:fldCharType="separate"/>
        </w:r>
        <w:r w:rsidR="00A87016" w:rsidRPr="002853FB">
          <w:rPr>
            <w:rStyle w:val="a7"/>
            <w:rFonts w:ascii="宋体" w:hAnsi="宋体"/>
            <w:webHidden/>
            <w:sz w:val="28"/>
            <w:szCs w:val="28"/>
          </w:rPr>
          <w:t>28</w:t>
        </w:r>
        <w:r w:rsidR="00A87016" w:rsidRPr="002853FB">
          <w:rPr>
            <w:rStyle w:val="a7"/>
            <w:rFonts w:ascii="宋体" w:hAnsi="宋体"/>
            <w:webHidden/>
            <w:sz w:val="28"/>
            <w:szCs w:val="28"/>
          </w:rPr>
          <w:fldChar w:fldCharType="end"/>
        </w:r>
      </w:hyperlink>
    </w:p>
    <w:p w:rsidR="00A87016" w:rsidRPr="002853FB" w:rsidRDefault="00D13EDE" w:rsidP="002853FB">
      <w:pPr>
        <w:pStyle w:val="20"/>
        <w:tabs>
          <w:tab w:val="right" w:leader="dot" w:pos="8296"/>
        </w:tabs>
        <w:spacing w:before="120"/>
        <w:rPr>
          <w:rStyle w:val="a7"/>
          <w:rFonts w:ascii="宋体" w:hAnsi="宋体"/>
          <w:sz w:val="28"/>
          <w:szCs w:val="28"/>
        </w:rPr>
      </w:pPr>
      <w:hyperlink w:anchor="_Toc482278055" w:history="1">
        <w:r w:rsidR="00A87016" w:rsidRPr="002853FB">
          <w:rPr>
            <w:rStyle w:val="a7"/>
            <w:rFonts w:ascii="宋体" w:hAnsi="宋体" w:hint="eastAsia"/>
            <w:noProof/>
            <w:sz w:val="28"/>
            <w:szCs w:val="28"/>
          </w:rPr>
          <w:t>致谢</w:t>
        </w:r>
        <w:r w:rsidR="00A87016" w:rsidRPr="002853FB">
          <w:rPr>
            <w:rStyle w:val="a7"/>
            <w:rFonts w:ascii="宋体" w:hAnsi="宋体"/>
            <w:webHidden/>
            <w:sz w:val="28"/>
            <w:szCs w:val="28"/>
          </w:rPr>
          <w:tab/>
        </w:r>
        <w:r w:rsidR="00A87016" w:rsidRPr="002853FB">
          <w:rPr>
            <w:rStyle w:val="a7"/>
            <w:rFonts w:ascii="宋体" w:hAnsi="宋体"/>
            <w:webHidden/>
            <w:sz w:val="28"/>
            <w:szCs w:val="28"/>
          </w:rPr>
          <w:fldChar w:fldCharType="begin"/>
        </w:r>
        <w:r w:rsidR="00A87016" w:rsidRPr="002853FB">
          <w:rPr>
            <w:rStyle w:val="a7"/>
            <w:rFonts w:ascii="宋体" w:hAnsi="宋体"/>
            <w:webHidden/>
            <w:sz w:val="28"/>
            <w:szCs w:val="28"/>
          </w:rPr>
          <w:instrText xml:space="preserve"> PAGEREF _Toc482278055 \h </w:instrText>
        </w:r>
        <w:r w:rsidR="00A87016" w:rsidRPr="002853FB">
          <w:rPr>
            <w:rStyle w:val="a7"/>
            <w:rFonts w:ascii="宋体" w:hAnsi="宋体"/>
            <w:webHidden/>
            <w:sz w:val="28"/>
            <w:szCs w:val="28"/>
          </w:rPr>
        </w:r>
        <w:r w:rsidR="00A87016" w:rsidRPr="002853FB">
          <w:rPr>
            <w:rStyle w:val="a7"/>
            <w:rFonts w:ascii="宋体" w:hAnsi="宋体"/>
            <w:webHidden/>
            <w:sz w:val="28"/>
            <w:szCs w:val="28"/>
          </w:rPr>
          <w:fldChar w:fldCharType="separate"/>
        </w:r>
        <w:r w:rsidR="00A87016" w:rsidRPr="002853FB">
          <w:rPr>
            <w:rStyle w:val="a7"/>
            <w:rFonts w:ascii="宋体" w:hAnsi="宋体"/>
            <w:webHidden/>
            <w:sz w:val="28"/>
            <w:szCs w:val="28"/>
          </w:rPr>
          <w:t>29</w:t>
        </w:r>
        <w:r w:rsidR="00A87016" w:rsidRPr="002853FB">
          <w:rPr>
            <w:rStyle w:val="a7"/>
            <w:rFonts w:ascii="宋体" w:hAnsi="宋体"/>
            <w:webHidden/>
            <w:sz w:val="28"/>
            <w:szCs w:val="28"/>
          </w:rPr>
          <w:fldChar w:fldCharType="end"/>
        </w:r>
      </w:hyperlink>
    </w:p>
    <w:p w:rsidR="00F02020" w:rsidRDefault="0035042F">
      <w:pPr>
        <w:spacing w:line="400" w:lineRule="exact"/>
        <w:rPr>
          <w:sz w:val="24"/>
          <w:lang w:val="fr-FR"/>
        </w:rPr>
        <w:sectPr w:rsidR="00F02020" w:rsidSect="0066130C">
          <w:footerReference w:type="default" r:id="rId13"/>
          <w:pgSz w:w="11906" w:h="16838"/>
          <w:pgMar w:top="1440" w:right="1800" w:bottom="1440" w:left="1800" w:header="851" w:footer="992" w:gutter="0"/>
          <w:pgNumType w:fmt="upperRoman"/>
          <w:cols w:space="720"/>
          <w:docGrid w:type="lines" w:linePitch="312"/>
        </w:sectPr>
      </w:pPr>
      <w:r>
        <w:rPr>
          <w:sz w:val="24"/>
          <w:lang w:val="fr-FR"/>
        </w:rPr>
        <w:fldChar w:fldCharType="end"/>
      </w:r>
    </w:p>
    <w:p w:rsidR="00E414D4" w:rsidRPr="000A736D" w:rsidRDefault="00E414D4" w:rsidP="00297FCA">
      <w:pPr>
        <w:pStyle w:val="2"/>
        <w:spacing w:before="480" w:after="360" w:line="240" w:lineRule="auto"/>
        <w:jc w:val="center"/>
        <w:rPr>
          <w:rFonts w:ascii="黑体" w:hAnsi="黑体"/>
        </w:rPr>
      </w:pPr>
      <w:bookmarkStart w:id="16" w:name="_Toc482278020"/>
      <w:r w:rsidRPr="000A736D">
        <w:rPr>
          <w:rFonts w:ascii="黑体" w:hAnsi="黑体" w:hint="eastAsia"/>
        </w:rPr>
        <w:lastRenderedPageBreak/>
        <w:t xml:space="preserve">第1章 </w:t>
      </w:r>
      <w:r w:rsidR="002E02F7" w:rsidRPr="000A736D">
        <w:rPr>
          <w:rFonts w:ascii="黑体" w:hAnsi="黑体" w:hint="eastAsia"/>
        </w:rPr>
        <w:t>绪论</w:t>
      </w:r>
      <w:bookmarkEnd w:id="16"/>
    </w:p>
    <w:p w:rsidR="00E414D4" w:rsidRDefault="00E414D4" w:rsidP="00451CFD">
      <w:pPr>
        <w:pStyle w:val="3"/>
        <w:spacing w:before="480" w:after="120" w:line="240" w:lineRule="auto"/>
        <w:jc w:val="left"/>
        <w:rPr>
          <w:rFonts w:ascii="黑体" w:eastAsia="黑体"/>
          <w:sz w:val="28"/>
          <w:szCs w:val="28"/>
          <w:lang w:val="fr-FR"/>
        </w:rPr>
      </w:pPr>
      <w:bookmarkStart w:id="17" w:name="_Toc482278021"/>
      <w:r>
        <w:rPr>
          <w:rFonts w:ascii="黑体" w:eastAsia="黑体" w:hint="eastAsia"/>
          <w:sz w:val="28"/>
          <w:szCs w:val="28"/>
          <w:lang w:val="fr-FR"/>
        </w:rPr>
        <w:t xml:space="preserve">1.1 </w:t>
      </w:r>
      <w:r w:rsidR="006D461D" w:rsidRPr="006D461D">
        <w:rPr>
          <w:rFonts w:ascii="黑体" w:eastAsia="黑体" w:hint="eastAsia"/>
          <w:sz w:val="28"/>
          <w:szCs w:val="28"/>
          <w:lang w:val="fr-FR"/>
        </w:rPr>
        <w:t>系统开发背景</w:t>
      </w:r>
      <w:bookmarkEnd w:id="17"/>
    </w:p>
    <w:p w:rsidR="00E414D4" w:rsidRPr="00443D2F" w:rsidRDefault="0009658F">
      <w:pPr>
        <w:spacing w:line="400" w:lineRule="exact"/>
        <w:ind w:firstLineChars="200" w:firstLine="480"/>
        <w:rPr>
          <w:sz w:val="24"/>
        </w:rPr>
      </w:pPr>
      <w:r w:rsidRPr="0009658F">
        <w:rPr>
          <w:rFonts w:hint="eastAsia"/>
          <w:sz w:val="24"/>
          <w:lang w:val="fr-FR"/>
        </w:rPr>
        <w:t>随着科技发展，二十一世纪网络化，信息化慢慢转变成社会的中心，人们逐渐通过各种的网络交流平台来进行信息交流。博客作为新兴的网络交流平台大放光彩。</w:t>
      </w:r>
      <w:r w:rsidR="00554543">
        <w:rPr>
          <w:rFonts w:hint="eastAsia"/>
          <w:sz w:val="24"/>
          <w:lang w:val="fr-FR"/>
        </w:rPr>
        <w:t>博客</w:t>
      </w:r>
      <w:r w:rsidR="00443D2F" w:rsidRPr="00443D2F">
        <w:rPr>
          <w:rFonts w:hint="eastAsia"/>
          <w:sz w:val="24"/>
          <w:lang w:val="fr-FR"/>
        </w:rPr>
        <w:t>，</w:t>
      </w:r>
      <w:r w:rsidR="003E76B3">
        <w:rPr>
          <w:rFonts w:hint="eastAsia"/>
          <w:sz w:val="24"/>
          <w:lang w:val="fr-FR"/>
        </w:rPr>
        <w:t>它的正式名</w:t>
      </w:r>
      <w:r w:rsidR="00A13905">
        <w:rPr>
          <w:rFonts w:hint="eastAsia"/>
          <w:sz w:val="24"/>
          <w:lang w:val="fr-FR"/>
        </w:rPr>
        <w:t>是</w:t>
      </w:r>
      <w:r w:rsidR="00443D2F" w:rsidRPr="00443D2F">
        <w:rPr>
          <w:rFonts w:hint="eastAsia"/>
          <w:sz w:val="24"/>
          <w:lang w:val="fr-FR"/>
        </w:rPr>
        <w:t>网络日记，是一个</w:t>
      </w:r>
      <w:r w:rsidR="008128E0">
        <w:rPr>
          <w:rFonts w:hint="eastAsia"/>
          <w:sz w:val="24"/>
          <w:lang w:val="fr-FR"/>
        </w:rPr>
        <w:t>自主管理、</w:t>
      </w:r>
      <w:r w:rsidR="00443D2F" w:rsidRPr="00443D2F">
        <w:rPr>
          <w:rFonts w:hint="eastAsia"/>
          <w:sz w:val="24"/>
          <w:lang w:val="fr-FR"/>
        </w:rPr>
        <w:t>不定</w:t>
      </w:r>
      <w:r w:rsidR="008128E0">
        <w:rPr>
          <w:rFonts w:hint="eastAsia"/>
          <w:sz w:val="24"/>
          <w:lang w:val="fr-FR"/>
        </w:rPr>
        <w:t>时间</w:t>
      </w:r>
      <w:r w:rsidR="00443D2F" w:rsidRPr="00443D2F">
        <w:rPr>
          <w:rFonts w:hint="eastAsia"/>
          <w:sz w:val="24"/>
          <w:lang w:val="fr-FR"/>
        </w:rPr>
        <w:t>的发布新文章的系统。博客的内容</w:t>
      </w:r>
      <w:r w:rsidR="00A13905">
        <w:rPr>
          <w:rFonts w:hint="eastAsia"/>
          <w:sz w:val="24"/>
          <w:lang w:val="fr-FR"/>
        </w:rPr>
        <w:t>是</w:t>
      </w:r>
      <w:r w:rsidR="00E776CC">
        <w:rPr>
          <w:rFonts w:hint="eastAsia"/>
          <w:sz w:val="24"/>
          <w:lang w:val="fr-FR"/>
        </w:rPr>
        <w:t>自由</w:t>
      </w:r>
      <w:r w:rsidR="00A13905">
        <w:rPr>
          <w:rFonts w:hint="eastAsia"/>
          <w:sz w:val="24"/>
          <w:lang w:val="fr-FR"/>
        </w:rPr>
        <w:t>的</w:t>
      </w:r>
      <w:r w:rsidR="00EA3EA9">
        <w:rPr>
          <w:rFonts w:hint="eastAsia"/>
          <w:sz w:val="24"/>
          <w:lang w:val="fr-FR"/>
        </w:rPr>
        <w:t>，可以是对时政的看法或者是</w:t>
      </w:r>
      <w:r w:rsidR="00443D2F" w:rsidRPr="00443D2F">
        <w:rPr>
          <w:rFonts w:hint="eastAsia"/>
          <w:sz w:val="24"/>
          <w:lang w:val="fr-FR"/>
        </w:rPr>
        <w:t>课题的</w:t>
      </w:r>
      <w:r w:rsidR="00EA3EA9">
        <w:rPr>
          <w:rFonts w:hint="eastAsia"/>
          <w:sz w:val="24"/>
          <w:lang w:val="fr-FR"/>
        </w:rPr>
        <w:t>深入</w:t>
      </w:r>
      <w:r w:rsidR="00C477FC">
        <w:rPr>
          <w:rFonts w:hint="eastAsia"/>
          <w:sz w:val="24"/>
          <w:lang w:val="fr-FR"/>
        </w:rPr>
        <w:t>研究，也可以是</w:t>
      </w:r>
      <w:r w:rsidR="00EA3EA9">
        <w:rPr>
          <w:rFonts w:hint="eastAsia"/>
          <w:sz w:val="24"/>
          <w:lang w:val="fr-FR"/>
        </w:rPr>
        <w:t>生活</w:t>
      </w:r>
      <w:r w:rsidR="00C477FC">
        <w:rPr>
          <w:rFonts w:hint="eastAsia"/>
          <w:sz w:val="24"/>
          <w:lang w:val="fr-FR"/>
        </w:rPr>
        <w:t>感悟、旅游、视频、音乐、学习笔记等。博客因为它自由开放和信息共享的文化特征，获得了很多</w:t>
      </w:r>
      <w:r w:rsidR="00443D2F" w:rsidRPr="00443D2F">
        <w:rPr>
          <w:rFonts w:hint="eastAsia"/>
          <w:sz w:val="24"/>
          <w:lang w:val="fr-FR"/>
        </w:rPr>
        <w:t>的</w:t>
      </w:r>
      <w:r w:rsidR="003401BA">
        <w:rPr>
          <w:rFonts w:hint="eastAsia"/>
          <w:sz w:val="24"/>
          <w:lang w:val="fr-FR"/>
        </w:rPr>
        <w:t>使用者</w:t>
      </w:r>
      <w:r w:rsidR="00443D2F" w:rsidRPr="00443D2F">
        <w:rPr>
          <w:rFonts w:hint="eastAsia"/>
          <w:sz w:val="24"/>
          <w:lang w:val="fr-FR"/>
        </w:rPr>
        <w:t>。人们</w:t>
      </w:r>
      <w:r w:rsidR="0075472B">
        <w:rPr>
          <w:rFonts w:hint="eastAsia"/>
          <w:sz w:val="24"/>
          <w:lang w:val="fr-FR"/>
        </w:rPr>
        <w:t>开始</w:t>
      </w:r>
      <w:r w:rsidR="002C0C48">
        <w:rPr>
          <w:rFonts w:hint="eastAsia"/>
          <w:sz w:val="24"/>
          <w:lang w:val="fr-FR"/>
        </w:rPr>
        <w:t>热衷于管理自己的</w:t>
      </w:r>
      <w:r w:rsidR="00443D2F" w:rsidRPr="00443D2F">
        <w:rPr>
          <w:rFonts w:hint="eastAsia"/>
          <w:sz w:val="24"/>
          <w:lang w:val="fr-FR"/>
        </w:rPr>
        <w:t>博客，因为他们可以在博客上</w:t>
      </w:r>
      <w:r w:rsidR="005C3A6A">
        <w:rPr>
          <w:rFonts w:hint="eastAsia"/>
          <w:sz w:val="24"/>
          <w:lang w:val="fr-FR"/>
        </w:rPr>
        <w:t>表达出</w:t>
      </w:r>
      <w:r w:rsidR="00443D2F" w:rsidRPr="00443D2F">
        <w:rPr>
          <w:rFonts w:hint="eastAsia"/>
          <w:sz w:val="24"/>
          <w:lang w:val="fr-FR"/>
        </w:rPr>
        <w:t>自己的</w:t>
      </w:r>
      <w:r w:rsidR="00302000">
        <w:rPr>
          <w:rFonts w:hint="eastAsia"/>
          <w:sz w:val="24"/>
          <w:lang w:val="fr-FR"/>
        </w:rPr>
        <w:t>观点</w:t>
      </w:r>
      <w:r w:rsidR="00D66BE1">
        <w:rPr>
          <w:rFonts w:hint="eastAsia"/>
          <w:sz w:val="24"/>
          <w:lang w:val="fr-FR"/>
        </w:rPr>
        <w:t>而</w:t>
      </w:r>
      <w:r w:rsidR="008B7361">
        <w:rPr>
          <w:rFonts w:hint="eastAsia"/>
          <w:sz w:val="24"/>
          <w:lang w:val="fr-FR"/>
        </w:rPr>
        <w:t>赢得别人的尊敬，</w:t>
      </w:r>
      <w:r w:rsidR="00443D2F" w:rsidRPr="00443D2F">
        <w:rPr>
          <w:rFonts w:hint="eastAsia"/>
          <w:sz w:val="24"/>
          <w:lang w:val="fr-FR"/>
        </w:rPr>
        <w:t>一方面是对</w:t>
      </w:r>
      <w:r w:rsidR="00FF05ED">
        <w:rPr>
          <w:rFonts w:hint="eastAsia"/>
          <w:sz w:val="24"/>
          <w:lang w:val="fr-FR"/>
        </w:rPr>
        <w:t>所学</w:t>
      </w:r>
      <w:r w:rsidR="00443D2F" w:rsidRPr="00443D2F">
        <w:rPr>
          <w:rFonts w:hint="eastAsia"/>
          <w:sz w:val="24"/>
          <w:lang w:val="fr-FR"/>
        </w:rPr>
        <w:t>知识</w:t>
      </w:r>
      <w:r w:rsidR="00FF05ED">
        <w:rPr>
          <w:rFonts w:hint="eastAsia"/>
          <w:sz w:val="24"/>
          <w:lang w:val="fr-FR"/>
        </w:rPr>
        <w:t>技能</w:t>
      </w:r>
      <w:r w:rsidR="00443D2F" w:rsidRPr="00443D2F">
        <w:rPr>
          <w:rFonts w:hint="eastAsia"/>
          <w:sz w:val="24"/>
          <w:lang w:val="fr-FR"/>
        </w:rPr>
        <w:t>进行过滤和积累，一方面也是可以</w:t>
      </w:r>
      <w:r w:rsidR="00FF05ED">
        <w:rPr>
          <w:rFonts w:hint="eastAsia"/>
          <w:sz w:val="24"/>
          <w:lang w:val="fr-FR"/>
        </w:rPr>
        <w:t>把</w:t>
      </w:r>
      <w:r w:rsidR="00443D2F" w:rsidRPr="00443D2F">
        <w:rPr>
          <w:rFonts w:hint="eastAsia"/>
          <w:sz w:val="24"/>
          <w:lang w:val="fr-FR"/>
        </w:rPr>
        <w:t>博客</w:t>
      </w:r>
      <w:r w:rsidR="00FF05ED">
        <w:rPr>
          <w:rFonts w:hint="eastAsia"/>
          <w:sz w:val="24"/>
          <w:lang w:val="fr-FR"/>
        </w:rPr>
        <w:t>当做一种</w:t>
      </w:r>
      <w:r w:rsidR="00443D2F" w:rsidRPr="00443D2F">
        <w:rPr>
          <w:rFonts w:hint="eastAsia"/>
          <w:sz w:val="24"/>
          <w:lang w:val="fr-FR"/>
        </w:rPr>
        <w:t>媒介</w:t>
      </w:r>
      <w:r w:rsidR="00FF05ED">
        <w:rPr>
          <w:rFonts w:hint="eastAsia"/>
          <w:sz w:val="24"/>
          <w:lang w:val="fr-FR"/>
        </w:rPr>
        <w:t>来</w:t>
      </w:r>
      <w:r w:rsidR="00443D2F" w:rsidRPr="00443D2F">
        <w:rPr>
          <w:rFonts w:hint="eastAsia"/>
          <w:sz w:val="24"/>
          <w:lang w:val="fr-FR"/>
        </w:rPr>
        <w:t>营销自己，</w:t>
      </w:r>
      <w:r w:rsidR="00C211AA">
        <w:rPr>
          <w:rFonts w:hint="eastAsia"/>
          <w:sz w:val="24"/>
        </w:rPr>
        <w:t>同时也可以结交到很多兴趣相同的朋友。</w:t>
      </w:r>
      <w:r w:rsidR="00203C5F">
        <w:rPr>
          <w:rFonts w:hint="eastAsia"/>
          <w:sz w:val="24"/>
          <w:lang w:val="fr-FR"/>
        </w:rPr>
        <w:t>虽然博客具有</w:t>
      </w:r>
      <w:r w:rsidR="008D315F">
        <w:rPr>
          <w:rFonts w:hint="eastAsia"/>
          <w:sz w:val="24"/>
          <w:lang w:val="fr-FR"/>
        </w:rPr>
        <w:t>较</w:t>
      </w:r>
      <w:r w:rsidR="00203C5F">
        <w:rPr>
          <w:rFonts w:hint="eastAsia"/>
          <w:sz w:val="24"/>
          <w:lang w:val="fr-FR"/>
        </w:rPr>
        <w:t>强的个</w:t>
      </w:r>
      <w:r w:rsidR="00D37C13">
        <w:rPr>
          <w:rFonts w:hint="eastAsia"/>
          <w:sz w:val="24"/>
          <w:lang w:val="fr-FR"/>
        </w:rPr>
        <w:t>人性，但</w:t>
      </w:r>
      <w:r w:rsidR="00BE32E5">
        <w:rPr>
          <w:rFonts w:hint="eastAsia"/>
          <w:sz w:val="24"/>
          <w:lang w:val="fr-FR"/>
        </w:rPr>
        <w:t>它</w:t>
      </w:r>
      <w:r w:rsidR="00443D2F" w:rsidRPr="00443D2F">
        <w:rPr>
          <w:rFonts w:hint="eastAsia"/>
          <w:sz w:val="24"/>
          <w:lang w:val="fr-FR"/>
        </w:rPr>
        <w:t>可以帮助</w:t>
      </w:r>
      <w:r w:rsidR="008E528F">
        <w:rPr>
          <w:rFonts w:hint="eastAsia"/>
          <w:sz w:val="24"/>
          <w:lang w:val="fr-FR"/>
        </w:rPr>
        <w:t>到他人</w:t>
      </w:r>
      <w:r w:rsidR="00443D2F" w:rsidRPr="00443D2F">
        <w:rPr>
          <w:rFonts w:hint="eastAsia"/>
          <w:sz w:val="24"/>
          <w:lang w:val="fr-FR"/>
        </w:rPr>
        <w:t>，</w:t>
      </w:r>
      <w:r w:rsidR="00F86DC7">
        <w:rPr>
          <w:rFonts w:hint="eastAsia"/>
          <w:sz w:val="24"/>
          <w:lang w:val="fr-FR"/>
        </w:rPr>
        <w:t>也是</w:t>
      </w:r>
      <w:r w:rsidR="00C211AA" w:rsidRPr="00642E3E">
        <w:rPr>
          <w:rFonts w:hint="eastAsia"/>
          <w:sz w:val="24"/>
        </w:rPr>
        <w:t>具有很高的共享精神和</w:t>
      </w:r>
      <w:r w:rsidR="00C211AA">
        <w:rPr>
          <w:rFonts w:hint="eastAsia"/>
          <w:sz w:val="24"/>
        </w:rPr>
        <w:t>使用</w:t>
      </w:r>
      <w:r w:rsidR="00C211AA" w:rsidRPr="00642E3E">
        <w:rPr>
          <w:rFonts w:hint="eastAsia"/>
          <w:sz w:val="24"/>
        </w:rPr>
        <w:t>价值。</w:t>
      </w:r>
      <w:r w:rsidR="00443D2F" w:rsidRPr="00443D2F">
        <w:rPr>
          <w:rFonts w:hint="eastAsia"/>
          <w:sz w:val="24"/>
          <w:lang w:val="fr-FR"/>
        </w:rPr>
        <w:t>博客的出现成为人们分享和获取信息这种社会需求的解决办法。</w:t>
      </w:r>
    </w:p>
    <w:p w:rsidR="00E414D4" w:rsidRDefault="00E414D4" w:rsidP="004B337C">
      <w:pPr>
        <w:pStyle w:val="3"/>
        <w:spacing w:before="480" w:after="120" w:line="240" w:lineRule="auto"/>
        <w:jc w:val="left"/>
        <w:rPr>
          <w:rFonts w:ascii="黑体" w:eastAsia="黑体"/>
          <w:sz w:val="28"/>
          <w:szCs w:val="28"/>
          <w:lang w:val="fr-FR"/>
        </w:rPr>
      </w:pPr>
      <w:bookmarkStart w:id="18" w:name="_Toc482278022"/>
      <w:r>
        <w:rPr>
          <w:rFonts w:ascii="黑体" w:eastAsia="黑体" w:hint="eastAsia"/>
          <w:sz w:val="28"/>
          <w:szCs w:val="28"/>
          <w:lang w:val="fr-FR"/>
        </w:rPr>
        <w:t xml:space="preserve">1.2 </w:t>
      </w:r>
      <w:r w:rsidR="00F4546A" w:rsidRPr="00F4546A">
        <w:rPr>
          <w:rFonts w:ascii="黑体" w:eastAsia="黑体" w:hint="eastAsia"/>
          <w:sz w:val="28"/>
          <w:szCs w:val="28"/>
          <w:lang w:val="fr-FR"/>
        </w:rPr>
        <w:t>系统开发目的</w:t>
      </w:r>
      <w:bookmarkEnd w:id="18"/>
    </w:p>
    <w:p w:rsidR="00DA603C" w:rsidRPr="00DA603C" w:rsidRDefault="00DA603C" w:rsidP="00DA603C">
      <w:pPr>
        <w:spacing w:line="400" w:lineRule="exact"/>
        <w:ind w:firstLineChars="200" w:firstLine="480"/>
        <w:rPr>
          <w:sz w:val="24"/>
          <w:lang w:val="fr-FR"/>
        </w:rPr>
      </w:pPr>
      <w:r w:rsidRPr="00DA603C">
        <w:rPr>
          <w:rFonts w:hint="eastAsia"/>
          <w:sz w:val="24"/>
          <w:lang w:val="fr-FR"/>
        </w:rPr>
        <w:t>系统的设计初衷在于提供一个</w:t>
      </w:r>
      <w:r w:rsidR="00AA2C9A" w:rsidRPr="00AA2C9A">
        <w:rPr>
          <w:rFonts w:hint="eastAsia"/>
          <w:sz w:val="24"/>
          <w:lang w:val="fr-FR"/>
        </w:rPr>
        <w:t>信息</w:t>
      </w:r>
      <w:r w:rsidRPr="00DA603C">
        <w:rPr>
          <w:rFonts w:hint="eastAsia"/>
          <w:sz w:val="24"/>
          <w:lang w:val="fr-FR"/>
        </w:rPr>
        <w:t>沟通、交流</w:t>
      </w:r>
      <w:r w:rsidR="000F2297">
        <w:rPr>
          <w:rFonts w:hint="eastAsia"/>
          <w:sz w:val="24"/>
          <w:lang w:val="fr-FR"/>
        </w:rPr>
        <w:t>与分享</w:t>
      </w:r>
      <w:r w:rsidRPr="00DA603C">
        <w:rPr>
          <w:rFonts w:hint="eastAsia"/>
          <w:sz w:val="24"/>
          <w:lang w:val="fr-FR"/>
        </w:rPr>
        <w:t>的平台，系统的设计目的有以下几个方面：</w:t>
      </w:r>
    </w:p>
    <w:p w:rsidR="00DA603C" w:rsidRPr="00DA603C" w:rsidRDefault="00DA603C" w:rsidP="00DA603C">
      <w:pPr>
        <w:spacing w:line="400" w:lineRule="exact"/>
        <w:ind w:firstLineChars="200" w:firstLine="480"/>
        <w:rPr>
          <w:sz w:val="24"/>
          <w:lang w:val="fr-FR"/>
        </w:rPr>
      </w:pPr>
      <w:r w:rsidRPr="00DA603C">
        <w:rPr>
          <w:rFonts w:hint="eastAsia"/>
          <w:sz w:val="24"/>
          <w:lang w:val="fr-FR"/>
        </w:rPr>
        <w:t>1.</w:t>
      </w:r>
      <w:r w:rsidRPr="00DA603C">
        <w:rPr>
          <w:rFonts w:hint="eastAsia"/>
          <w:sz w:val="24"/>
          <w:lang w:val="fr-FR"/>
        </w:rPr>
        <w:tab/>
      </w:r>
      <w:r w:rsidR="00FA3DE2" w:rsidRPr="00DA603C">
        <w:rPr>
          <w:rFonts w:hint="eastAsia"/>
          <w:sz w:val="24"/>
          <w:lang w:val="fr-FR"/>
        </w:rPr>
        <w:t>作为自己的</w:t>
      </w:r>
      <w:r w:rsidR="00347D95">
        <w:rPr>
          <w:rFonts w:hint="eastAsia"/>
          <w:sz w:val="24"/>
          <w:lang w:val="fr-FR"/>
        </w:rPr>
        <w:t>日记</w:t>
      </w:r>
      <w:r w:rsidR="00FA3DE2">
        <w:rPr>
          <w:rFonts w:hint="eastAsia"/>
          <w:sz w:val="24"/>
          <w:lang w:val="fr-FR"/>
        </w:rPr>
        <w:t>，</w:t>
      </w:r>
      <w:r w:rsidR="009D1FB2">
        <w:rPr>
          <w:rFonts w:hint="eastAsia"/>
          <w:sz w:val="24"/>
          <w:lang w:val="fr-FR"/>
        </w:rPr>
        <w:t>可以</w:t>
      </w:r>
      <w:r w:rsidR="009D1FB2">
        <w:rPr>
          <w:sz w:val="24"/>
          <w:lang w:val="fr-FR"/>
        </w:rPr>
        <w:t>在</w:t>
      </w:r>
      <w:r w:rsidR="00582F89">
        <w:rPr>
          <w:rFonts w:hint="eastAsia"/>
          <w:sz w:val="24"/>
          <w:lang w:val="fr-FR"/>
        </w:rPr>
        <w:t>记录</w:t>
      </w:r>
      <w:r w:rsidR="009D1FB2">
        <w:rPr>
          <w:rFonts w:hint="eastAsia"/>
          <w:sz w:val="24"/>
          <w:lang w:val="fr-FR"/>
        </w:rPr>
        <w:t>总结</w:t>
      </w:r>
      <w:r w:rsidR="009D1FB2">
        <w:rPr>
          <w:sz w:val="24"/>
          <w:lang w:val="fr-FR"/>
        </w:rPr>
        <w:t>自己的经历的同时</w:t>
      </w:r>
      <w:r w:rsidR="002D37E0">
        <w:rPr>
          <w:rFonts w:hint="eastAsia"/>
          <w:sz w:val="24"/>
          <w:lang w:val="fr-FR"/>
        </w:rPr>
        <w:t>锻炼</w:t>
      </w:r>
      <w:r w:rsidR="00041CEA">
        <w:rPr>
          <w:rFonts w:hint="eastAsia"/>
          <w:sz w:val="24"/>
          <w:lang w:val="fr-FR"/>
        </w:rPr>
        <w:t>自己的</w:t>
      </w:r>
      <w:r w:rsidRPr="00DA603C">
        <w:rPr>
          <w:rFonts w:hint="eastAsia"/>
          <w:sz w:val="24"/>
          <w:lang w:val="fr-FR"/>
        </w:rPr>
        <w:t>表达写作能力。</w:t>
      </w:r>
    </w:p>
    <w:p w:rsidR="00DA603C" w:rsidRPr="002E02BB" w:rsidRDefault="00DA603C" w:rsidP="00DA603C">
      <w:pPr>
        <w:spacing w:line="400" w:lineRule="exact"/>
        <w:ind w:firstLineChars="200" w:firstLine="480"/>
        <w:rPr>
          <w:sz w:val="24"/>
        </w:rPr>
      </w:pPr>
      <w:r w:rsidRPr="00DA603C">
        <w:rPr>
          <w:rFonts w:hint="eastAsia"/>
          <w:sz w:val="24"/>
          <w:lang w:val="fr-FR"/>
        </w:rPr>
        <w:t>2.</w:t>
      </w:r>
      <w:r w:rsidRPr="00DA603C">
        <w:rPr>
          <w:rFonts w:hint="eastAsia"/>
          <w:sz w:val="24"/>
          <w:lang w:val="fr-FR"/>
        </w:rPr>
        <w:tab/>
      </w:r>
      <w:r w:rsidR="006F76CF">
        <w:rPr>
          <w:rFonts w:hint="eastAsia"/>
          <w:sz w:val="24"/>
          <w:lang w:val="fr-FR"/>
        </w:rPr>
        <w:t>开发系统时</w:t>
      </w:r>
      <w:r w:rsidR="002E02BB" w:rsidRPr="002E02BB">
        <w:rPr>
          <w:rFonts w:hint="eastAsia"/>
          <w:sz w:val="24"/>
          <w:lang w:val="fr-FR"/>
        </w:rPr>
        <w:t>尝试用一些新的技术，学习新</w:t>
      </w:r>
      <w:r w:rsidR="00CB0EAA">
        <w:rPr>
          <w:rFonts w:hint="eastAsia"/>
          <w:sz w:val="24"/>
          <w:lang w:val="fr-FR"/>
        </w:rPr>
        <w:t>技术的同时</w:t>
      </w:r>
      <w:r w:rsidR="002E02BB" w:rsidRPr="002E02BB">
        <w:rPr>
          <w:rFonts w:hint="eastAsia"/>
          <w:sz w:val="24"/>
          <w:lang w:val="fr-FR"/>
        </w:rPr>
        <w:t>也是个人知识技能的总结与应用。</w:t>
      </w:r>
    </w:p>
    <w:p w:rsidR="00DA603C" w:rsidRDefault="00DA603C" w:rsidP="00DA603C">
      <w:pPr>
        <w:spacing w:line="400" w:lineRule="exact"/>
        <w:ind w:firstLineChars="200" w:firstLine="480"/>
        <w:rPr>
          <w:sz w:val="24"/>
          <w:lang w:val="fr-FR"/>
        </w:rPr>
      </w:pPr>
      <w:r w:rsidRPr="00DA603C">
        <w:rPr>
          <w:rFonts w:hint="eastAsia"/>
          <w:sz w:val="24"/>
          <w:lang w:val="fr-FR"/>
        </w:rPr>
        <w:t>3.</w:t>
      </w:r>
      <w:r w:rsidRPr="00DA603C">
        <w:rPr>
          <w:rFonts w:hint="eastAsia"/>
          <w:sz w:val="24"/>
          <w:lang w:val="fr-FR"/>
        </w:rPr>
        <w:tab/>
      </w:r>
      <w:r w:rsidR="004107F6">
        <w:rPr>
          <w:rFonts w:hint="eastAsia"/>
          <w:sz w:val="24"/>
          <w:lang w:val="fr-FR"/>
        </w:rPr>
        <w:t>作为自己</w:t>
      </w:r>
      <w:r w:rsidR="003A155F" w:rsidRPr="003A155F">
        <w:rPr>
          <w:rFonts w:hint="eastAsia"/>
          <w:sz w:val="24"/>
          <w:lang w:val="fr-FR"/>
        </w:rPr>
        <w:t>想法的集结地，在博客</w:t>
      </w:r>
      <w:r w:rsidR="003A155F">
        <w:rPr>
          <w:rFonts w:hint="eastAsia"/>
          <w:sz w:val="24"/>
          <w:lang w:val="fr-FR"/>
        </w:rPr>
        <w:t>中尽情地表达出自己的想法，表现出自己的创新意识，激发自己的潜能</w:t>
      </w:r>
      <w:r w:rsidRPr="00DA603C">
        <w:rPr>
          <w:rFonts w:hint="eastAsia"/>
          <w:sz w:val="24"/>
          <w:lang w:val="fr-FR"/>
        </w:rPr>
        <w:t>。</w:t>
      </w:r>
    </w:p>
    <w:p w:rsidR="00DA603C" w:rsidRPr="00080A81" w:rsidRDefault="00DA603C" w:rsidP="00DA603C">
      <w:pPr>
        <w:spacing w:line="400" w:lineRule="exact"/>
        <w:ind w:firstLineChars="200" w:firstLine="480"/>
        <w:rPr>
          <w:sz w:val="24"/>
          <w:lang w:val="fr-FR"/>
        </w:rPr>
      </w:pPr>
      <w:r w:rsidRPr="00DA603C">
        <w:rPr>
          <w:rFonts w:hint="eastAsia"/>
          <w:sz w:val="24"/>
          <w:lang w:val="fr-FR"/>
        </w:rPr>
        <w:t>4.</w:t>
      </w:r>
      <w:r w:rsidRPr="00DA603C">
        <w:rPr>
          <w:rFonts w:hint="eastAsia"/>
          <w:sz w:val="24"/>
          <w:lang w:val="fr-FR"/>
        </w:rPr>
        <w:tab/>
      </w:r>
      <w:r w:rsidR="00080A81" w:rsidRPr="00080A81">
        <w:rPr>
          <w:rFonts w:hint="eastAsia"/>
          <w:sz w:val="24"/>
          <w:lang w:val="fr-FR"/>
        </w:rPr>
        <w:t>可以提高自己的影响力，博客汇聚了许多杰出的人，一起讨论某个领域的研究，好的博客可以提高自己影响力，赢得别人的赞许和尊敬。</w:t>
      </w:r>
    </w:p>
    <w:p w:rsidR="00E414D4" w:rsidRPr="00675892" w:rsidRDefault="00DA603C" w:rsidP="00675892">
      <w:pPr>
        <w:spacing w:line="400" w:lineRule="exact"/>
        <w:ind w:firstLineChars="200" w:firstLine="480"/>
        <w:rPr>
          <w:sz w:val="24"/>
        </w:rPr>
      </w:pPr>
      <w:r w:rsidRPr="00DA603C">
        <w:rPr>
          <w:rFonts w:hint="eastAsia"/>
          <w:sz w:val="24"/>
          <w:lang w:val="fr-FR"/>
        </w:rPr>
        <w:t>5.</w:t>
      </w:r>
      <w:r w:rsidRPr="00DA603C">
        <w:rPr>
          <w:rFonts w:hint="eastAsia"/>
          <w:sz w:val="24"/>
          <w:lang w:val="fr-FR"/>
        </w:rPr>
        <w:tab/>
      </w:r>
      <w:r w:rsidRPr="00DA603C">
        <w:rPr>
          <w:rFonts w:hint="eastAsia"/>
          <w:sz w:val="24"/>
          <w:lang w:val="fr-FR"/>
        </w:rPr>
        <w:t>作为自己结交朋友的一种方式，通过博客系统这个平台，可以结交到很多的博客好友，同时也提供一个给他人获取信息的平台，促进与他人信息的交流。</w:t>
      </w:r>
    </w:p>
    <w:p w:rsidR="00E414D4" w:rsidRDefault="00E414D4">
      <w:pPr>
        <w:spacing w:line="400" w:lineRule="exact"/>
        <w:rPr>
          <w:sz w:val="24"/>
          <w:lang w:val="fr-FR"/>
        </w:rPr>
        <w:sectPr w:rsidR="00E414D4">
          <w:pgSz w:w="11906" w:h="16838"/>
          <w:pgMar w:top="1440" w:right="1800" w:bottom="1440" w:left="1800" w:header="851" w:footer="992" w:gutter="0"/>
          <w:pgNumType w:start="1"/>
          <w:cols w:space="720"/>
          <w:docGrid w:type="lines" w:linePitch="312"/>
        </w:sectPr>
      </w:pPr>
    </w:p>
    <w:p w:rsidR="00E414D4" w:rsidRPr="00767909" w:rsidRDefault="00E414D4" w:rsidP="00297FCA">
      <w:pPr>
        <w:pStyle w:val="2"/>
        <w:spacing w:before="480" w:after="360" w:line="240" w:lineRule="auto"/>
        <w:jc w:val="center"/>
        <w:rPr>
          <w:rFonts w:ascii="黑体" w:hAnsi="黑体"/>
        </w:rPr>
      </w:pPr>
      <w:bookmarkStart w:id="19" w:name="_Toc482278023"/>
      <w:r w:rsidRPr="00767909">
        <w:rPr>
          <w:rFonts w:ascii="黑体" w:hAnsi="黑体" w:hint="eastAsia"/>
        </w:rPr>
        <w:lastRenderedPageBreak/>
        <w:t xml:space="preserve">第2章 </w:t>
      </w:r>
      <w:r w:rsidR="002928EA" w:rsidRPr="00767909">
        <w:rPr>
          <w:rFonts w:ascii="黑体" w:hAnsi="黑体" w:hint="eastAsia"/>
        </w:rPr>
        <w:t>需求分析</w:t>
      </w:r>
      <w:bookmarkEnd w:id="19"/>
    </w:p>
    <w:p w:rsidR="00E414D4" w:rsidRPr="00672991" w:rsidRDefault="00B22A05">
      <w:pPr>
        <w:spacing w:line="400" w:lineRule="exact"/>
        <w:ind w:firstLineChars="200" w:firstLine="480"/>
        <w:rPr>
          <w:sz w:val="24"/>
        </w:rPr>
      </w:pPr>
      <w:r>
        <w:rPr>
          <w:rFonts w:hint="eastAsia"/>
          <w:sz w:val="24"/>
          <w:lang w:val="fr-FR"/>
        </w:rPr>
        <w:t>需求分析是本系统开发</w:t>
      </w:r>
      <w:r w:rsidR="004C0183">
        <w:rPr>
          <w:rFonts w:hint="eastAsia"/>
          <w:sz w:val="24"/>
          <w:lang w:val="fr-FR"/>
        </w:rPr>
        <w:t>中非常重要的一个步骤，同时也</w:t>
      </w:r>
      <w:r w:rsidR="00672991" w:rsidRPr="00672991">
        <w:rPr>
          <w:rFonts w:hint="eastAsia"/>
          <w:sz w:val="24"/>
          <w:lang w:val="fr-FR"/>
        </w:rPr>
        <w:t>是决定</w:t>
      </w:r>
      <w:r w:rsidR="00C06FCE">
        <w:rPr>
          <w:rFonts w:hint="eastAsia"/>
          <w:sz w:val="24"/>
          <w:lang w:val="fr-FR"/>
        </w:rPr>
        <w:t>系统能否开发完成</w:t>
      </w:r>
      <w:r w:rsidR="00672991" w:rsidRPr="00672991">
        <w:rPr>
          <w:rFonts w:hint="eastAsia"/>
          <w:sz w:val="24"/>
          <w:lang w:val="fr-FR"/>
        </w:rPr>
        <w:t>的一步。需求分析往往决定了系统的开发方向、技术选择以及是否符合预期，做好需求分析对于系统开发来说</w:t>
      </w:r>
      <w:r>
        <w:rPr>
          <w:rFonts w:hint="eastAsia"/>
          <w:sz w:val="24"/>
          <w:lang w:val="fr-FR"/>
        </w:rPr>
        <w:t>极为</w:t>
      </w:r>
      <w:r w:rsidR="00672991" w:rsidRPr="00672991">
        <w:rPr>
          <w:rFonts w:hint="eastAsia"/>
          <w:sz w:val="24"/>
          <w:lang w:val="fr-FR"/>
        </w:rPr>
        <w:t>重要。</w:t>
      </w:r>
    </w:p>
    <w:p w:rsidR="00E414D4" w:rsidRDefault="00E414D4" w:rsidP="004B337C">
      <w:pPr>
        <w:pStyle w:val="3"/>
        <w:spacing w:before="480" w:after="120" w:line="240" w:lineRule="auto"/>
        <w:jc w:val="left"/>
        <w:rPr>
          <w:rFonts w:ascii="黑体" w:eastAsia="黑体"/>
          <w:sz w:val="28"/>
          <w:szCs w:val="28"/>
          <w:lang w:val="fr-FR"/>
        </w:rPr>
      </w:pPr>
      <w:bookmarkStart w:id="20" w:name="_Toc482278024"/>
      <w:r>
        <w:rPr>
          <w:rFonts w:ascii="黑体" w:eastAsia="黑体" w:hint="eastAsia"/>
          <w:sz w:val="28"/>
          <w:szCs w:val="28"/>
          <w:lang w:val="fr-FR"/>
        </w:rPr>
        <w:t xml:space="preserve">2.1 </w:t>
      </w:r>
      <w:r w:rsidR="005B45A3">
        <w:rPr>
          <w:rFonts w:ascii="黑体" w:eastAsia="黑体" w:hint="eastAsia"/>
          <w:sz w:val="28"/>
          <w:szCs w:val="28"/>
          <w:lang w:val="fr-FR"/>
        </w:rPr>
        <w:t>系统</w:t>
      </w:r>
      <w:r w:rsidR="007F3439" w:rsidRPr="007F3439">
        <w:rPr>
          <w:rFonts w:ascii="黑体" w:eastAsia="黑体" w:hint="eastAsia"/>
          <w:sz w:val="28"/>
          <w:szCs w:val="28"/>
          <w:lang w:val="fr-FR"/>
        </w:rPr>
        <w:t>目标</w:t>
      </w:r>
      <w:bookmarkEnd w:id="20"/>
    </w:p>
    <w:p w:rsidR="00E414D4" w:rsidRPr="00F04FB4" w:rsidRDefault="009C77B3">
      <w:pPr>
        <w:spacing w:line="400" w:lineRule="exact"/>
        <w:ind w:firstLineChars="200" w:firstLine="480"/>
        <w:rPr>
          <w:sz w:val="24"/>
        </w:rPr>
      </w:pPr>
      <w:r>
        <w:rPr>
          <w:rFonts w:hint="eastAsia"/>
          <w:sz w:val="24"/>
          <w:lang w:val="fr-FR"/>
        </w:rPr>
        <w:t>博主登录到该系统，可以方便快捷</w:t>
      </w:r>
      <w:r w:rsidR="00F04FB4" w:rsidRPr="00F04FB4">
        <w:rPr>
          <w:rFonts w:hint="eastAsia"/>
          <w:sz w:val="24"/>
          <w:lang w:val="fr-FR"/>
        </w:rPr>
        <w:t>的创建</w:t>
      </w:r>
      <w:r w:rsidR="00AB1611">
        <w:rPr>
          <w:rFonts w:hint="eastAsia"/>
          <w:sz w:val="24"/>
          <w:lang w:val="fr-FR"/>
        </w:rPr>
        <w:t>博客</w:t>
      </w:r>
      <w:r w:rsidR="00F04FB4" w:rsidRPr="00F04FB4">
        <w:rPr>
          <w:rFonts w:hint="eastAsia"/>
          <w:sz w:val="24"/>
          <w:lang w:val="fr-FR"/>
        </w:rPr>
        <w:t>分类，发布</w:t>
      </w:r>
      <w:r w:rsidR="00AB1611">
        <w:rPr>
          <w:rFonts w:hint="eastAsia"/>
          <w:sz w:val="24"/>
          <w:lang w:val="fr-FR"/>
        </w:rPr>
        <w:t>博客</w:t>
      </w:r>
      <w:r w:rsidR="00F04FB4" w:rsidRPr="00F04FB4">
        <w:rPr>
          <w:rFonts w:hint="eastAsia"/>
          <w:sz w:val="24"/>
          <w:lang w:val="fr-FR"/>
        </w:rPr>
        <w:t>，并且对创建的数据信息有良好的增加，删除，修改，查询的操作体验，可以方便的维护系统其他数据，如维护个人信息、友情链接、公告等的信息。系统还应提供给游客良好的界面，更加人性化的设计，让游客可以快速的查找到感兴趣的博客信息，对游客具备交互的友好性。</w:t>
      </w:r>
    </w:p>
    <w:p w:rsidR="00E414D4" w:rsidRDefault="00E414D4" w:rsidP="004B337C">
      <w:pPr>
        <w:pStyle w:val="3"/>
        <w:spacing w:before="480" w:after="120" w:line="240" w:lineRule="auto"/>
        <w:jc w:val="left"/>
        <w:rPr>
          <w:rFonts w:ascii="黑体" w:eastAsia="黑体"/>
          <w:sz w:val="28"/>
          <w:szCs w:val="28"/>
          <w:lang w:val="fr-FR"/>
        </w:rPr>
      </w:pPr>
      <w:bookmarkStart w:id="21" w:name="_Toc482278025"/>
      <w:r>
        <w:rPr>
          <w:rFonts w:ascii="黑体" w:eastAsia="黑体" w:hint="eastAsia"/>
          <w:sz w:val="28"/>
          <w:szCs w:val="28"/>
          <w:lang w:val="fr-FR"/>
        </w:rPr>
        <w:t xml:space="preserve">2.2 </w:t>
      </w:r>
      <w:r w:rsidR="005B45A3">
        <w:rPr>
          <w:rFonts w:ascii="黑体" w:eastAsia="黑体" w:hint="eastAsia"/>
          <w:sz w:val="28"/>
          <w:szCs w:val="28"/>
          <w:lang w:val="fr-FR"/>
        </w:rPr>
        <w:t>系统</w:t>
      </w:r>
      <w:r w:rsidR="00711F01" w:rsidRPr="00711F01">
        <w:rPr>
          <w:rFonts w:ascii="黑体" w:eastAsia="黑体" w:hint="eastAsia"/>
          <w:sz w:val="28"/>
          <w:szCs w:val="28"/>
          <w:lang w:val="fr-FR"/>
        </w:rPr>
        <w:t>需求</w:t>
      </w:r>
      <w:bookmarkEnd w:id="21"/>
    </w:p>
    <w:p w:rsidR="00E414D4" w:rsidRPr="00B60ACE" w:rsidRDefault="00E414D4" w:rsidP="00974FA0">
      <w:pPr>
        <w:pStyle w:val="4"/>
        <w:spacing w:before="240" w:after="120" w:line="240" w:lineRule="auto"/>
        <w:jc w:val="left"/>
        <w:rPr>
          <w:rFonts w:ascii="黑体"/>
          <w:sz w:val="26"/>
          <w:szCs w:val="26"/>
          <w:lang w:val="fr-FR"/>
        </w:rPr>
      </w:pPr>
      <w:bookmarkStart w:id="22" w:name="_Toc482278026"/>
      <w:r w:rsidRPr="00B60ACE">
        <w:rPr>
          <w:rFonts w:ascii="黑体" w:hint="eastAsia"/>
          <w:sz w:val="26"/>
          <w:szCs w:val="26"/>
          <w:lang w:val="fr-FR"/>
        </w:rPr>
        <w:t xml:space="preserve">2.2.1 </w:t>
      </w:r>
      <w:r w:rsidR="008A1E75" w:rsidRPr="00B60ACE">
        <w:rPr>
          <w:rFonts w:ascii="黑体" w:hint="eastAsia"/>
          <w:sz w:val="26"/>
          <w:szCs w:val="26"/>
          <w:lang w:val="fr-FR"/>
        </w:rPr>
        <w:t>经济需求</w:t>
      </w:r>
      <w:bookmarkEnd w:id="22"/>
    </w:p>
    <w:p w:rsidR="00FD5B74" w:rsidRPr="00FD5B74" w:rsidRDefault="00FD5B74" w:rsidP="00FD5B74">
      <w:pPr>
        <w:spacing w:line="400" w:lineRule="exact"/>
        <w:ind w:firstLineChars="200" w:firstLine="480"/>
        <w:rPr>
          <w:sz w:val="24"/>
          <w:lang w:val="fr-FR"/>
        </w:rPr>
      </w:pPr>
      <w:r w:rsidRPr="00FD5B74">
        <w:rPr>
          <w:rFonts w:hint="eastAsia"/>
          <w:sz w:val="24"/>
          <w:lang w:val="fr-FR"/>
        </w:rPr>
        <w:t>下面</w:t>
      </w:r>
      <w:r w:rsidR="00021AD6">
        <w:rPr>
          <w:rFonts w:hint="eastAsia"/>
          <w:sz w:val="24"/>
          <w:lang w:val="fr-FR"/>
        </w:rPr>
        <w:t>对系统开发中的经济情况进行</w:t>
      </w:r>
      <w:r w:rsidR="00933138">
        <w:rPr>
          <w:rFonts w:hint="eastAsia"/>
          <w:sz w:val="24"/>
          <w:lang w:val="fr-FR"/>
        </w:rPr>
        <w:t>分析，采用的开发工具</w:t>
      </w:r>
      <w:r w:rsidRPr="00FD5B74">
        <w:rPr>
          <w:rFonts w:hint="eastAsia"/>
          <w:sz w:val="24"/>
          <w:lang w:val="fr-FR"/>
        </w:rPr>
        <w:t>和</w:t>
      </w:r>
      <w:r w:rsidR="00933138">
        <w:rPr>
          <w:rFonts w:hint="eastAsia"/>
          <w:sz w:val="24"/>
          <w:lang w:val="fr-FR"/>
        </w:rPr>
        <w:t>所需</w:t>
      </w:r>
      <w:r w:rsidRPr="00FD5B74">
        <w:rPr>
          <w:rFonts w:hint="eastAsia"/>
          <w:sz w:val="24"/>
          <w:lang w:val="fr-FR"/>
        </w:rPr>
        <w:t>硬件</w:t>
      </w:r>
      <w:r w:rsidR="00933138">
        <w:rPr>
          <w:rFonts w:hint="eastAsia"/>
          <w:sz w:val="24"/>
          <w:lang w:val="fr-FR"/>
        </w:rPr>
        <w:t>需求</w:t>
      </w:r>
      <w:r w:rsidR="008913B6">
        <w:rPr>
          <w:rFonts w:hint="eastAsia"/>
          <w:sz w:val="24"/>
          <w:lang w:val="fr-FR"/>
        </w:rPr>
        <w:t>如下。</w:t>
      </w:r>
    </w:p>
    <w:p w:rsidR="00FD5B74" w:rsidRPr="00FD5B74" w:rsidRDefault="00FD5B74" w:rsidP="00FD5B74">
      <w:pPr>
        <w:spacing w:line="400" w:lineRule="exact"/>
        <w:ind w:firstLineChars="200" w:firstLine="480"/>
        <w:rPr>
          <w:sz w:val="24"/>
          <w:lang w:val="fr-FR"/>
        </w:rPr>
      </w:pPr>
      <w:r w:rsidRPr="00FD5B74">
        <w:rPr>
          <w:rFonts w:hint="eastAsia"/>
          <w:sz w:val="24"/>
          <w:lang w:val="fr-FR"/>
        </w:rPr>
        <w:t>硬件需求：</w:t>
      </w:r>
      <w:r w:rsidRPr="00FD5B74">
        <w:rPr>
          <w:rFonts w:hint="eastAsia"/>
          <w:sz w:val="24"/>
          <w:lang w:val="fr-FR"/>
        </w:rPr>
        <w:t xml:space="preserve"> </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(1)  PC </w:t>
      </w:r>
      <w:r w:rsidRPr="00FD5B74">
        <w:rPr>
          <w:rFonts w:hint="eastAsia"/>
          <w:sz w:val="24"/>
          <w:lang w:val="fr-FR"/>
        </w:rPr>
        <w:t>机：</w:t>
      </w:r>
      <w:r w:rsidRPr="00FD5B74">
        <w:rPr>
          <w:rFonts w:hint="eastAsia"/>
          <w:sz w:val="24"/>
          <w:lang w:val="fr-FR"/>
        </w:rPr>
        <w:t xml:space="preserve"> </w:t>
      </w:r>
    </w:p>
    <w:p w:rsidR="00FD5B74" w:rsidRPr="00FD5B74" w:rsidRDefault="00FD5B74" w:rsidP="00FD5B74">
      <w:pPr>
        <w:spacing w:line="400" w:lineRule="exact"/>
        <w:ind w:firstLineChars="200" w:firstLine="480"/>
        <w:rPr>
          <w:sz w:val="24"/>
          <w:lang w:val="fr-FR"/>
        </w:rPr>
      </w:pPr>
      <w:r w:rsidRPr="00FD5B74">
        <w:rPr>
          <w:rFonts w:hint="eastAsia"/>
          <w:sz w:val="24"/>
          <w:lang w:val="fr-FR"/>
        </w:rPr>
        <w:t>内存：</w:t>
      </w:r>
      <w:r w:rsidRPr="00FD5B74">
        <w:rPr>
          <w:rFonts w:hint="eastAsia"/>
          <w:sz w:val="24"/>
          <w:lang w:val="fr-FR"/>
        </w:rPr>
        <w:t xml:space="preserve">DDR3 4G </w:t>
      </w:r>
    </w:p>
    <w:p w:rsidR="00FD5B74" w:rsidRPr="00FD5B74" w:rsidRDefault="00FD5B74" w:rsidP="00FD5B74">
      <w:pPr>
        <w:spacing w:line="400" w:lineRule="exact"/>
        <w:ind w:firstLineChars="200" w:firstLine="480"/>
        <w:rPr>
          <w:sz w:val="24"/>
          <w:lang w:val="fr-FR"/>
        </w:rPr>
      </w:pPr>
      <w:r w:rsidRPr="00FD5B74">
        <w:rPr>
          <w:rFonts w:hint="eastAsia"/>
          <w:sz w:val="24"/>
          <w:lang w:val="fr-FR"/>
        </w:rPr>
        <w:t>硬盘：</w:t>
      </w:r>
      <w:r w:rsidRPr="00FD5B74">
        <w:rPr>
          <w:rFonts w:hint="eastAsia"/>
          <w:sz w:val="24"/>
          <w:lang w:val="fr-FR"/>
        </w:rPr>
        <w:t xml:space="preserve">500G </w:t>
      </w:r>
    </w:p>
    <w:p w:rsidR="00FD5B74" w:rsidRPr="00FD5B74" w:rsidRDefault="00FD5B74" w:rsidP="00FD5B74">
      <w:pPr>
        <w:spacing w:line="400" w:lineRule="exact"/>
        <w:ind w:firstLineChars="200" w:firstLine="480"/>
        <w:rPr>
          <w:sz w:val="24"/>
          <w:lang w:val="fr-FR"/>
        </w:rPr>
      </w:pPr>
      <w:r w:rsidRPr="00FD5B74">
        <w:rPr>
          <w:rFonts w:hint="eastAsia"/>
          <w:sz w:val="24"/>
          <w:lang w:val="fr-FR"/>
        </w:rPr>
        <w:t>网络连接：有线网卡</w:t>
      </w:r>
      <w:r w:rsidRPr="00FD5B74">
        <w:rPr>
          <w:rFonts w:hint="eastAsia"/>
          <w:sz w:val="24"/>
          <w:lang w:val="fr-FR"/>
        </w:rPr>
        <w:t xml:space="preserve"> / </w:t>
      </w:r>
      <w:r w:rsidRPr="00FD5B74">
        <w:rPr>
          <w:rFonts w:hint="eastAsia"/>
          <w:sz w:val="24"/>
          <w:lang w:val="fr-FR"/>
        </w:rPr>
        <w:t>无线网卡</w:t>
      </w:r>
      <w:r w:rsidRPr="00FD5B74">
        <w:rPr>
          <w:rFonts w:hint="eastAsia"/>
          <w:sz w:val="24"/>
          <w:lang w:val="fr-FR"/>
        </w:rPr>
        <w:t xml:space="preserve"> </w:t>
      </w:r>
    </w:p>
    <w:p w:rsidR="00FD5B74" w:rsidRPr="00FD5B74" w:rsidRDefault="00FD5B74" w:rsidP="00FD5B74">
      <w:pPr>
        <w:spacing w:line="400" w:lineRule="exact"/>
        <w:ind w:firstLineChars="200" w:firstLine="480"/>
        <w:rPr>
          <w:sz w:val="24"/>
          <w:lang w:val="fr-FR"/>
        </w:rPr>
      </w:pPr>
      <w:r w:rsidRPr="00FD5B74">
        <w:rPr>
          <w:rFonts w:hint="eastAsia"/>
          <w:sz w:val="24"/>
          <w:lang w:val="fr-FR"/>
        </w:rPr>
        <w:t>其他要求：标配</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(1)  </w:t>
      </w:r>
      <w:r w:rsidRPr="00FD5B74">
        <w:rPr>
          <w:rFonts w:hint="eastAsia"/>
          <w:sz w:val="24"/>
          <w:lang w:val="fr-FR"/>
        </w:rPr>
        <w:t>操作系统：</w:t>
      </w:r>
      <w:r w:rsidRPr="00FD5B74">
        <w:rPr>
          <w:rFonts w:hint="eastAsia"/>
          <w:sz w:val="24"/>
          <w:lang w:val="fr-FR"/>
        </w:rPr>
        <w:t>Windows</w:t>
      </w:r>
      <w:r w:rsidRPr="00FD5B74">
        <w:rPr>
          <w:rFonts w:hint="eastAsia"/>
          <w:sz w:val="24"/>
          <w:lang w:val="fr-FR"/>
        </w:rPr>
        <w:t>系列操作系统</w:t>
      </w:r>
      <w:r w:rsidRPr="00FD5B74">
        <w:rPr>
          <w:rFonts w:hint="eastAsia"/>
          <w:sz w:val="24"/>
          <w:lang w:val="fr-FR"/>
        </w:rPr>
        <w:t xml:space="preserve"> </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(2)  </w:t>
      </w:r>
      <w:r w:rsidRPr="00FD5B74">
        <w:rPr>
          <w:rFonts w:hint="eastAsia"/>
          <w:sz w:val="24"/>
          <w:lang w:val="fr-FR"/>
        </w:rPr>
        <w:t>数据库平台：</w:t>
      </w:r>
      <w:r w:rsidRPr="00FD5B74">
        <w:rPr>
          <w:rFonts w:hint="eastAsia"/>
          <w:sz w:val="24"/>
          <w:lang w:val="fr-FR"/>
        </w:rPr>
        <w:t xml:space="preserve">  MySQL</w:t>
      </w:r>
      <w:r w:rsidRPr="00FD5B74">
        <w:rPr>
          <w:rFonts w:hint="eastAsia"/>
          <w:sz w:val="24"/>
          <w:lang w:val="fr-FR"/>
        </w:rPr>
        <w:t>数据库系统</w:t>
      </w:r>
      <w:r w:rsidRPr="00FD5B74">
        <w:rPr>
          <w:rFonts w:hint="eastAsia"/>
          <w:sz w:val="24"/>
          <w:lang w:val="fr-FR"/>
        </w:rPr>
        <w:t xml:space="preserve"> </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(3)  </w:t>
      </w:r>
      <w:r w:rsidRPr="00FD5B74">
        <w:rPr>
          <w:rFonts w:hint="eastAsia"/>
          <w:sz w:val="24"/>
          <w:lang w:val="fr-FR"/>
        </w:rPr>
        <w:t>开发平台：</w:t>
      </w:r>
      <w:r w:rsidRPr="00FD5B74">
        <w:rPr>
          <w:rFonts w:hint="eastAsia"/>
          <w:sz w:val="24"/>
          <w:lang w:val="fr-FR"/>
        </w:rPr>
        <w:t>Node + wamp</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(4)  </w:t>
      </w:r>
      <w:r w:rsidRPr="00FD5B74">
        <w:rPr>
          <w:rFonts w:hint="eastAsia"/>
          <w:sz w:val="24"/>
          <w:lang w:val="fr-FR"/>
        </w:rPr>
        <w:t>浏览器：</w:t>
      </w:r>
      <w:r w:rsidRPr="00FD5B74">
        <w:rPr>
          <w:rFonts w:hint="eastAsia"/>
          <w:sz w:val="24"/>
          <w:lang w:val="fr-FR"/>
        </w:rPr>
        <w:t>chrome</w:t>
      </w:r>
      <w:r w:rsidRPr="00FD5B74">
        <w:rPr>
          <w:rFonts w:hint="eastAsia"/>
          <w:sz w:val="24"/>
          <w:lang w:val="fr-FR"/>
        </w:rPr>
        <w:t>、</w:t>
      </w:r>
      <w:r w:rsidRPr="00FD5B74">
        <w:rPr>
          <w:rFonts w:hint="eastAsia"/>
          <w:sz w:val="24"/>
          <w:lang w:val="fr-FR"/>
        </w:rPr>
        <w:t>360</w:t>
      </w:r>
      <w:r w:rsidRPr="00FD5B74">
        <w:rPr>
          <w:rFonts w:hint="eastAsia"/>
          <w:sz w:val="24"/>
          <w:lang w:val="fr-FR"/>
        </w:rPr>
        <w:t>极速浏览器</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(5)  web </w:t>
      </w:r>
      <w:r w:rsidRPr="00FD5B74">
        <w:rPr>
          <w:rFonts w:hint="eastAsia"/>
          <w:sz w:val="24"/>
          <w:lang w:val="fr-FR"/>
        </w:rPr>
        <w:t>服务器：</w:t>
      </w:r>
      <w:r w:rsidRPr="00FD5B74">
        <w:rPr>
          <w:rFonts w:hint="eastAsia"/>
          <w:sz w:val="24"/>
          <w:lang w:val="fr-FR"/>
        </w:rPr>
        <w:t>Apache</w:t>
      </w:r>
    </w:p>
    <w:p w:rsidR="00FD5B74" w:rsidRPr="00FD5B74" w:rsidRDefault="00FD5B74" w:rsidP="00FD5B74">
      <w:pPr>
        <w:spacing w:line="400" w:lineRule="exact"/>
        <w:ind w:firstLineChars="200" w:firstLine="480"/>
        <w:rPr>
          <w:sz w:val="24"/>
          <w:lang w:val="fr-FR"/>
        </w:rPr>
      </w:pPr>
      <w:r w:rsidRPr="00FD5B74">
        <w:rPr>
          <w:rFonts w:hint="eastAsia"/>
          <w:sz w:val="24"/>
          <w:lang w:val="fr-FR"/>
        </w:rPr>
        <w:t xml:space="preserve">(6)  </w:t>
      </w:r>
      <w:r w:rsidRPr="00FD5B74">
        <w:rPr>
          <w:rFonts w:hint="eastAsia"/>
          <w:sz w:val="24"/>
          <w:lang w:val="fr-FR"/>
        </w:rPr>
        <w:t>其他开发工具：</w:t>
      </w:r>
      <w:r w:rsidRPr="00FD5B74">
        <w:rPr>
          <w:rFonts w:hint="eastAsia"/>
          <w:sz w:val="24"/>
          <w:lang w:val="fr-FR"/>
        </w:rPr>
        <w:t>wampSever</w:t>
      </w:r>
      <w:r w:rsidRPr="00FD5B74">
        <w:rPr>
          <w:rFonts w:hint="eastAsia"/>
          <w:sz w:val="24"/>
          <w:lang w:val="fr-FR"/>
        </w:rPr>
        <w:t>、</w:t>
      </w:r>
      <w:r w:rsidRPr="00FD5B74">
        <w:rPr>
          <w:rFonts w:hint="eastAsia"/>
          <w:sz w:val="24"/>
          <w:lang w:val="fr-FR"/>
        </w:rPr>
        <w:t>WebStorm</w:t>
      </w:r>
      <w:r w:rsidRPr="00FD5B74">
        <w:rPr>
          <w:rFonts w:hint="eastAsia"/>
          <w:sz w:val="24"/>
          <w:lang w:val="fr-FR"/>
        </w:rPr>
        <w:t>、</w:t>
      </w:r>
      <w:r w:rsidRPr="00FD5B74">
        <w:rPr>
          <w:rFonts w:hint="eastAsia"/>
          <w:sz w:val="24"/>
          <w:lang w:val="fr-FR"/>
        </w:rPr>
        <w:t>PhpStorm</w:t>
      </w:r>
      <w:r w:rsidRPr="00FD5B74">
        <w:rPr>
          <w:rFonts w:hint="eastAsia"/>
          <w:sz w:val="24"/>
          <w:lang w:val="fr-FR"/>
        </w:rPr>
        <w:t>、</w:t>
      </w:r>
      <w:r w:rsidRPr="00FD5B74">
        <w:rPr>
          <w:rFonts w:hint="eastAsia"/>
          <w:sz w:val="24"/>
          <w:lang w:val="fr-FR"/>
        </w:rPr>
        <w:t>Navicat</w:t>
      </w:r>
      <w:r w:rsidRPr="00FD5B74">
        <w:rPr>
          <w:rFonts w:hint="eastAsia"/>
          <w:sz w:val="24"/>
          <w:lang w:val="fr-FR"/>
        </w:rPr>
        <w:t>、</w:t>
      </w:r>
      <w:r w:rsidRPr="00FD5B74">
        <w:rPr>
          <w:rFonts w:hint="eastAsia"/>
          <w:sz w:val="24"/>
          <w:lang w:val="fr-FR"/>
        </w:rPr>
        <w:t>Git</w:t>
      </w:r>
      <w:r w:rsidRPr="00FD5B74">
        <w:rPr>
          <w:rFonts w:hint="eastAsia"/>
          <w:sz w:val="24"/>
          <w:lang w:val="fr-FR"/>
        </w:rPr>
        <w:t>软件</w:t>
      </w:r>
      <w:r w:rsidRPr="00FD5B74">
        <w:rPr>
          <w:rFonts w:hint="eastAsia"/>
          <w:sz w:val="24"/>
          <w:lang w:val="fr-FR"/>
        </w:rPr>
        <w:lastRenderedPageBreak/>
        <w:t>等。</w:t>
      </w:r>
      <w:r w:rsidRPr="00FD5B74">
        <w:rPr>
          <w:rFonts w:hint="eastAsia"/>
          <w:sz w:val="24"/>
          <w:lang w:val="fr-FR"/>
        </w:rPr>
        <w:t xml:space="preserve"> </w:t>
      </w:r>
    </w:p>
    <w:p w:rsidR="00E414D4" w:rsidRPr="001F3B0D" w:rsidRDefault="00100420" w:rsidP="00FD5B74">
      <w:pPr>
        <w:spacing w:line="400" w:lineRule="exact"/>
        <w:ind w:firstLineChars="200" w:firstLine="480"/>
        <w:rPr>
          <w:sz w:val="24"/>
          <w:lang w:val="fr-FR"/>
        </w:rPr>
      </w:pPr>
      <w:r>
        <w:rPr>
          <w:rFonts w:hint="eastAsia"/>
          <w:sz w:val="24"/>
          <w:lang w:val="fr-FR"/>
        </w:rPr>
        <w:t>综上所述，本系统开发需要的</w:t>
      </w:r>
      <w:r w:rsidR="00FD5B74" w:rsidRPr="00FD5B74">
        <w:rPr>
          <w:rFonts w:hint="eastAsia"/>
          <w:sz w:val="24"/>
          <w:lang w:val="fr-FR"/>
        </w:rPr>
        <w:t>的软件和硬件投入成本较低</w:t>
      </w:r>
      <w:r w:rsidR="0099351B">
        <w:rPr>
          <w:rFonts w:hint="eastAsia"/>
          <w:sz w:val="24"/>
          <w:lang w:val="fr-FR"/>
        </w:rPr>
        <w:t>。</w:t>
      </w:r>
    </w:p>
    <w:p w:rsidR="00E414D4" w:rsidRPr="00A47422" w:rsidRDefault="00E414D4" w:rsidP="00A47422">
      <w:pPr>
        <w:pStyle w:val="4"/>
        <w:spacing w:before="240" w:after="120" w:line="240" w:lineRule="auto"/>
        <w:jc w:val="left"/>
        <w:rPr>
          <w:rFonts w:ascii="黑体"/>
          <w:sz w:val="26"/>
          <w:szCs w:val="26"/>
          <w:lang w:val="fr-FR"/>
        </w:rPr>
      </w:pPr>
      <w:bookmarkStart w:id="23" w:name="_Toc482278027"/>
      <w:r w:rsidRPr="00A47422">
        <w:rPr>
          <w:rFonts w:ascii="黑体" w:hint="eastAsia"/>
          <w:sz w:val="26"/>
          <w:szCs w:val="26"/>
          <w:lang w:val="fr-FR"/>
        </w:rPr>
        <w:t xml:space="preserve">2.2.2 </w:t>
      </w:r>
      <w:r w:rsidR="00C5607D" w:rsidRPr="00A47422">
        <w:rPr>
          <w:rFonts w:ascii="黑体" w:hint="eastAsia"/>
          <w:sz w:val="26"/>
          <w:szCs w:val="26"/>
          <w:lang w:val="fr-FR"/>
        </w:rPr>
        <w:t>技术需求</w:t>
      </w:r>
      <w:bookmarkEnd w:id="23"/>
    </w:p>
    <w:p w:rsidR="00793451" w:rsidRPr="00793451" w:rsidRDefault="00793451" w:rsidP="00793451">
      <w:pPr>
        <w:spacing w:line="400" w:lineRule="exact"/>
        <w:ind w:firstLineChars="200" w:firstLine="480"/>
        <w:rPr>
          <w:sz w:val="24"/>
          <w:lang w:val="fr-FR"/>
        </w:rPr>
      </w:pPr>
      <w:r w:rsidRPr="00793451">
        <w:rPr>
          <w:rFonts w:hint="eastAsia"/>
          <w:sz w:val="24"/>
          <w:lang w:val="fr-FR"/>
        </w:rPr>
        <w:t>对</w:t>
      </w:r>
      <w:r w:rsidR="005A3BF0">
        <w:rPr>
          <w:rFonts w:hint="eastAsia"/>
          <w:sz w:val="24"/>
          <w:lang w:val="fr-FR"/>
        </w:rPr>
        <w:t>系统开发而言，技术可行性分析</w:t>
      </w:r>
      <w:r w:rsidR="00827E09">
        <w:rPr>
          <w:rFonts w:hint="eastAsia"/>
          <w:sz w:val="24"/>
          <w:lang w:val="fr-FR"/>
        </w:rPr>
        <w:t>是</w:t>
      </w:r>
      <w:r w:rsidR="008913B6">
        <w:rPr>
          <w:rFonts w:hint="eastAsia"/>
          <w:sz w:val="24"/>
          <w:lang w:val="fr-FR"/>
        </w:rPr>
        <w:t>很</w:t>
      </w:r>
      <w:r w:rsidRPr="00793451">
        <w:rPr>
          <w:rFonts w:hint="eastAsia"/>
          <w:sz w:val="24"/>
          <w:lang w:val="fr-FR"/>
        </w:rPr>
        <w:t>重要的一个</w:t>
      </w:r>
      <w:r w:rsidR="008913B6">
        <w:rPr>
          <w:rFonts w:hint="eastAsia"/>
          <w:sz w:val="24"/>
          <w:lang w:val="fr-FR"/>
        </w:rPr>
        <w:t>环节。</w:t>
      </w:r>
      <w:r w:rsidRPr="00793451">
        <w:rPr>
          <w:rFonts w:hint="eastAsia"/>
          <w:sz w:val="24"/>
          <w:lang w:val="fr-FR"/>
        </w:rPr>
        <w:t>对本系统</w:t>
      </w:r>
      <w:r w:rsidR="008913B6">
        <w:rPr>
          <w:rFonts w:hint="eastAsia"/>
          <w:sz w:val="24"/>
          <w:lang w:val="fr-FR"/>
        </w:rPr>
        <w:t>开发</w:t>
      </w:r>
      <w:r w:rsidRPr="00793451">
        <w:rPr>
          <w:rFonts w:hint="eastAsia"/>
          <w:sz w:val="24"/>
          <w:lang w:val="fr-FR"/>
        </w:rPr>
        <w:t>采用的技术</w:t>
      </w:r>
      <w:r w:rsidR="008913B6">
        <w:rPr>
          <w:rFonts w:hint="eastAsia"/>
          <w:sz w:val="24"/>
          <w:lang w:val="fr-FR"/>
        </w:rPr>
        <w:t>的分析如下</w:t>
      </w:r>
      <w:r w:rsidRPr="00793451">
        <w:rPr>
          <w:rFonts w:hint="eastAsia"/>
          <w:sz w:val="24"/>
          <w:lang w:val="fr-FR"/>
        </w:rPr>
        <w:t>。</w:t>
      </w:r>
    </w:p>
    <w:p w:rsidR="00793451" w:rsidRPr="00793451" w:rsidRDefault="00793451" w:rsidP="00793451">
      <w:pPr>
        <w:spacing w:line="400" w:lineRule="exact"/>
        <w:ind w:firstLineChars="200" w:firstLine="480"/>
        <w:rPr>
          <w:sz w:val="24"/>
          <w:lang w:val="fr-FR"/>
        </w:rPr>
      </w:pPr>
      <w:r w:rsidRPr="00793451">
        <w:rPr>
          <w:rFonts w:hint="eastAsia"/>
          <w:sz w:val="24"/>
          <w:lang w:val="fr-FR"/>
        </w:rPr>
        <w:t>1.</w:t>
      </w:r>
      <w:r w:rsidRPr="00793451">
        <w:rPr>
          <w:rFonts w:hint="eastAsia"/>
          <w:sz w:val="24"/>
          <w:lang w:val="fr-FR"/>
        </w:rPr>
        <w:tab/>
        <w:t>HTML</w:t>
      </w:r>
      <w:r w:rsidRPr="00793451">
        <w:rPr>
          <w:rFonts w:hint="eastAsia"/>
          <w:sz w:val="24"/>
          <w:lang w:val="fr-FR"/>
        </w:rPr>
        <w:t>、</w:t>
      </w:r>
      <w:r w:rsidRPr="00793451">
        <w:rPr>
          <w:rFonts w:hint="eastAsia"/>
          <w:sz w:val="24"/>
          <w:lang w:val="fr-FR"/>
        </w:rPr>
        <w:t>CSS</w:t>
      </w:r>
      <w:r w:rsidRPr="00793451">
        <w:rPr>
          <w:rFonts w:hint="eastAsia"/>
          <w:sz w:val="24"/>
          <w:lang w:val="fr-FR"/>
        </w:rPr>
        <w:t>、</w:t>
      </w:r>
      <w:r w:rsidRPr="00793451">
        <w:rPr>
          <w:rFonts w:hint="eastAsia"/>
          <w:sz w:val="24"/>
          <w:lang w:val="fr-FR"/>
        </w:rPr>
        <w:t xml:space="preserve">JavaScript </w:t>
      </w:r>
      <w:r w:rsidRPr="00793451">
        <w:rPr>
          <w:rFonts w:hint="eastAsia"/>
          <w:sz w:val="24"/>
          <w:lang w:val="fr-FR"/>
        </w:rPr>
        <w:t>等基本网页开发技术。</w:t>
      </w:r>
    </w:p>
    <w:p w:rsidR="00793451" w:rsidRPr="00793451" w:rsidRDefault="00651582" w:rsidP="00793451">
      <w:pPr>
        <w:spacing w:line="400" w:lineRule="exact"/>
        <w:ind w:firstLineChars="200" w:firstLine="480"/>
        <w:rPr>
          <w:sz w:val="24"/>
          <w:lang w:val="fr-FR"/>
        </w:rPr>
      </w:pPr>
      <w:r>
        <w:rPr>
          <w:rFonts w:hint="eastAsia"/>
          <w:sz w:val="24"/>
          <w:lang w:val="fr-FR"/>
        </w:rPr>
        <w:t>熟练地</w:t>
      </w:r>
      <w:r w:rsidR="00793451" w:rsidRPr="00793451">
        <w:rPr>
          <w:rFonts w:hint="eastAsia"/>
          <w:sz w:val="24"/>
          <w:lang w:val="fr-FR"/>
        </w:rPr>
        <w:t>运用</w:t>
      </w:r>
      <w:r w:rsidR="00793451" w:rsidRPr="00793451">
        <w:rPr>
          <w:rFonts w:hint="eastAsia"/>
          <w:sz w:val="24"/>
          <w:lang w:val="fr-FR"/>
        </w:rPr>
        <w:t>html</w:t>
      </w:r>
      <w:r w:rsidR="00793451" w:rsidRPr="00793451">
        <w:rPr>
          <w:rFonts w:hint="eastAsia"/>
          <w:sz w:val="24"/>
          <w:lang w:val="fr-FR"/>
        </w:rPr>
        <w:t>、</w:t>
      </w:r>
      <w:r w:rsidR="00793451" w:rsidRPr="00793451">
        <w:rPr>
          <w:rFonts w:hint="eastAsia"/>
          <w:sz w:val="24"/>
          <w:lang w:val="fr-FR"/>
        </w:rPr>
        <w:t>css</w:t>
      </w:r>
      <w:r w:rsidR="00793451" w:rsidRPr="00793451">
        <w:rPr>
          <w:rFonts w:hint="eastAsia"/>
          <w:sz w:val="24"/>
          <w:lang w:val="fr-FR"/>
        </w:rPr>
        <w:t>、</w:t>
      </w:r>
      <w:r w:rsidR="00793451" w:rsidRPr="00793451">
        <w:rPr>
          <w:rFonts w:hint="eastAsia"/>
          <w:sz w:val="24"/>
          <w:lang w:val="fr-FR"/>
        </w:rPr>
        <w:t>javascript</w:t>
      </w:r>
      <w:r w:rsidR="00604A5D">
        <w:rPr>
          <w:rFonts w:hint="eastAsia"/>
          <w:sz w:val="24"/>
          <w:lang w:val="fr-FR"/>
        </w:rPr>
        <w:t>等</w:t>
      </w:r>
      <w:r w:rsidR="00793451" w:rsidRPr="00793451">
        <w:rPr>
          <w:rFonts w:hint="eastAsia"/>
          <w:sz w:val="24"/>
          <w:lang w:val="fr-FR"/>
        </w:rPr>
        <w:t>技术</w:t>
      </w:r>
      <w:r w:rsidR="00604A5D">
        <w:rPr>
          <w:rFonts w:hint="eastAsia"/>
          <w:sz w:val="24"/>
          <w:lang w:val="fr-FR"/>
        </w:rPr>
        <w:t>快速的</w:t>
      </w:r>
      <w:r w:rsidR="00793451" w:rsidRPr="00793451">
        <w:rPr>
          <w:rFonts w:hint="eastAsia"/>
          <w:sz w:val="24"/>
          <w:lang w:val="fr-FR"/>
        </w:rPr>
        <w:t>构建</w:t>
      </w:r>
      <w:r>
        <w:rPr>
          <w:rFonts w:hint="eastAsia"/>
          <w:sz w:val="24"/>
          <w:lang w:val="fr-FR"/>
        </w:rPr>
        <w:t>出</w:t>
      </w:r>
      <w:r w:rsidR="00793451" w:rsidRPr="00793451">
        <w:rPr>
          <w:rFonts w:hint="eastAsia"/>
          <w:sz w:val="24"/>
          <w:lang w:val="fr-FR"/>
        </w:rPr>
        <w:t>基本</w:t>
      </w:r>
      <w:r>
        <w:rPr>
          <w:rFonts w:hint="eastAsia"/>
          <w:sz w:val="24"/>
          <w:lang w:val="fr-FR"/>
        </w:rPr>
        <w:t>的系统</w:t>
      </w:r>
      <w:r w:rsidR="00793451" w:rsidRPr="00793451">
        <w:rPr>
          <w:rFonts w:hint="eastAsia"/>
          <w:sz w:val="24"/>
          <w:lang w:val="fr-FR"/>
        </w:rPr>
        <w:t>页面。</w:t>
      </w:r>
      <w:r w:rsidR="00604A5D">
        <w:rPr>
          <w:rFonts w:hint="eastAsia"/>
          <w:sz w:val="24"/>
          <w:lang w:val="fr-FR"/>
        </w:rPr>
        <w:t>对技术的使用有模块化的思想，能够对开发中的一些共通点进行抽象、分离、封装。</w:t>
      </w:r>
    </w:p>
    <w:p w:rsidR="00793451" w:rsidRPr="00793451" w:rsidRDefault="00793451" w:rsidP="00793451">
      <w:pPr>
        <w:spacing w:line="400" w:lineRule="exact"/>
        <w:ind w:firstLineChars="200" w:firstLine="480"/>
        <w:rPr>
          <w:sz w:val="24"/>
          <w:lang w:val="fr-FR"/>
        </w:rPr>
      </w:pPr>
      <w:r w:rsidRPr="00793451">
        <w:rPr>
          <w:rFonts w:hint="eastAsia"/>
          <w:sz w:val="24"/>
          <w:lang w:val="fr-FR"/>
        </w:rPr>
        <w:t>2.</w:t>
      </w:r>
      <w:r w:rsidRPr="00793451">
        <w:rPr>
          <w:rFonts w:hint="eastAsia"/>
          <w:sz w:val="24"/>
          <w:lang w:val="fr-FR"/>
        </w:rPr>
        <w:tab/>
        <w:t xml:space="preserve">AJAX </w:t>
      </w:r>
      <w:r w:rsidRPr="00793451">
        <w:rPr>
          <w:rFonts w:hint="eastAsia"/>
          <w:sz w:val="24"/>
          <w:lang w:val="fr-FR"/>
        </w:rPr>
        <w:t>技术</w:t>
      </w:r>
    </w:p>
    <w:p w:rsidR="00793451" w:rsidRPr="00793451" w:rsidRDefault="001651E0" w:rsidP="00793451">
      <w:pPr>
        <w:spacing w:line="400" w:lineRule="exact"/>
        <w:ind w:firstLineChars="200" w:firstLine="480"/>
        <w:rPr>
          <w:sz w:val="24"/>
          <w:lang w:val="fr-FR"/>
        </w:rPr>
      </w:pPr>
      <w:r>
        <w:rPr>
          <w:rFonts w:hint="eastAsia"/>
          <w:sz w:val="24"/>
          <w:lang w:val="fr-FR"/>
        </w:rPr>
        <w:t>系统都是</w:t>
      </w:r>
      <w:r w:rsidR="00793451" w:rsidRPr="00793451">
        <w:rPr>
          <w:rFonts w:hint="eastAsia"/>
          <w:sz w:val="24"/>
          <w:lang w:val="fr-FR"/>
        </w:rPr>
        <w:t>采用</w:t>
      </w:r>
      <w:r w:rsidR="00793451" w:rsidRPr="00793451">
        <w:rPr>
          <w:rFonts w:hint="eastAsia"/>
          <w:sz w:val="24"/>
          <w:lang w:val="fr-FR"/>
        </w:rPr>
        <w:t>ajax</w:t>
      </w:r>
      <w:r w:rsidR="00793451" w:rsidRPr="00793451">
        <w:rPr>
          <w:rFonts w:hint="eastAsia"/>
          <w:sz w:val="24"/>
          <w:lang w:val="fr-FR"/>
        </w:rPr>
        <w:t>技术</w:t>
      </w:r>
      <w:r w:rsidRPr="00793451">
        <w:rPr>
          <w:rFonts w:hint="eastAsia"/>
          <w:sz w:val="24"/>
          <w:lang w:val="fr-FR"/>
        </w:rPr>
        <w:t>与服务器</w:t>
      </w:r>
      <w:r>
        <w:rPr>
          <w:rFonts w:hint="eastAsia"/>
          <w:sz w:val="24"/>
          <w:lang w:val="fr-FR"/>
        </w:rPr>
        <w:t>进行数据的传输</w:t>
      </w:r>
      <w:r w:rsidR="00793451" w:rsidRPr="00793451">
        <w:rPr>
          <w:rFonts w:hint="eastAsia"/>
          <w:sz w:val="24"/>
          <w:lang w:val="fr-FR"/>
        </w:rPr>
        <w:t>。</w:t>
      </w:r>
      <w:r w:rsidR="00793451" w:rsidRPr="00793451">
        <w:rPr>
          <w:rFonts w:hint="eastAsia"/>
          <w:sz w:val="24"/>
          <w:lang w:val="fr-FR"/>
        </w:rPr>
        <w:t>Ajax</w:t>
      </w:r>
      <w:r>
        <w:rPr>
          <w:rFonts w:hint="eastAsia"/>
          <w:sz w:val="24"/>
          <w:lang w:val="fr-FR"/>
        </w:rPr>
        <w:t>就是</w:t>
      </w:r>
      <w:r w:rsidR="00793451" w:rsidRPr="00793451">
        <w:rPr>
          <w:rFonts w:hint="eastAsia"/>
          <w:sz w:val="24"/>
          <w:lang w:val="fr-FR"/>
        </w:rPr>
        <w:t>创建一个</w:t>
      </w:r>
      <w:r w:rsidR="00793451" w:rsidRPr="00793451">
        <w:rPr>
          <w:rFonts w:hint="eastAsia"/>
          <w:sz w:val="24"/>
          <w:lang w:val="fr-FR"/>
        </w:rPr>
        <w:t>XmlHttpRequest</w:t>
      </w:r>
      <w:r w:rsidR="00793451" w:rsidRPr="00793451">
        <w:rPr>
          <w:rFonts w:hint="eastAsia"/>
          <w:sz w:val="24"/>
          <w:lang w:val="fr-FR"/>
        </w:rPr>
        <w:t>对象</w:t>
      </w:r>
      <w:r w:rsidR="00455396">
        <w:rPr>
          <w:rFonts w:hint="eastAsia"/>
          <w:sz w:val="24"/>
          <w:lang w:val="fr-FR"/>
        </w:rPr>
        <w:t>（现代浏览器）</w:t>
      </w:r>
      <w:r w:rsidR="00AC3FD0">
        <w:rPr>
          <w:rFonts w:hint="eastAsia"/>
          <w:sz w:val="24"/>
          <w:lang w:val="fr-FR"/>
        </w:rPr>
        <w:t>，</w:t>
      </w:r>
      <w:r w:rsidR="00137FD5">
        <w:rPr>
          <w:rFonts w:hint="eastAsia"/>
          <w:sz w:val="24"/>
          <w:lang w:val="fr-FR"/>
        </w:rPr>
        <w:t>浏览器</w:t>
      </w:r>
      <w:r w:rsidR="00A920C8">
        <w:rPr>
          <w:rFonts w:hint="eastAsia"/>
          <w:sz w:val="24"/>
          <w:lang w:val="fr-FR"/>
        </w:rPr>
        <w:t>通过</w:t>
      </w:r>
      <w:r w:rsidR="00A920C8" w:rsidRPr="00793451">
        <w:rPr>
          <w:rFonts w:hint="eastAsia"/>
          <w:sz w:val="24"/>
          <w:lang w:val="fr-FR"/>
        </w:rPr>
        <w:t>XmlHttpRequest</w:t>
      </w:r>
      <w:r w:rsidR="00A920C8" w:rsidRPr="00793451">
        <w:rPr>
          <w:rFonts w:hint="eastAsia"/>
          <w:sz w:val="24"/>
          <w:lang w:val="fr-FR"/>
        </w:rPr>
        <w:t>对象</w:t>
      </w:r>
      <w:r w:rsidR="0097623F">
        <w:rPr>
          <w:rFonts w:hint="eastAsia"/>
          <w:sz w:val="24"/>
          <w:lang w:val="fr-FR"/>
        </w:rPr>
        <w:t>向服务器发起异步请求，</w:t>
      </w:r>
      <w:r w:rsidR="00391C14">
        <w:rPr>
          <w:rFonts w:hint="eastAsia"/>
          <w:sz w:val="24"/>
          <w:lang w:val="fr-FR"/>
        </w:rPr>
        <w:t>浏览器</w:t>
      </w:r>
      <w:r w:rsidR="0097623F">
        <w:rPr>
          <w:rFonts w:hint="eastAsia"/>
          <w:sz w:val="24"/>
          <w:lang w:val="fr-FR"/>
        </w:rPr>
        <w:t>从服务器获得数据</w:t>
      </w:r>
      <w:r w:rsidR="00793451" w:rsidRPr="00793451">
        <w:rPr>
          <w:rFonts w:hint="eastAsia"/>
          <w:sz w:val="24"/>
          <w:lang w:val="fr-FR"/>
        </w:rPr>
        <w:t>后</w:t>
      </w:r>
      <w:r w:rsidR="0097623F">
        <w:rPr>
          <w:rFonts w:hint="eastAsia"/>
          <w:sz w:val="24"/>
          <w:lang w:val="fr-FR"/>
        </w:rPr>
        <w:t>，再</w:t>
      </w:r>
      <w:r w:rsidR="00793451" w:rsidRPr="00793451">
        <w:rPr>
          <w:rFonts w:hint="eastAsia"/>
          <w:sz w:val="24"/>
          <w:lang w:val="fr-FR"/>
        </w:rPr>
        <w:t>用</w:t>
      </w:r>
      <w:r w:rsidR="00793451" w:rsidRPr="00793451">
        <w:rPr>
          <w:rFonts w:hint="eastAsia"/>
          <w:sz w:val="24"/>
          <w:lang w:val="fr-FR"/>
        </w:rPr>
        <w:t>javascript</w:t>
      </w:r>
      <w:r w:rsidR="00793451" w:rsidRPr="00793451">
        <w:rPr>
          <w:rFonts w:hint="eastAsia"/>
          <w:sz w:val="24"/>
          <w:lang w:val="fr-FR"/>
        </w:rPr>
        <w:t>来操作要修改的</w:t>
      </w:r>
      <w:r w:rsidR="00793451" w:rsidRPr="00793451">
        <w:rPr>
          <w:rFonts w:hint="eastAsia"/>
          <w:sz w:val="24"/>
          <w:lang w:val="fr-FR"/>
        </w:rPr>
        <w:t>DOM</w:t>
      </w:r>
      <w:r w:rsidR="00793451" w:rsidRPr="00793451">
        <w:rPr>
          <w:rFonts w:hint="eastAsia"/>
          <w:sz w:val="24"/>
          <w:lang w:val="fr-FR"/>
        </w:rPr>
        <w:t>节点</w:t>
      </w:r>
      <w:r w:rsidR="00DF6BA1">
        <w:rPr>
          <w:rFonts w:hint="eastAsia"/>
          <w:sz w:val="24"/>
          <w:lang w:val="fr-FR"/>
        </w:rPr>
        <w:t>，</w:t>
      </w:r>
      <w:r w:rsidR="00793451" w:rsidRPr="00793451">
        <w:rPr>
          <w:rFonts w:hint="eastAsia"/>
          <w:sz w:val="24"/>
          <w:lang w:val="fr-FR"/>
        </w:rPr>
        <w:t>更新</w:t>
      </w:r>
      <w:r w:rsidR="00F20378">
        <w:rPr>
          <w:rFonts w:hint="eastAsia"/>
          <w:sz w:val="24"/>
          <w:lang w:val="fr-FR"/>
        </w:rPr>
        <w:t>需要更改的</w:t>
      </w:r>
      <w:r w:rsidR="00793451" w:rsidRPr="00793451">
        <w:rPr>
          <w:rFonts w:hint="eastAsia"/>
          <w:sz w:val="24"/>
          <w:lang w:val="fr-FR"/>
        </w:rPr>
        <w:t>页面</w:t>
      </w:r>
      <w:r w:rsidR="00793451" w:rsidRPr="004573A5">
        <w:rPr>
          <w:rFonts w:hint="eastAsia"/>
          <w:sz w:val="24"/>
          <w:vertAlign w:val="superscript"/>
          <w:lang w:val="fr-FR"/>
        </w:rPr>
        <w:t>[1]</w:t>
      </w:r>
      <w:r w:rsidR="00793451" w:rsidRPr="00793451">
        <w:rPr>
          <w:rFonts w:hint="eastAsia"/>
          <w:sz w:val="24"/>
          <w:lang w:val="fr-FR"/>
        </w:rPr>
        <w:t>。</w:t>
      </w:r>
    </w:p>
    <w:p w:rsidR="00793451" w:rsidRPr="00793451" w:rsidRDefault="00793451" w:rsidP="00793451">
      <w:pPr>
        <w:spacing w:line="400" w:lineRule="exact"/>
        <w:ind w:firstLineChars="200" w:firstLine="480"/>
        <w:rPr>
          <w:sz w:val="24"/>
          <w:lang w:val="fr-FR"/>
        </w:rPr>
      </w:pPr>
      <w:r w:rsidRPr="00793451">
        <w:rPr>
          <w:rFonts w:hint="eastAsia"/>
          <w:sz w:val="24"/>
          <w:lang w:val="fr-FR"/>
        </w:rPr>
        <w:t>3.</w:t>
      </w:r>
      <w:r w:rsidRPr="00793451">
        <w:rPr>
          <w:rFonts w:hint="eastAsia"/>
          <w:sz w:val="24"/>
          <w:lang w:val="fr-FR"/>
        </w:rPr>
        <w:tab/>
        <w:t xml:space="preserve">HTTP </w:t>
      </w:r>
      <w:r w:rsidRPr="00793451">
        <w:rPr>
          <w:rFonts w:hint="eastAsia"/>
          <w:sz w:val="24"/>
          <w:lang w:val="fr-FR"/>
        </w:rPr>
        <w:t>数据请求</w:t>
      </w:r>
    </w:p>
    <w:p w:rsidR="00793451" w:rsidRPr="00793451" w:rsidRDefault="0063153F" w:rsidP="00793451">
      <w:pPr>
        <w:spacing w:line="400" w:lineRule="exact"/>
        <w:ind w:firstLineChars="200" w:firstLine="480"/>
        <w:rPr>
          <w:sz w:val="24"/>
          <w:lang w:val="fr-FR"/>
        </w:rPr>
      </w:pPr>
      <w:r>
        <w:rPr>
          <w:rFonts w:hint="eastAsia"/>
          <w:sz w:val="24"/>
          <w:lang w:val="fr-FR"/>
        </w:rPr>
        <w:t>系统的数据的传输是采用</w:t>
      </w:r>
      <w:r>
        <w:rPr>
          <w:rFonts w:hint="eastAsia"/>
          <w:sz w:val="24"/>
          <w:lang w:val="fr-FR"/>
        </w:rPr>
        <w:t>http</w:t>
      </w:r>
      <w:r>
        <w:rPr>
          <w:rFonts w:hint="eastAsia"/>
          <w:sz w:val="24"/>
          <w:lang w:val="fr-FR"/>
        </w:rPr>
        <w:t>协议的，如</w:t>
      </w:r>
      <w:r>
        <w:rPr>
          <w:rFonts w:hint="eastAsia"/>
          <w:sz w:val="24"/>
          <w:lang w:val="fr-FR"/>
        </w:rPr>
        <w:t>http</w:t>
      </w:r>
      <w:r>
        <w:rPr>
          <w:sz w:val="24"/>
          <w:lang w:val="fr-FR"/>
        </w:rPr>
        <w:t>的</w:t>
      </w:r>
      <w:r w:rsidR="00793451" w:rsidRPr="00793451">
        <w:rPr>
          <w:rFonts w:hint="eastAsia"/>
          <w:sz w:val="24"/>
          <w:lang w:val="fr-FR"/>
        </w:rPr>
        <w:t>get</w:t>
      </w:r>
      <w:r w:rsidR="00793451" w:rsidRPr="00793451">
        <w:rPr>
          <w:rFonts w:hint="eastAsia"/>
          <w:sz w:val="24"/>
          <w:lang w:val="fr-FR"/>
        </w:rPr>
        <w:t>和</w:t>
      </w:r>
      <w:r w:rsidR="00793451" w:rsidRPr="00793451">
        <w:rPr>
          <w:rFonts w:hint="eastAsia"/>
          <w:sz w:val="24"/>
          <w:lang w:val="fr-FR"/>
        </w:rPr>
        <w:t>post</w:t>
      </w:r>
      <w:r>
        <w:rPr>
          <w:rFonts w:hint="eastAsia"/>
          <w:sz w:val="24"/>
          <w:lang w:val="fr-FR"/>
        </w:rPr>
        <w:t>请求。</w:t>
      </w:r>
      <w:r>
        <w:rPr>
          <w:rFonts w:hint="eastAsia"/>
          <w:sz w:val="24"/>
          <w:lang w:val="fr-FR"/>
        </w:rPr>
        <w:t>http</w:t>
      </w:r>
      <w:r>
        <w:rPr>
          <w:sz w:val="24"/>
          <w:lang w:val="fr-FR"/>
        </w:rPr>
        <w:t>作为常用的网络数据协议</w:t>
      </w:r>
      <w:r>
        <w:rPr>
          <w:rFonts w:hint="eastAsia"/>
          <w:sz w:val="24"/>
          <w:lang w:val="fr-FR"/>
        </w:rPr>
        <w:t>，</w:t>
      </w:r>
      <w:r w:rsidR="00A17FD9">
        <w:rPr>
          <w:sz w:val="24"/>
          <w:lang w:val="fr-FR"/>
        </w:rPr>
        <w:t>需要</w:t>
      </w:r>
      <w:r>
        <w:rPr>
          <w:sz w:val="24"/>
          <w:lang w:val="fr-FR"/>
        </w:rPr>
        <w:t>掌握它的工作原理和实际使用中的细节</w:t>
      </w:r>
      <w:r>
        <w:rPr>
          <w:rFonts w:hint="eastAsia"/>
          <w:sz w:val="24"/>
          <w:lang w:val="fr-FR"/>
        </w:rPr>
        <w:t>。</w:t>
      </w:r>
    </w:p>
    <w:p w:rsidR="00793451" w:rsidRPr="00793451" w:rsidRDefault="00793451" w:rsidP="00793451">
      <w:pPr>
        <w:spacing w:line="400" w:lineRule="exact"/>
        <w:ind w:firstLineChars="200" w:firstLine="480"/>
        <w:rPr>
          <w:sz w:val="24"/>
          <w:lang w:val="fr-FR"/>
        </w:rPr>
      </w:pPr>
      <w:r w:rsidRPr="00793451">
        <w:rPr>
          <w:rFonts w:hint="eastAsia"/>
          <w:sz w:val="24"/>
          <w:lang w:val="fr-FR"/>
        </w:rPr>
        <w:t>4.</w:t>
      </w:r>
      <w:r w:rsidRPr="00793451">
        <w:rPr>
          <w:rFonts w:hint="eastAsia"/>
          <w:sz w:val="24"/>
          <w:lang w:val="fr-FR"/>
        </w:rPr>
        <w:tab/>
        <w:t xml:space="preserve">SQL </w:t>
      </w:r>
      <w:r w:rsidRPr="00793451">
        <w:rPr>
          <w:rFonts w:hint="eastAsia"/>
          <w:sz w:val="24"/>
          <w:lang w:val="fr-FR"/>
        </w:rPr>
        <w:t>数据库</w:t>
      </w:r>
    </w:p>
    <w:p w:rsidR="00793451" w:rsidRPr="00793451" w:rsidRDefault="005B5D76" w:rsidP="00793451">
      <w:pPr>
        <w:spacing w:line="400" w:lineRule="exact"/>
        <w:ind w:firstLineChars="200" w:firstLine="480"/>
        <w:rPr>
          <w:sz w:val="24"/>
          <w:lang w:val="fr-FR"/>
        </w:rPr>
      </w:pPr>
      <w:r>
        <w:rPr>
          <w:sz w:val="24"/>
          <w:lang w:val="fr-FR"/>
        </w:rPr>
        <w:t>M</w:t>
      </w:r>
      <w:r>
        <w:rPr>
          <w:rFonts w:hint="eastAsia"/>
          <w:sz w:val="24"/>
          <w:lang w:val="fr-FR"/>
        </w:rPr>
        <w:t>ysql</w:t>
      </w:r>
      <w:r>
        <w:rPr>
          <w:sz w:val="24"/>
          <w:lang w:val="fr-FR"/>
        </w:rPr>
        <w:t>数据库是开源的轻量级的数据库</w:t>
      </w:r>
      <w:r>
        <w:rPr>
          <w:rFonts w:hint="eastAsia"/>
          <w:sz w:val="24"/>
          <w:lang w:val="fr-FR"/>
        </w:rPr>
        <w:t>，</w:t>
      </w:r>
      <w:r w:rsidR="0056065C">
        <w:rPr>
          <w:rFonts w:hint="eastAsia"/>
          <w:sz w:val="24"/>
          <w:lang w:val="fr-FR"/>
        </w:rPr>
        <w:t>对于数据的存取也是可以满足本系统的需求的，</w:t>
      </w:r>
      <w:r w:rsidR="00793451" w:rsidRPr="00793451">
        <w:rPr>
          <w:rFonts w:hint="eastAsia"/>
          <w:sz w:val="24"/>
          <w:lang w:val="fr-FR"/>
        </w:rPr>
        <w:t>数据</w:t>
      </w:r>
      <w:r w:rsidR="00354E59">
        <w:rPr>
          <w:rFonts w:hint="eastAsia"/>
          <w:sz w:val="24"/>
          <w:lang w:val="fr-FR"/>
        </w:rPr>
        <w:t>库的</w:t>
      </w:r>
      <w:r w:rsidR="00793451" w:rsidRPr="00793451">
        <w:rPr>
          <w:rFonts w:hint="eastAsia"/>
          <w:sz w:val="24"/>
          <w:lang w:val="fr-FR"/>
        </w:rPr>
        <w:t>操作语言</w:t>
      </w:r>
      <w:r w:rsidR="007A6893">
        <w:rPr>
          <w:rFonts w:hint="eastAsia"/>
          <w:sz w:val="24"/>
          <w:lang w:val="fr-FR"/>
        </w:rPr>
        <w:t>的话是采用</w:t>
      </w:r>
      <w:r w:rsidR="007A6893">
        <w:rPr>
          <w:rFonts w:hint="eastAsia"/>
          <w:sz w:val="24"/>
          <w:lang w:val="fr-FR"/>
        </w:rPr>
        <w:t>sql</w:t>
      </w:r>
      <w:r w:rsidR="007A6893">
        <w:rPr>
          <w:rFonts w:hint="eastAsia"/>
          <w:sz w:val="24"/>
          <w:lang w:val="fr-FR"/>
        </w:rPr>
        <w:t>语言，后台框架对于数据库操作语言也有封装，</w:t>
      </w:r>
      <w:r w:rsidR="00793451" w:rsidRPr="00793451">
        <w:rPr>
          <w:rFonts w:hint="eastAsia"/>
          <w:sz w:val="24"/>
          <w:lang w:val="fr-FR"/>
        </w:rPr>
        <w:t>主要运用是表</w:t>
      </w:r>
      <w:r w:rsidR="00E30036">
        <w:rPr>
          <w:rFonts w:hint="eastAsia"/>
          <w:sz w:val="24"/>
          <w:lang w:val="fr-FR"/>
        </w:rPr>
        <w:t>的查询</w:t>
      </w:r>
      <w:r w:rsidR="007A6893">
        <w:rPr>
          <w:rFonts w:hint="eastAsia"/>
          <w:sz w:val="24"/>
          <w:lang w:val="fr-FR"/>
        </w:rPr>
        <w:t>和</w:t>
      </w:r>
      <w:r w:rsidR="00565A98">
        <w:rPr>
          <w:rFonts w:hint="eastAsia"/>
          <w:sz w:val="24"/>
          <w:lang w:val="fr-FR"/>
        </w:rPr>
        <w:t>表的写入</w:t>
      </w:r>
      <w:r w:rsidR="007A6893">
        <w:rPr>
          <w:rFonts w:hint="eastAsia"/>
          <w:sz w:val="24"/>
          <w:lang w:val="fr-FR"/>
        </w:rPr>
        <w:t>等</w:t>
      </w:r>
      <w:r w:rsidR="008A0F1E">
        <w:rPr>
          <w:rFonts w:hint="eastAsia"/>
          <w:sz w:val="24"/>
          <w:lang w:val="fr-FR"/>
        </w:rPr>
        <w:t>。</w:t>
      </w:r>
    </w:p>
    <w:p w:rsidR="00793451" w:rsidRPr="00793451" w:rsidRDefault="00793451" w:rsidP="00793451">
      <w:pPr>
        <w:spacing w:line="400" w:lineRule="exact"/>
        <w:ind w:firstLineChars="200" w:firstLine="480"/>
        <w:rPr>
          <w:sz w:val="24"/>
          <w:lang w:val="fr-FR"/>
        </w:rPr>
      </w:pPr>
      <w:r w:rsidRPr="00793451">
        <w:rPr>
          <w:rFonts w:hint="eastAsia"/>
          <w:sz w:val="24"/>
          <w:lang w:val="fr-FR"/>
        </w:rPr>
        <w:t>5.</w:t>
      </w:r>
      <w:r w:rsidRPr="00793451">
        <w:rPr>
          <w:rFonts w:hint="eastAsia"/>
          <w:sz w:val="24"/>
          <w:lang w:val="fr-FR"/>
        </w:rPr>
        <w:tab/>
        <w:t xml:space="preserve">PHP </w:t>
      </w:r>
      <w:r w:rsidRPr="00793451">
        <w:rPr>
          <w:rFonts w:hint="eastAsia"/>
          <w:sz w:val="24"/>
          <w:lang w:val="fr-FR"/>
        </w:rPr>
        <w:t>动态语言开发技术</w:t>
      </w:r>
    </w:p>
    <w:p w:rsidR="00793451" w:rsidRPr="00793451" w:rsidRDefault="00793451" w:rsidP="00793451">
      <w:pPr>
        <w:spacing w:line="400" w:lineRule="exact"/>
        <w:ind w:firstLineChars="200" w:firstLine="480"/>
        <w:rPr>
          <w:sz w:val="24"/>
          <w:lang w:val="fr-FR"/>
        </w:rPr>
      </w:pPr>
      <w:r w:rsidRPr="00793451">
        <w:rPr>
          <w:rFonts w:hint="eastAsia"/>
          <w:sz w:val="24"/>
          <w:lang w:val="fr-FR"/>
        </w:rPr>
        <w:t>采用</w:t>
      </w:r>
      <w:r w:rsidRPr="00793451">
        <w:rPr>
          <w:rFonts w:hint="eastAsia"/>
          <w:sz w:val="24"/>
          <w:lang w:val="fr-FR"/>
        </w:rPr>
        <w:t>php</w:t>
      </w:r>
      <w:r w:rsidRPr="00793451">
        <w:rPr>
          <w:rFonts w:hint="eastAsia"/>
          <w:sz w:val="24"/>
          <w:lang w:val="fr-FR"/>
        </w:rPr>
        <w:t>作为后台语言的开发技术，并且用</w:t>
      </w:r>
      <w:r w:rsidRPr="00793451">
        <w:rPr>
          <w:rFonts w:hint="eastAsia"/>
          <w:sz w:val="24"/>
          <w:lang w:val="fr-FR"/>
        </w:rPr>
        <w:t>thinkphp</w:t>
      </w:r>
      <w:r w:rsidRPr="00793451">
        <w:rPr>
          <w:rFonts w:hint="eastAsia"/>
          <w:sz w:val="24"/>
          <w:lang w:val="fr-FR"/>
        </w:rPr>
        <w:t>这一基于</w:t>
      </w:r>
      <w:r w:rsidRPr="00793451">
        <w:rPr>
          <w:rFonts w:hint="eastAsia"/>
          <w:sz w:val="24"/>
          <w:lang w:val="fr-FR"/>
        </w:rPr>
        <w:t>MVC</w:t>
      </w:r>
      <w:r w:rsidRPr="00793451">
        <w:rPr>
          <w:rFonts w:hint="eastAsia"/>
          <w:sz w:val="24"/>
          <w:lang w:val="fr-FR"/>
        </w:rPr>
        <w:t>框架模式的</w:t>
      </w:r>
      <w:r w:rsidRPr="00793451">
        <w:rPr>
          <w:rFonts w:hint="eastAsia"/>
          <w:sz w:val="24"/>
          <w:lang w:val="fr-FR"/>
        </w:rPr>
        <w:t>php</w:t>
      </w:r>
      <w:r w:rsidRPr="00793451">
        <w:rPr>
          <w:rFonts w:hint="eastAsia"/>
          <w:sz w:val="24"/>
          <w:lang w:val="fr-FR"/>
        </w:rPr>
        <w:t>框架来快速的搭建系统后台。</w:t>
      </w:r>
    </w:p>
    <w:p w:rsidR="00793451" w:rsidRPr="00793451" w:rsidRDefault="00793451" w:rsidP="00793451">
      <w:pPr>
        <w:spacing w:line="400" w:lineRule="exact"/>
        <w:ind w:firstLineChars="200" w:firstLine="480"/>
        <w:rPr>
          <w:sz w:val="24"/>
          <w:lang w:val="fr-FR"/>
        </w:rPr>
      </w:pPr>
      <w:r w:rsidRPr="00793451">
        <w:rPr>
          <w:rFonts w:hint="eastAsia"/>
          <w:sz w:val="24"/>
          <w:lang w:val="fr-FR"/>
        </w:rPr>
        <w:t>6.</w:t>
      </w:r>
      <w:r w:rsidRPr="00793451">
        <w:rPr>
          <w:rFonts w:hint="eastAsia"/>
          <w:sz w:val="24"/>
          <w:lang w:val="fr-FR"/>
        </w:rPr>
        <w:tab/>
        <w:t xml:space="preserve">Node </w:t>
      </w:r>
      <w:r w:rsidRPr="00793451">
        <w:rPr>
          <w:rFonts w:hint="eastAsia"/>
          <w:sz w:val="24"/>
          <w:lang w:val="fr-FR"/>
        </w:rPr>
        <w:t>相关技术</w:t>
      </w:r>
    </w:p>
    <w:p w:rsidR="00793451" w:rsidRPr="00793451" w:rsidRDefault="00793451" w:rsidP="00793451">
      <w:pPr>
        <w:spacing w:line="400" w:lineRule="exact"/>
        <w:ind w:firstLineChars="200" w:firstLine="480"/>
        <w:rPr>
          <w:sz w:val="24"/>
          <w:lang w:val="fr-FR"/>
        </w:rPr>
      </w:pPr>
      <w:r w:rsidRPr="00793451">
        <w:rPr>
          <w:rFonts w:hint="eastAsia"/>
          <w:sz w:val="24"/>
          <w:lang w:val="fr-FR"/>
        </w:rPr>
        <w:t>采用基于</w:t>
      </w:r>
      <w:r w:rsidRPr="00793451">
        <w:rPr>
          <w:rFonts w:hint="eastAsia"/>
          <w:sz w:val="24"/>
          <w:lang w:val="fr-FR"/>
        </w:rPr>
        <w:t>Node.js</w:t>
      </w:r>
      <w:r w:rsidRPr="00793451">
        <w:rPr>
          <w:rFonts w:hint="eastAsia"/>
          <w:sz w:val="24"/>
          <w:lang w:val="fr-FR"/>
        </w:rPr>
        <w:t>平台下的</w:t>
      </w:r>
      <w:r w:rsidRPr="00793451">
        <w:rPr>
          <w:rFonts w:hint="eastAsia"/>
          <w:sz w:val="24"/>
          <w:lang w:val="fr-FR"/>
        </w:rPr>
        <w:t>webpack</w:t>
      </w:r>
      <w:r w:rsidRPr="00793451">
        <w:rPr>
          <w:rFonts w:hint="eastAsia"/>
          <w:sz w:val="24"/>
          <w:lang w:val="fr-FR"/>
        </w:rPr>
        <w:t>前端打包工具，来作为前端自动化部署的工具，使用</w:t>
      </w:r>
      <w:r w:rsidRPr="00793451">
        <w:rPr>
          <w:rFonts w:hint="eastAsia"/>
          <w:sz w:val="24"/>
          <w:lang w:val="fr-FR"/>
        </w:rPr>
        <w:t>webpack</w:t>
      </w:r>
      <w:r w:rsidRPr="00793451">
        <w:rPr>
          <w:rFonts w:hint="eastAsia"/>
          <w:sz w:val="24"/>
          <w:lang w:val="fr-FR"/>
        </w:rPr>
        <w:t>可以快速的对静态资源进行模块化打包，同时对一些新的规范（</w:t>
      </w:r>
      <w:r w:rsidRPr="00793451">
        <w:rPr>
          <w:rFonts w:hint="eastAsia"/>
          <w:sz w:val="24"/>
          <w:lang w:val="fr-FR"/>
        </w:rPr>
        <w:t>es6</w:t>
      </w:r>
      <w:r w:rsidRPr="00793451">
        <w:rPr>
          <w:rFonts w:hint="eastAsia"/>
          <w:sz w:val="24"/>
          <w:lang w:val="fr-FR"/>
        </w:rPr>
        <w:t>等）和一些拓展语言（</w:t>
      </w:r>
      <w:r w:rsidRPr="00793451">
        <w:rPr>
          <w:rFonts w:hint="eastAsia"/>
          <w:sz w:val="24"/>
          <w:lang w:val="fr-FR"/>
        </w:rPr>
        <w:t>sass</w:t>
      </w:r>
      <w:r w:rsidRPr="00793451">
        <w:rPr>
          <w:rFonts w:hint="eastAsia"/>
          <w:sz w:val="24"/>
          <w:lang w:val="fr-FR"/>
        </w:rPr>
        <w:t>、</w:t>
      </w:r>
      <w:r w:rsidRPr="00793451">
        <w:rPr>
          <w:rFonts w:hint="eastAsia"/>
          <w:sz w:val="24"/>
          <w:lang w:val="fr-FR"/>
        </w:rPr>
        <w:t>less</w:t>
      </w:r>
      <w:r w:rsidRPr="00793451">
        <w:rPr>
          <w:rFonts w:hint="eastAsia"/>
          <w:sz w:val="24"/>
          <w:lang w:val="fr-FR"/>
        </w:rPr>
        <w:t>等）进行转化打包。</w:t>
      </w:r>
    </w:p>
    <w:p w:rsidR="00793A23" w:rsidRPr="00A47422" w:rsidRDefault="00793A23" w:rsidP="00A47422">
      <w:pPr>
        <w:pStyle w:val="4"/>
        <w:spacing w:before="240" w:after="120" w:line="240" w:lineRule="auto"/>
        <w:jc w:val="left"/>
        <w:rPr>
          <w:rFonts w:ascii="黑体"/>
          <w:sz w:val="26"/>
          <w:szCs w:val="26"/>
          <w:lang w:val="fr-FR"/>
        </w:rPr>
      </w:pPr>
      <w:bookmarkStart w:id="24" w:name="_Toc482278028"/>
      <w:r w:rsidRPr="00A47422">
        <w:rPr>
          <w:rFonts w:ascii="黑体" w:hint="eastAsia"/>
          <w:sz w:val="26"/>
          <w:szCs w:val="26"/>
          <w:lang w:val="fr-FR"/>
        </w:rPr>
        <w:t>2.</w:t>
      </w:r>
      <w:r w:rsidRPr="00A47422">
        <w:rPr>
          <w:rFonts w:ascii="黑体"/>
          <w:sz w:val="26"/>
          <w:szCs w:val="26"/>
          <w:lang w:val="fr-FR"/>
        </w:rPr>
        <w:t>2.3</w:t>
      </w:r>
      <w:r w:rsidR="00A07C2C" w:rsidRPr="00A47422">
        <w:rPr>
          <w:rFonts w:ascii="黑体"/>
          <w:sz w:val="26"/>
          <w:szCs w:val="26"/>
          <w:lang w:val="fr-FR"/>
        </w:rPr>
        <w:t xml:space="preserve"> </w:t>
      </w:r>
      <w:r w:rsidR="007E6B73" w:rsidRPr="00A47422">
        <w:rPr>
          <w:rFonts w:ascii="黑体" w:hint="eastAsia"/>
          <w:sz w:val="26"/>
          <w:szCs w:val="26"/>
          <w:lang w:val="fr-FR"/>
        </w:rPr>
        <w:t>功能需求</w:t>
      </w:r>
      <w:bookmarkEnd w:id="24"/>
    </w:p>
    <w:p w:rsidR="00CF7D00" w:rsidRPr="00CF7D00" w:rsidRDefault="00CF7D00" w:rsidP="00CF7D00">
      <w:pPr>
        <w:spacing w:line="400" w:lineRule="exact"/>
        <w:ind w:firstLineChars="200" w:firstLine="480"/>
        <w:rPr>
          <w:sz w:val="24"/>
          <w:lang w:val="fr-FR"/>
        </w:rPr>
      </w:pPr>
      <w:r w:rsidRPr="00CF7D00">
        <w:rPr>
          <w:sz w:val="24"/>
          <w:lang w:val="fr-FR"/>
        </w:rPr>
        <w:t>功能需求</w:t>
      </w:r>
      <w:r w:rsidR="001B472F">
        <w:rPr>
          <w:rFonts w:hint="eastAsia"/>
          <w:sz w:val="24"/>
          <w:lang w:val="fr-FR"/>
        </w:rPr>
        <w:t>是指系统开发完成后</w:t>
      </w:r>
      <w:r w:rsidR="00E33259">
        <w:rPr>
          <w:sz w:val="24"/>
          <w:lang w:val="fr-FR"/>
        </w:rPr>
        <w:t>一定</w:t>
      </w:r>
      <w:r w:rsidR="001B472F">
        <w:rPr>
          <w:sz w:val="24"/>
          <w:lang w:val="fr-FR"/>
        </w:rPr>
        <w:t>要实现的</w:t>
      </w:r>
      <w:r w:rsidRPr="00CF7D00">
        <w:rPr>
          <w:sz w:val="24"/>
          <w:lang w:val="fr-FR"/>
        </w:rPr>
        <w:t>功能，从而满足用户的</w:t>
      </w:r>
      <w:r w:rsidR="00595910">
        <w:rPr>
          <w:rFonts w:hint="eastAsia"/>
          <w:sz w:val="24"/>
          <w:lang w:val="fr-FR"/>
        </w:rPr>
        <w:t>实际的业务</w:t>
      </w:r>
      <w:r w:rsidRPr="00CF7D00">
        <w:rPr>
          <w:sz w:val="24"/>
          <w:lang w:val="fr-FR"/>
        </w:rPr>
        <w:t>需求</w:t>
      </w:r>
      <w:r w:rsidR="00A969B0">
        <w:rPr>
          <w:sz w:val="24"/>
          <w:lang w:val="fr-FR"/>
        </w:rPr>
        <w:t>和体验。</w:t>
      </w:r>
      <w:r w:rsidRPr="00CF7D00">
        <w:rPr>
          <w:sz w:val="24"/>
          <w:lang w:val="fr-FR"/>
        </w:rPr>
        <w:t>系统提出的主要</w:t>
      </w:r>
      <w:r w:rsidRPr="00CF7D00">
        <w:rPr>
          <w:rFonts w:hint="eastAsia"/>
          <w:sz w:val="24"/>
          <w:lang w:val="fr-FR"/>
        </w:rPr>
        <w:t>功能</w:t>
      </w:r>
      <w:r w:rsidRPr="00CF7D00">
        <w:rPr>
          <w:sz w:val="24"/>
          <w:lang w:val="fr-FR"/>
        </w:rPr>
        <w:t>如下</w:t>
      </w:r>
      <w:r w:rsidRPr="00CF7D00">
        <w:rPr>
          <w:rFonts w:hint="eastAsia"/>
          <w:sz w:val="24"/>
          <w:lang w:val="fr-FR"/>
        </w:rPr>
        <w:t>：</w:t>
      </w:r>
    </w:p>
    <w:p w:rsidR="00CF7D00" w:rsidRPr="00CF7D00" w:rsidRDefault="00CF7D00" w:rsidP="00CF7D00">
      <w:pPr>
        <w:spacing w:line="400" w:lineRule="exact"/>
        <w:ind w:firstLineChars="200" w:firstLine="480"/>
        <w:rPr>
          <w:sz w:val="24"/>
          <w:lang w:val="fr-FR"/>
        </w:rPr>
      </w:pPr>
      <w:r w:rsidRPr="00CF7D00">
        <w:rPr>
          <w:sz w:val="24"/>
          <w:lang w:val="fr-FR"/>
        </w:rPr>
        <w:t>前端</w:t>
      </w:r>
      <w:r w:rsidRPr="00CF7D00">
        <w:rPr>
          <w:rFonts w:hint="eastAsia"/>
          <w:sz w:val="24"/>
          <w:lang w:val="fr-FR"/>
        </w:rPr>
        <w:t>：</w:t>
      </w:r>
    </w:p>
    <w:p w:rsidR="00CF7D00" w:rsidRPr="00CF7D00" w:rsidRDefault="00CF7D00" w:rsidP="00CF7D00">
      <w:pPr>
        <w:spacing w:line="400" w:lineRule="exact"/>
        <w:ind w:firstLineChars="200" w:firstLine="480"/>
        <w:rPr>
          <w:sz w:val="24"/>
          <w:lang w:val="fr-FR"/>
        </w:rPr>
      </w:pPr>
      <w:r w:rsidRPr="00CF7D00">
        <w:rPr>
          <w:sz w:val="24"/>
          <w:lang w:val="fr-FR"/>
        </w:rPr>
        <w:lastRenderedPageBreak/>
        <w:t>首页</w:t>
      </w:r>
      <w:r w:rsidRPr="00CF7D00">
        <w:rPr>
          <w:rFonts w:hint="eastAsia"/>
          <w:sz w:val="24"/>
          <w:lang w:val="fr-FR"/>
        </w:rPr>
        <w:t>界面：展示所有分类下的博客，并且按时间倒序展示。</w:t>
      </w:r>
    </w:p>
    <w:p w:rsidR="00CF7D00" w:rsidRPr="00CF7D00" w:rsidRDefault="00CF7D00" w:rsidP="00CF7D00">
      <w:pPr>
        <w:spacing w:line="400" w:lineRule="exact"/>
        <w:ind w:firstLineChars="200" w:firstLine="480"/>
        <w:rPr>
          <w:sz w:val="24"/>
          <w:lang w:val="fr-FR"/>
        </w:rPr>
      </w:pPr>
      <w:r w:rsidRPr="00CF7D00">
        <w:rPr>
          <w:rFonts w:hint="eastAsia"/>
          <w:sz w:val="24"/>
          <w:lang w:val="fr-FR"/>
        </w:rPr>
        <w:t>博客分类页：展示某种分类下所有的博客，并且按时间倒序展示。</w:t>
      </w:r>
    </w:p>
    <w:p w:rsidR="00CF7D00" w:rsidRPr="00CF7D00" w:rsidRDefault="00CF7D00" w:rsidP="00CF7D00">
      <w:pPr>
        <w:spacing w:line="400" w:lineRule="exact"/>
        <w:ind w:firstLineChars="200" w:firstLine="480"/>
        <w:rPr>
          <w:sz w:val="24"/>
          <w:lang w:val="fr-FR"/>
        </w:rPr>
      </w:pPr>
      <w:r w:rsidRPr="00CF7D00">
        <w:rPr>
          <w:rFonts w:hint="eastAsia"/>
          <w:sz w:val="24"/>
          <w:lang w:val="fr-FR"/>
        </w:rPr>
        <w:t>博主信息：展示博主基本信息，后台可以配置展示信息。</w:t>
      </w:r>
    </w:p>
    <w:p w:rsidR="00CF7D00" w:rsidRPr="00CF7D00" w:rsidRDefault="00CF7D00" w:rsidP="00CF7D00">
      <w:pPr>
        <w:spacing w:line="400" w:lineRule="exact"/>
        <w:ind w:firstLineChars="200" w:firstLine="480"/>
        <w:rPr>
          <w:sz w:val="24"/>
          <w:lang w:val="fr-FR"/>
        </w:rPr>
      </w:pPr>
      <w:r w:rsidRPr="00CF7D00">
        <w:rPr>
          <w:sz w:val="24"/>
          <w:lang w:val="fr-FR"/>
        </w:rPr>
        <w:t>友情链接</w:t>
      </w:r>
      <w:r w:rsidRPr="00CF7D00">
        <w:rPr>
          <w:rFonts w:hint="eastAsia"/>
          <w:sz w:val="24"/>
          <w:lang w:val="fr-FR"/>
        </w:rPr>
        <w:t>：展示最近添加的五条链接，按时间倒序展示。</w:t>
      </w:r>
    </w:p>
    <w:p w:rsidR="00CF7D00" w:rsidRPr="00CF7D00" w:rsidRDefault="00CF7D00" w:rsidP="00CF7D00">
      <w:pPr>
        <w:spacing w:line="400" w:lineRule="exact"/>
        <w:ind w:firstLineChars="200" w:firstLine="480"/>
        <w:rPr>
          <w:sz w:val="24"/>
          <w:lang w:val="fr-FR"/>
        </w:rPr>
      </w:pPr>
      <w:r w:rsidRPr="00CF7D00">
        <w:rPr>
          <w:rFonts w:hint="eastAsia"/>
          <w:sz w:val="24"/>
          <w:lang w:val="fr-FR"/>
        </w:rPr>
        <w:t>系统公告：展示最新添加的系统公告。</w:t>
      </w:r>
    </w:p>
    <w:p w:rsidR="00CF7D00" w:rsidRPr="00CF7D00" w:rsidRDefault="00CF7D00" w:rsidP="00CF7D00">
      <w:pPr>
        <w:spacing w:line="400" w:lineRule="exact"/>
        <w:ind w:firstLineChars="200" w:firstLine="480"/>
        <w:rPr>
          <w:sz w:val="24"/>
          <w:lang w:val="fr-FR"/>
        </w:rPr>
      </w:pPr>
    </w:p>
    <w:p w:rsidR="00CF7D00" w:rsidRPr="00CF7D00" w:rsidRDefault="00CF7D00" w:rsidP="00CF7D00">
      <w:pPr>
        <w:spacing w:line="400" w:lineRule="exact"/>
        <w:ind w:firstLineChars="200" w:firstLine="480"/>
        <w:rPr>
          <w:sz w:val="24"/>
          <w:lang w:val="fr-FR"/>
        </w:rPr>
      </w:pPr>
      <w:r w:rsidRPr="00CF7D00">
        <w:rPr>
          <w:sz w:val="24"/>
          <w:lang w:val="fr-FR"/>
        </w:rPr>
        <w:t>后端</w:t>
      </w:r>
    </w:p>
    <w:p w:rsidR="00CF7D00" w:rsidRPr="00CF7D00" w:rsidRDefault="00CF7D00" w:rsidP="00CF7D00">
      <w:pPr>
        <w:spacing w:line="400" w:lineRule="exact"/>
        <w:ind w:firstLineChars="200" w:firstLine="480"/>
        <w:rPr>
          <w:sz w:val="24"/>
          <w:lang w:val="fr-FR"/>
        </w:rPr>
      </w:pPr>
      <w:r w:rsidRPr="00CF7D00">
        <w:rPr>
          <w:rFonts w:hint="eastAsia"/>
          <w:sz w:val="24"/>
          <w:lang w:val="fr-FR"/>
        </w:rPr>
        <w:t>登录界面：提供用户登录后台的界面。</w:t>
      </w:r>
    </w:p>
    <w:p w:rsidR="00CF7D00" w:rsidRPr="00CF7D00" w:rsidRDefault="00CF7D00" w:rsidP="00CF7D00">
      <w:pPr>
        <w:spacing w:line="400" w:lineRule="exact"/>
        <w:ind w:firstLineChars="200" w:firstLine="480"/>
        <w:rPr>
          <w:sz w:val="24"/>
          <w:lang w:val="fr-FR"/>
        </w:rPr>
      </w:pPr>
      <w:r w:rsidRPr="00CF7D00">
        <w:rPr>
          <w:rFonts w:hint="eastAsia"/>
          <w:sz w:val="24"/>
          <w:lang w:val="fr-FR"/>
        </w:rPr>
        <w:t>博客分类管理页：管理所有的博客分类信息，可以对博客分类信息进行增删改查操作。</w:t>
      </w:r>
    </w:p>
    <w:p w:rsidR="00CF7D00" w:rsidRPr="00CF7D00" w:rsidRDefault="00CF7D00" w:rsidP="00CF7D00">
      <w:pPr>
        <w:spacing w:line="400" w:lineRule="exact"/>
        <w:ind w:firstLineChars="200" w:firstLine="480"/>
        <w:rPr>
          <w:sz w:val="24"/>
          <w:lang w:val="fr-FR"/>
        </w:rPr>
      </w:pPr>
      <w:r w:rsidRPr="00CF7D00">
        <w:rPr>
          <w:rFonts w:hint="eastAsia"/>
          <w:sz w:val="24"/>
          <w:lang w:val="fr-FR"/>
        </w:rPr>
        <w:t>博客内容管理页：管理所有的博客内容信息，可以对博客内容信息进行增删改查操作。</w:t>
      </w:r>
    </w:p>
    <w:p w:rsidR="00CF7D00" w:rsidRPr="00CF7D00" w:rsidRDefault="00CF7D00" w:rsidP="00CF7D00">
      <w:pPr>
        <w:spacing w:line="400" w:lineRule="exact"/>
        <w:ind w:firstLineChars="200" w:firstLine="480"/>
        <w:rPr>
          <w:sz w:val="24"/>
          <w:lang w:val="fr-FR"/>
        </w:rPr>
      </w:pPr>
      <w:r w:rsidRPr="00CF7D00">
        <w:rPr>
          <w:sz w:val="24"/>
          <w:lang w:val="fr-FR"/>
        </w:rPr>
        <w:t>友情链接管理</w:t>
      </w:r>
      <w:r w:rsidRPr="00CF7D00">
        <w:rPr>
          <w:rFonts w:hint="eastAsia"/>
          <w:sz w:val="24"/>
          <w:lang w:val="fr-FR"/>
        </w:rPr>
        <w:t>：管理系统</w:t>
      </w:r>
      <w:r w:rsidRPr="00CF7D00">
        <w:rPr>
          <w:sz w:val="24"/>
          <w:lang w:val="fr-FR"/>
        </w:rPr>
        <w:t>友情链接</w:t>
      </w:r>
      <w:r w:rsidRPr="00CF7D00">
        <w:rPr>
          <w:rFonts w:hint="eastAsia"/>
          <w:sz w:val="24"/>
          <w:lang w:val="fr-FR"/>
        </w:rPr>
        <w:t>信息，可以对</w:t>
      </w:r>
      <w:r w:rsidRPr="00CF7D00">
        <w:rPr>
          <w:sz w:val="24"/>
          <w:lang w:val="fr-FR"/>
        </w:rPr>
        <w:t>友情链接</w:t>
      </w:r>
      <w:r w:rsidRPr="00CF7D00">
        <w:rPr>
          <w:rFonts w:hint="eastAsia"/>
          <w:sz w:val="24"/>
          <w:lang w:val="fr-FR"/>
        </w:rPr>
        <w:t>进行增删改查操作。</w:t>
      </w:r>
    </w:p>
    <w:p w:rsidR="00CF7D00" w:rsidRPr="00CF7D00" w:rsidRDefault="00CF7D00" w:rsidP="00CF7D00">
      <w:pPr>
        <w:spacing w:line="400" w:lineRule="exact"/>
        <w:ind w:firstLineChars="200" w:firstLine="480"/>
        <w:rPr>
          <w:sz w:val="24"/>
          <w:lang w:val="fr-FR"/>
        </w:rPr>
      </w:pPr>
      <w:r w:rsidRPr="00CF7D00">
        <w:rPr>
          <w:rFonts w:hint="eastAsia"/>
          <w:sz w:val="24"/>
          <w:lang w:val="fr-FR"/>
        </w:rPr>
        <w:t>系统公告管理：管理系统公告信息，可以对系统公告进行增删改查操作。</w:t>
      </w:r>
    </w:p>
    <w:p w:rsidR="00CF7D00" w:rsidRPr="00CF7D00" w:rsidRDefault="00CF7D00" w:rsidP="00CF7D00">
      <w:pPr>
        <w:spacing w:line="400" w:lineRule="exact"/>
        <w:ind w:firstLineChars="200" w:firstLine="480"/>
        <w:rPr>
          <w:sz w:val="24"/>
          <w:lang w:val="fr-FR"/>
        </w:rPr>
      </w:pPr>
      <w:r w:rsidRPr="00CF7D00">
        <w:rPr>
          <w:sz w:val="24"/>
          <w:lang w:val="fr-FR"/>
        </w:rPr>
        <w:t>系统设置</w:t>
      </w:r>
      <w:r w:rsidRPr="00CF7D00">
        <w:rPr>
          <w:rFonts w:hint="eastAsia"/>
          <w:sz w:val="24"/>
          <w:lang w:val="fr-FR"/>
        </w:rPr>
        <w:t>：管理系统运维的基本信息。</w:t>
      </w:r>
    </w:p>
    <w:p w:rsidR="00CF7D00" w:rsidRPr="00CF7D00" w:rsidRDefault="00CF7D00" w:rsidP="009D2F1A">
      <w:pPr>
        <w:spacing w:line="400" w:lineRule="exact"/>
        <w:ind w:firstLineChars="200" w:firstLine="480"/>
        <w:rPr>
          <w:sz w:val="24"/>
          <w:lang w:val="fr-FR"/>
        </w:rPr>
      </w:pPr>
      <w:r w:rsidRPr="00CF7D00">
        <w:rPr>
          <w:sz w:val="24"/>
          <w:lang w:val="fr-FR"/>
        </w:rPr>
        <w:t>个人信息管理</w:t>
      </w:r>
      <w:r w:rsidRPr="00CF7D00">
        <w:rPr>
          <w:rFonts w:hint="eastAsia"/>
          <w:sz w:val="24"/>
          <w:lang w:val="fr-FR"/>
        </w:rPr>
        <w:t>：记录博主最后登录时间、总计登录次数和最近登录日志，包括登录时间</w:t>
      </w:r>
      <w:r w:rsidR="000C5D78">
        <w:rPr>
          <w:rFonts w:hint="eastAsia"/>
          <w:sz w:val="24"/>
          <w:lang w:val="fr-FR"/>
        </w:rPr>
        <w:t>的记录</w:t>
      </w:r>
      <w:r w:rsidRPr="00CF7D00">
        <w:rPr>
          <w:rFonts w:hint="eastAsia"/>
          <w:sz w:val="24"/>
          <w:lang w:val="fr-FR"/>
        </w:rPr>
        <w:t>、</w:t>
      </w:r>
      <w:r w:rsidRPr="00CF7D00">
        <w:rPr>
          <w:sz w:val="24"/>
          <w:lang w:val="fr-FR"/>
        </w:rPr>
        <w:t>登录</w:t>
      </w:r>
      <w:r w:rsidRPr="00CF7D00">
        <w:rPr>
          <w:sz w:val="24"/>
          <w:lang w:val="fr-FR"/>
        </w:rPr>
        <w:t>IP</w:t>
      </w:r>
      <w:r w:rsidR="000C5D78">
        <w:rPr>
          <w:sz w:val="24"/>
          <w:lang w:val="fr-FR"/>
        </w:rPr>
        <w:t>的记录</w:t>
      </w:r>
      <w:r w:rsidRPr="00CF7D00">
        <w:rPr>
          <w:rFonts w:hint="eastAsia"/>
          <w:sz w:val="24"/>
          <w:lang w:val="fr-FR"/>
        </w:rPr>
        <w:t>、</w:t>
      </w:r>
      <w:r w:rsidR="000C5D78">
        <w:rPr>
          <w:rFonts w:hint="eastAsia"/>
          <w:sz w:val="24"/>
          <w:lang w:val="fr-FR"/>
        </w:rPr>
        <w:t>和</w:t>
      </w:r>
      <w:r w:rsidRPr="00CF7D00">
        <w:rPr>
          <w:sz w:val="24"/>
          <w:lang w:val="fr-FR"/>
        </w:rPr>
        <w:t>是否登录成功</w:t>
      </w:r>
      <w:r w:rsidR="00C71CA7">
        <w:rPr>
          <w:sz w:val="24"/>
          <w:lang w:val="fr-FR"/>
        </w:rPr>
        <w:t>的记录</w:t>
      </w:r>
      <w:r w:rsidRPr="00CF7D00">
        <w:rPr>
          <w:rFonts w:hint="eastAsia"/>
          <w:sz w:val="24"/>
          <w:lang w:val="fr-FR"/>
        </w:rPr>
        <w:t>。</w:t>
      </w:r>
      <w:r w:rsidR="00AA3EF3">
        <w:rPr>
          <w:rFonts w:hint="eastAsia"/>
          <w:sz w:val="24"/>
          <w:lang w:val="fr-FR"/>
        </w:rPr>
        <w:t>还有对博主信息的查看</w:t>
      </w:r>
      <w:r w:rsidRPr="00CF7D00">
        <w:rPr>
          <w:rFonts w:hint="eastAsia"/>
          <w:sz w:val="24"/>
          <w:lang w:val="fr-FR"/>
        </w:rPr>
        <w:t>修改</w:t>
      </w:r>
      <w:r w:rsidR="003B30B3">
        <w:rPr>
          <w:rFonts w:hint="eastAsia"/>
          <w:sz w:val="24"/>
          <w:lang w:val="fr-FR"/>
        </w:rPr>
        <w:t>、</w:t>
      </w:r>
      <w:r w:rsidRPr="00CF7D00">
        <w:rPr>
          <w:rFonts w:hint="eastAsia"/>
          <w:sz w:val="24"/>
          <w:lang w:val="fr-FR"/>
        </w:rPr>
        <w:t>密码的</w:t>
      </w:r>
      <w:r w:rsidR="00730A7D">
        <w:rPr>
          <w:rFonts w:hint="eastAsia"/>
          <w:sz w:val="24"/>
          <w:lang w:val="fr-FR"/>
        </w:rPr>
        <w:t>认证</w:t>
      </w:r>
      <w:r w:rsidRPr="00CF7D00">
        <w:rPr>
          <w:rFonts w:hint="eastAsia"/>
          <w:sz w:val="24"/>
          <w:lang w:val="fr-FR"/>
        </w:rPr>
        <w:t>修改。</w:t>
      </w:r>
    </w:p>
    <w:p w:rsidR="00CF7D00" w:rsidRPr="00CF7D00" w:rsidRDefault="00CF7D00" w:rsidP="00CF7D00">
      <w:pPr>
        <w:spacing w:line="400" w:lineRule="exact"/>
        <w:ind w:firstLineChars="200" w:firstLine="480"/>
        <w:rPr>
          <w:sz w:val="24"/>
          <w:lang w:val="fr-FR"/>
        </w:rPr>
      </w:pPr>
      <w:r w:rsidRPr="00CF7D00">
        <w:rPr>
          <w:sz w:val="24"/>
          <w:lang w:val="fr-FR"/>
        </w:rPr>
        <w:t>系统功能需求图如</w:t>
      </w:r>
      <w:r w:rsidRPr="00CF7D00">
        <w:rPr>
          <w:rFonts w:hint="eastAsia"/>
          <w:sz w:val="24"/>
          <w:lang w:val="fr-FR"/>
        </w:rPr>
        <w:t>图</w:t>
      </w:r>
      <w:r w:rsidRPr="00CF7D00">
        <w:rPr>
          <w:rFonts w:hint="eastAsia"/>
          <w:sz w:val="24"/>
          <w:lang w:val="fr-FR"/>
        </w:rPr>
        <w:t>2.1</w:t>
      </w:r>
      <w:r w:rsidRPr="00CF7D00">
        <w:rPr>
          <w:rFonts w:hint="eastAsia"/>
          <w:sz w:val="24"/>
          <w:lang w:val="fr-FR"/>
        </w:rPr>
        <w:t>所示</w:t>
      </w:r>
    </w:p>
    <w:p w:rsidR="00CF7D00" w:rsidRDefault="00A72C1E" w:rsidP="00CF7D00">
      <w:pPr>
        <w:pStyle w:val="a6"/>
        <w:ind w:left="360" w:firstLineChars="0" w:firstLine="0"/>
        <w:rPr>
          <w:rFonts w:ascii="Times New Roman" w:eastAsia="微软雅黑" w:hAnsi="Times New Roman"/>
        </w:rPr>
      </w:pPr>
      <w:r w:rsidRPr="00B14DA7">
        <w:rPr>
          <w:noProof/>
        </w:rPr>
        <w:lastRenderedPageBreak/>
        <w:drawing>
          <wp:inline distT="0" distB="0" distL="0" distR="0" wp14:anchorId="4259EE4D" wp14:editId="0F17D9AA">
            <wp:extent cx="5124450" cy="4387850"/>
            <wp:effectExtent l="0" t="0" r="0" b="50800"/>
            <wp:docPr id="2" name="图示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93A23" w:rsidRPr="009D2F1A" w:rsidRDefault="00CF7D00" w:rsidP="004C0760">
      <w:pPr>
        <w:spacing w:before="120" w:after="240"/>
        <w:ind w:left="420"/>
        <w:jc w:val="center"/>
        <w:rPr>
          <w:szCs w:val="21"/>
        </w:rPr>
        <w:sectPr w:rsidR="00793A23" w:rsidRPr="009D2F1A">
          <w:pgSz w:w="11906" w:h="16838"/>
          <w:pgMar w:top="1440" w:right="1800" w:bottom="1440" w:left="1800" w:header="851" w:footer="992" w:gutter="0"/>
          <w:cols w:space="720"/>
          <w:docGrid w:type="lines" w:linePitch="312"/>
        </w:sectPr>
      </w:pPr>
      <w:r w:rsidRPr="00540F0B">
        <w:rPr>
          <w:szCs w:val="21"/>
        </w:rPr>
        <w:t>图</w:t>
      </w:r>
      <w:r w:rsidRPr="00540F0B">
        <w:rPr>
          <w:rFonts w:hint="eastAsia"/>
          <w:szCs w:val="21"/>
        </w:rPr>
        <w:t xml:space="preserve">2.1 </w:t>
      </w:r>
      <w:r w:rsidR="002D1690">
        <w:rPr>
          <w:rFonts w:hint="eastAsia"/>
          <w:szCs w:val="21"/>
        </w:rPr>
        <w:t>系统功能需求</w:t>
      </w:r>
    </w:p>
    <w:p w:rsidR="00E414D4" w:rsidRPr="00767909" w:rsidRDefault="00894D13" w:rsidP="00297FCA">
      <w:pPr>
        <w:pStyle w:val="2"/>
        <w:spacing w:before="480" w:after="360" w:line="240" w:lineRule="auto"/>
        <w:jc w:val="center"/>
        <w:rPr>
          <w:rFonts w:ascii="黑体" w:hAnsi="黑体"/>
        </w:rPr>
      </w:pPr>
      <w:bookmarkStart w:id="25" w:name="_Toc482278029"/>
      <w:r w:rsidRPr="00767909">
        <w:rPr>
          <w:rFonts w:ascii="黑体" w:hAnsi="黑体" w:hint="eastAsia"/>
        </w:rPr>
        <w:lastRenderedPageBreak/>
        <w:t xml:space="preserve">第3章 </w:t>
      </w:r>
      <w:r w:rsidRPr="00767909">
        <w:rPr>
          <w:rFonts w:ascii="黑体" w:hAnsi="黑体"/>
        </w:rPr>
        <w:t>开发平台介绍</w:t>
      </w:r>
      <w:r w:rsidRPr="00767909">
        <w:rPr>
          <w:rFonts w:ascii="黑体" w:hAnsi="黑体" w:hint="eastAsia"/>
        </w:rPr>
        <w:t>与环境的搭建</w:t>
      </w:r>
      <w:bookmarkEnd w:id="25"/>
    </w:p>
    <w:p w:rsidR="00E414D4" w:rsidRDefault="00E414D4" w:rsidP="004B337C">
      <w:pPr>
        <w:pStyle w:val="3"/>
        <w:spacing w:before="480" w:after="120" w:line="240" w:lineRule="auto"/>
        <w:jc w:val="left"/>
        <w:rPr>
          <w:rFonts w:ascii="黑体" w:eastAsia="黑体"/>
          <w:sz w:val="28"/>
          <w:szCs w:val="28"/>
          <w:lang w:val="fr-FR"/>
        </w:rPr>
      </w:pPr>
      <w:bookmarkStart w:id="26" w:name="_Toc482278030"/>
      <w:r>
        <w:rPr>
          <w:rFonts w:ascii="黑体" w:eastAsia="黑体" w:hint="eastAsia"/>
          <w:sz w:val="28"/>
          <w:szCs w:val="28"/>
          <w:lang w:val="fr-FR"/>
        </w:rPr>
        <w:t xml:space="preserve">3.1 </w:t>
      </w:r>
      <w:r w:rsidR="0015694B" w:rsidRPr="00364199">
        <w:rPr>
          <w:rFonts w:ascii="黑体" w:eastAsia="黑体"/>
          <w:sz w:val="28"/>
          <w:szCs w:val="28"/>
          <w:lang w:val="fr-FR"/>
        </w:rPr>
        <w:t>开发平台</w:t>
      </w:r>
      <w:bookmarkEnd w:id="26"/>
    </w:p>
    <w:p w:rsidR="00C40D41" w:rsidRPr="00C40D41" w:rsidRDefault="00A4138D" w:rsidP="00C40D41">
      <w:pPr>
        <w:spacing w:line="400" w:lineRule="exact"/>
        <w:ind w:firstLineChars="200" w:firstLine="480"/>
        <w:rPr>
          <w:sz w:val="24"/>
          <w:lang w:val="fr-FR"/>
        </w:rPr>
      </w:pPr>
      <w:r w:rsidRPr="0000687A">
        <w:rPr>
          <w:rFonts w:hint="eastAsia"/>
          <w:sz w:val="24"/>
          <w:lang w:val="fr-FR"/>
        </w:rPr>
        <w:t>Microsoft Windows</w:t>
      </w:r>
      <w:r>
        <w:rPr>
          <w:rFonts w:hint="eastAsia"/>
          <w:sz w:val="24"/>
          <w:lang w:val="fr-FR"/>
        </w:rPr>
        <w:t>，作为</w:t>
      </w:r>
      <w:r w:rsidR="006945D6">
        <w:rPr>
          <w:rFonts w:hint="eastAsia"/>
          <w:sz w:val="24"/>
          <w:lang w:val="fr-FR"/>
        </w:rPr>
        <w:t>操作简便、提供了良好的图形界面的操作系统，已经拥有了广大的使用者，随着</w:t>
      </w:r>
      <w:r w:rsidR="006945D6">
        <w:rPr>
          <w:rFonts w:hint="eastAsia"/>
          <w:sz w:val="24"/>
          <w:lang w:val="fr-FR"/>
        </w:rPr>
        <w:t>win</w:t>
      </w:r>
      <w:r w:rsidR="006945D6">
        <w:rPr>
          <w:sz w:val="24"/>
          <w:lang w:val="fr-FR"/>
        </w:rPr>
        <w:t>dows XP</w:t>
      </w:r>
      <w:r w:rsidR="006945D6">
        <w:rPr>
          <w:sz w:val="24"/>
          <w:lang w:val="fr-FR"/>
        </w:rPr>
        <w:t>的</w:t>
      </w:r>
      <w:r w:rsidR="006945D6">
        <w:rPr>
          <w:rFonts w:hint="eastAsia"/>
          <w:sz w:val="24"/>
          <w:lang w:val="fr-FR"/>
        </w:rPr>
        <w:t>终结</w:t>
      </w:r>
      <w:r w:rsidR="00B900AC">
        <w:rPr>
          <w:rFonts w:hint="eastAsia"/>
          <w:sz w:val="24"/>
          <w:lang w:val="fr-FR"/>
        </w:rPr>
        <w:t>，微软已经不再维护</w:t>
      </w:r>
      <w:r w:rsidR="00B900AC">
        <w:rPr>
          <w:rFonts w:hint="eastAsia"/>
          <w:sz w:val="24"/>
          <w:lang w:val="fr-FR"/>
        </w:rPr>
        <w:t>win</w:t>
      </w:r>
      <w:r w:rsidR="00B900AC">
        <w:rPr>
          <w:sz w:val="24"/>
          <w:lang w:val="fr-FR"/>
        </w:rPr>
        <w:t>dows XP</w:t>
      </w:r>
      <w:r w:rsidR="00EA0114">
        <w:rPr>
          <w:sz w:val="24"/>
          <w:lang w:val="fr-FR"/>
        </w:rPr>
        <w:t>系统</w:t>
      </w:r>
      <w:r w:rsidR="00B900AC">
        <w:rPr>
          <w:rFonts w:hint="eastAsia"/>
          <w:sz w:val="24"/>
          <w:lang w:val="fr-FR"/>
        </w:rPr>
        <w:t>，</w:t>
      </w:r>
      <w:r w:rsidR="002939EF">
        <w:rPr>
          <w:rFonts w:hint="eastAsia"/>
          <w:sz w:val="24"/>
          <w:lang w:val="fr-FR"/>
        </w:rPr>
        <w:t>win</w:t>
      </w:r>
      <w:r w:rsidR="002939EF">
        <w:rPr>
          <w:sz w:val="24"/>
          <w:lang w:val="fr-FR"/>
        </w:rPr>
        <w:t>7</w:t>
      </w:r>
      <w:r w:rsidR="002939EF">
        <w:rPr>
          <w:sz w:val="24"/>
          <w:lang w:val="fr-FR"/>
        </w:rPr>
        <w:t>虽然不如</w:t>
      </w:r>
      <w:r w:rsidR="002939EF">
        <w:rPr>
          <w:sz w:val="24"/>
          <w:lang w:val="fr-FR"/>
        </w:rPr>
        <w:t>win8</w:t>
      </w:r>
      <w:r w:rsidR="002939EF">
        <w:rPr>
          <w:sz w:val="24"/>
          <w:lang w:val="fr-FR"/>
        </w:rPr>
        <w:t>和</w:t>
      </w:r>
      <w:r w:rsidR="002939EF">
        <w:rPr>
          <w:sz w:val="24"/>
          <w:lang w:val="fr-FR"/>
        </w:rPr>
        <w:t>win10</w:t>
      </w:r>
      <w:r w:rsidR="002939EF">
        <w:rPr>
          <w:sz w:val="24"/>
          <w:lang w:val="fr-FR"/>
        </w:rPr>
        <w:t>的界面炫酷</w:t>
      </w:r>
      <w:r w:rsidR="002939EF">
        <w:rPr>
          <w:rFonts w:hint="eastAsia"/>
          <w:sz w:val="24"/>
          <w:lang w:val="fr-FR"/>
        </w:rPr>
        <w:t>，</w:t>
      </w:r>
      <w:r w:rsidR="002939EF">
        <w:rPr>
          <w:sz w:val="24"/>
          <w:lang w:val="fr-FR"/>
        </w:rPr>
        <w:t>但凭借自身的稳定与快捷</w:t>
      </w:r>
      <w:r w:rsidR="002939EF">
        <w:rPr>
          <w:rFonts w:hint="eastAsia"/>
          <w:sz w:val="24"/>
          <w:lang w:val="fr-FR"/>
        </w:rPr>
        <w:t>，</w:t>
      </w:r>
      <w:r w:rsidR="002939EF">
        <w:rPr>
          <w:sz w:val="24"/>
          <w:lang w:val="fr-FR"/>
        </w:rPr>
        <w:t>仍然挽回了很多使用者</w:t>
      </w:r>
      <w:r w:rsidR="002939EF">
        <w:rPr>
          <w:rFonts w:hint="eastAsia"/>
          <w:sz w:val="24"/>
          <w:lang w:val="fr-FR"/>
        </w:rPr>
        <w:t>，</w:t>
      </w:r>
      <w:r w:rsidR="00B900AC">
        <w:rPr>
          <w:rFonts w:hint="eastAsia"/>
          <w:sz w:val="24"/>
          <w:lang w:val="fr-FR"/>
        </w:rPr>
        <w:t>现在</w:t>
      </w:r>
      <w:r w:rsidR="00B900AC">
        <w:rPr>
          <w:rFonts w:hint="eastAsia"/>
          <w:sz w:val="24"/>
          <w:lang w:val="fr-FR"/>
        </w:rPr>
        <w:t>win</w:t>
      </w:r>
      <w:r w:rsidR="00B900AC">
        <w:rPr>
          <w:sz w:val="24"/>
          <w:lang w:val="fr-FR"/>
        </w:rPr>
        <w:t>7</w:t>
      </w:r>
      <w:r w:rsidR="00B900AC">
        <w:rPr>
          <w:rFonts w:hint="eastAsia"/>
          <w:sz w:val="24"/>
          <w:lang w:val="fr-FR"/>
        </w:rPr>
        <w:t>、</w:t>
      </w:r>
      <w:r w:rsidR="00B900AC">
        <w:rPr>
          <w:sz w:val="24"/>
          <w:lang w:val="fr-FR"/>
        </w:rPr>
        <w:t>win8</w:t>
      </w:r>
      <w:r w:rsidR="00B900AC">
        <w:rPr>
          <w:sz w:val="24"/>
          <w:lang w:val="fr-FR"/>
        </w:rPr>
        <w:t>还有</w:t>
      </w:r>
      <w:r w:rsidR="00B900AC">
        <w:rPr>
          <w:sz w:val="24"/>
          <w:lang w:val="fr-FR"/>
        </w:rPr>
        <w:t>win10</w:t>
      </w:r>
      <w:r w:rsidR="00B900AC">
        <w:rPr>
          <w:sz w:val="24"/>
          <w:lang w:val="fr-FR"/>
        </w:rPr>
        <w:t>已经成为广大电脑使用者的首选</w:t>
      </w:r>
      <w:r w:rsidR="00341941">
        <w:rPr>
          <w:rFonts w:hint="eastAsia"/>
          <w:sz w:val="24"/>
          <w:lang w:val="fr-FR"/>
        </w:rPr>
        <w:t>。而作为开发平台来讲，</w:t>
      </w:r>
      <w:r w:rsidR="00341941">
        <w:rPr>
          <w:rFonts w:hint="eastAsia"/>
          <w:sz w:val="24"/>
          <w:lang w:val="fr-FR"/>
        </w:rPr>
        <w:t>win</w:t>
      </w:r>
      <w:r w:rsidR="00341941">
        <w:rPr>
          <w:sz w:val="24"/>
          <w:lang w:val="fr-FR"/>
        </w:rPr>
        <w:t>dows</w:t>
      </w:r>
      <w:r w:rsidR="00341941">
        <w:rPr>
          <w:sz w:val="24"/>
          <w:lang w:val="fr-FR"/>
        </w:rPr>
        <w:t>系统开发上确实不如</w:t>
      </w:r>
      <w:r w:rsidR="00341941">
        <w:rPr>
          <w:sz w:val="24"/>
          <w:lang w:val="fr-FR"/>
        </w:rPr>
        <w:t>linux</w:t>
      </w:r>
      <w:r w:rsidR="00341941">
        <w:rPr>
          <w:sz w:val="24"/>
          <w:lang w:val="fr-FR"/>
        </w:rPr>
        <w:t>或</w:t>
      </w:r>
      <w:r w:rsidR="00341941">
        <w:rPr>
          <w:sz w:val="24"/>
          <w:lang w:val="fr-FR"/>
        </w:rPr>
        <w:t>max</w:t>
      </w:r>
      <w:r w:rsidR="00341941">
        <w:rPr>
          <w:sz w:val="24"/>
          <w:lang w:val="fr-FR"/>
        </w:rPr>
        <w:t>等操作系统</w:t>
      </w:r>
      <w:r w:rsidR="00341941">
        <w:rPr>
          <w:rFonts w:hint="eastAsia"/>
          <w:sz w:val="24"/>
          <w:lang w:val="fr-FR"/>
        </w:rPr>
        <w:t>，</w:t>
      </w:r>
      <w:r w:rsidR="0020043A">
        <w:rPr>
          <w:rFonts w:hint="eastAsia"/>
          <w:sz w:val="24"/>
          <w:lang w:val="fr-FR"/>
        </w:rPr>
        <w:t>毕竟很多技术都是在</w:t>
      </w:r>
      <w:r w:rsidR="0020043A">
        <w:rPr>
          <w:rFonts w:hint="eastAsia"/>
          <w:sz w:val="24"/>
          <w:lang w:val="fr-FR"/>
        </w:rPr>
        <w:t>linux</w:t>
      </w:r>
      <w:r w:rsidR="0020043A">
        <w:rPr>
          <w:rFonts w:hint="eastAsia"/>
          <w:sz w:val="24"/>
          <w:lang w:val="fr-FR"/>
        </w:rPr>
        <w:t>上开发而来，但是由于</w:t>
      </w:r>
      <w:r w:rsidR="0020043A">
        <w:rPr>
          <w:rFonts w:hint="eastAsia"/>
          <w:sz w:val="24"/>
          <w:lang w:val="fr-FR"/>
        </w:rPr>
        <w:t>window</w:t>
      </w:r>
      <w:r w:rsidR="0020043A">
        <w:rPr>
          <w:rFonts w:hint="eastAsia"/>
          <w:sz w:val="24"/>
          <w:lang w:val="fr-FR"/>
        </w:rPr>
        <w:t>系统的简便、性价比高，同时很多技术也都尽可能的去兼容</w:t>
      </w:r>
      <w:r w:rsidR="0020043A">
        <w:rPr>
          <w:rFonts w:hint="eastAsia"/>
          <w:sz w:val="24"/>
          <w:lang w:val="fr-FR"/>
        </w:rPr>
        <w:t>windows</w:t>
      </w:r>
      <w:r w:rsidR="0020043A">
        <w:rPr>
          <w:sz w:val="24"/>
          <w:lang w:val="fr-FR"/>
        </w:rPr>
        <w:t>系统</w:t>
      </w:r>
      <w:r w:rsidR="00F63DD7">
        <w:rPr>
          <w:rFonts w:hint="eastAsia"/>
          <w:sz w:val="24"/>
          <w:lang w:val="fr-FR"/>
        </w:rPr>
        <w:t>，</w:t>
      </w:r>
      <w:r w:rsidR="00F63DD7">
        <w:rPr>
          <w:sz w:val="24"/>
          <w:lang w:val="fr-FR"/>
        </w:rPr>
        <w:t>所以还是有广大的开发者支持</w:t>
      </w:r>
      <w:r w:rsidR="00F63DD7">
        <w:rPr>
          <w:sz w:val="24"/>
          <w:lang w:val="fr-FR"/>
        </w:rPr>
        <w:t>windows</w:t>
      </w:r>
      <w:r w:rsidR="00F63DD7">
        <w:rPr>
          <w:sz w:val="24"/>
          <w:lang w:val="fr-FR"/>
        </w:rPr>
        <w:t>系统的</w:t>
      </w:r>
      <w:r w:rsidR="00F63DD7">
        <w:rPr>
          <w:rFonts w:hint="eastAsia"/>
          <w:sz w:val="24"/>
          <w:lang w:val="fr-FR"/>
        </w:rPr>
        <w:t>，</w:t>
      </w:r>
      <w:r w:rsidR="00C40D41" w:rsidRPr="0000687A">
        <w:rPr>
          <w:rFonts w:hint="eastAsia"/>
          <w:sz w:val="24"/>
          <w:lang w:val="fr-FR"/>
        </w:rPr>
        <w:t>本次个人博客</w:t>
      </w:r>
      <w:r w:rsidR="00C84730">
        <w:rPr>
          <w:rFonts w:hint="eastAsia"/>
          <w:sz w:val="24"/>
          <w:lang w:val="fr-FR"/>
        </w:rPr>
        <w:t>系统</w:t>
      </w:r>
      <w:r w:rsidR="00C40D41" w:rsidRPr="0000687A">
        <w:rPr>
          <w:rFonts w:hint="eastAsia"/>
          <w:sz w:val="24"/>
          <w:lang w:val="fr-FR"/>
        </w:rPr>
        <w:t>的开发是在</w:t>
      </w:r>
      <w:r w:rsidR="00C40D41" w:rsidRPr="0000687A">
        <w:rPr>
          <w:rFonts w:hint="eastAsia"/>
          <w:sz w:val="24"/>
          <w:lang w:val="fr-FR"/>
        </w:rPr>
        <w:t>64</w:t>
      </w:r>
      <w:r w:rsidR="00C40D41" w:rsidRPr="0000687A">
        <w:rPr>
          <w:rFonts w:hint="eastAsia"/>
          <w:sz w:val="24"/>
          <w:lang w:val="fr-FR"/>
        </w:rPr>
        <w:t>位</w:t>
      </w:r>
      <w:r w:rsidR="00C40D41" w:rsidRPr="0000687A">
        <w:rPr>
          <w:rFonts w:hint="eastAsia"/>
          <w:sz w:val="24"/>
          <w:lang w:val="fr-FR"/>
        </w:rPr>
        <w:t>Windows 8.1</w:t>
      </w:r>
      <w:r w:rsidR="00C40D41" w:rsidRPr="0000687A">
        <w:rPr>
          <w:rFonts w:hint="eastAsia"/>
          <w:sz w:val="24"/>
          <w:lang w:val="fr-FR"/>
        </w:rPr>
        <w:t>系统下完成。</w:t>
      </w:r>
      <w:r w:rsidR="00C84730">
        <w:rPr>
          <w:rFonts w:hint="eastAsia"/>
          <w:sz w:val="24"/>
          <w:lang w:val="fr-FR"/>
        </w:rPr>
        <w:t>但</w:t>
      </w:r>
      <w:r w:rsidR="00C40D41" w:rsidRPr="0000687A">
        <w:rPr>
          <w:rFonts w:hint="eastAsia"/>
          <w:sz w:val="24"/>
          <w:lang w:val="fr-FR"/>
        </w:rPr>
        <w:t>对于开发应用程序，还是推荐用</w:t>
      </w:r>
      <w:r w:rsidR="00C40D41" w:rsidRPr="0000687A">
        <w:rPr>
          <w:rFonts w:hint="eastAsia"/>
          <w:sz w:val="24"/>
          <w:lang w:val="fr-FR"/>
        </w:rPr>
        <w:t>linux</w:t>
      </w:r>
      <w:r w:rsidR="00C40D41" w:rsidRPr="0000687A">
        <w:rPr>
          <w:rFonts w:hint="eastAsia"/>
          <w:sz w:val="24"/>
          <w:lang w:val="fr-FR"/>
        </w:rPr>
        <w:t>或</w:t>
      </w:r>
      <w:r w:rsidR="00C40D41" w:rsidRPr="0000687A">
        <w:rPr>
          <w:rFonts w:hint="eastAsia"/>
          <w:sz w:val="24"/>
          <w:lang w:val="fr-FR"/>
        </w:rPr>
        <w:t>mac</w:t>
      </w:r>
      <w:r w:rsidR="00C40D41" w:rsidRPr="0000687A">
        <w:rPr>
          <w:rFonts w:hint="eastAsia"/>
          <w:sz w:val="24"/>
          <w:lang w:val="fr-FR"/>
        </w:rPr>
        <w:t>系统来进行开发。</w:t>
      </w:r>
    </w:p>
    <w:p w:rsidR="00E414D4" w:rsidRDefault="00E414D4" w:rsidP="008216E8">
      <w:pPr>
        <w:pStyle w:val="3"/>
        <w:spacing w:before="240" w:after="120" w:line="240" w:lineRule="auto"/>
        <w:jc w:val="left"/>
        <w:rPr>
          <w:rFonts w:ascii="黑体" w:eastAsia="黑体"/>
          <w:sz w:val="28"/>
          <w:szCs w:val="28"/>
          <w:lang w:val="fr-FR"/>
        </w:rPr>
      </w:pPr>
      <w:bookmarkStart w:id="27" w:name="_Toc482278031"/>
      <w:r>
        <w:rPr>
          <w:rFonts w:ascii="黑体" w:eastAsia="黑体" w:hint="eastAsia"/>
          <w:sz w:val="28"/>
          <w:szCs w:val="28"/>
          <w:lang w:val="fr-FR"/>
        </w:rPr>
        <w:t xml:space="preserve">3.2 </w:t>
      </w:r>
      <w:r w:rsidR="00AB67FD" w:rsidRPr="00AB67FD">
        <w:rPr>
          <w:rFonts w:ascii="黑体" w:eastAsia="黑体" w:hint="eastAsia"/>
          <w:sz w:val="28"/>
          <w:szCs w:val="28"/>
          <w:lang w:val="fr-FR"/>
        </w:rPr>
        <w:t>WAMP架构</w:t>
      </w:r>
      <w:bookmarkEnd w:id="27"/>
    </w:p>
    <w:p w:rsidR="00A56438" w:rsidRPr="007C2BB3" w:rsidRDefault="00CC5947">
      <w:pPr>
        <w:spacing w:line="400" w:lineRule="exact"/>
        <w:ind w:firstLineChars="200" w:firstLine="480"/>
        <w:rPr>
          <w:sz w:val="24"/>
          <w:lang w:val="fr-FR"/>
        </w:rPr>
      </w:pPr>
      <w:r w:rsidRPr="00CC5947">
        <w:rPr>
          <w:rFonts w:hint="eastAsia"/>
          <w:sz w:val="24"/>
          <w:lang w:val="fr-FR"/>
        </w:rPr>
        <w:t>WAMP</w:t>
      </w:r>
      <w:r w:rsidRPr="00CC5947">
        <w:rPr>
          <w:rFonts w:hint="eastAsia"/>
          <w:sz w:val="24"/>
          <w:lang w:val="fr-FR"/>
        </w:rPr>
        <w:t>架构指的是</w:t>
      </w:r>
      <w:r w:rsidRPr="00CC5947">
        <w:rPr>
          <w:rFonts w:hint="eastAsia"/>
          <w:sz w:val="24"/>
          <w:lang w:val="fr-FR"/>
        </w:rPr>
        <w:t>Windows</w:t>
      </w:r>
      <w:r w:rsidRPr="00CC5947">
        <w:rPr>
          <w:rFonts w:hint="eastAsia"/>
          <w:sz w:val="24"/>
          <w:lang w:val="fr-FR"/>
        </w:rPr>
        <w:t>下的</w:t>
      </w:r>
      <w:r w:rsidRPr="00CC5947">
        <w:rPr>
          <w:rFonts w:hint="eastAsia"/>
          <w:sz w:val="24"/>
          <w:lang w:val="fr-FR"/>
        </w:rPr>
        <w:t>Apache</w:t>
      </w:r>
      <w:r w:rsidR="00476CBF">
        <w:rPr>
          <w:rFonts w:hint="eastAsia"/>
          <w:sz w:val="24"/>
          <w:lang w:val="fr-FR"/>
        </w:rPr>
        <w:t>、</w:t>
      </w:r>
      <w:r w:rsidRPr="00CC5947">
        <w:rPr>
          <w:rFonts w:hint="eastAsia"/>
          <w:sz w:val="24"/>
          <w:lang w:val="fr-FR"/>
        </w:rPr>
        <w:t>Mysql</w:t>
      </w:r>
      <w:r w:rsidR="00476CBF">
        <w:rPr>
          <w:rFonts w:hint="eastAsia"/>
          <w:sz w:val="24"/>
          <w:lang w:val="fr-FR"/>
        </w:rPr>
        <w:t>、</w:t>
      </w:r>
      <w:r w:rsidRPr="00CC5947">
        <w:rPr>
          <w:rFonts w:hint="eastAsia"/>
          <w:sz w:val="24"/>
          <w:lang w:val="fr-FR"/>
        </w:rPr>
        <w:t>PHP</w:t>
      </w:r>
      <w:r w:rsidR="002575A1">
        <w:rPr>
          <w:rFonts w:hint="eastAsia"/>
          <w:sz w:val="24"/>
          <w:lang w:val="fr-FR"/>
        </w:rPr>
        <w:t>（取首字母命名），</w:t>
      </w:r>
      <w:r w:rsidR="0004429E">
        <w:rPr>
          <w:rFonts w:hint="eastAsia"/>
          <w:sz w:val="24"/>
          <w:lang w:val="fr-FR"/>
        </w:rPr>
        <w:t>这些软件都是开源的</w:t>
      </w:r>
      <w:r w:rsidR="0087459A">
        <w:rPr>
          <w:rFonts w:hint="eastAsia"/>
          <w:sz w:val="24"/>
          <w:lang w:val="fr-FR"/>
        </w:rPr>
        <w:t>、</w:t>
      </w:r>
      <w:r w:rsidR="0004429E">
        <w:rPr>
          <w:rFonts w:hint="eastAsia"/>
          <w:sz w:val="24"/>
          <w:lang w:val="fr-FR"/>
        </w:rPr>
        <w:t>免费的</w:t>
      </w:r>
      <w:r w:rsidR="0087459A">
        <w:rPr>
          <w:rFonts w:hint="eastAsia"/>
          <w:sz w:val="24"/>
          <w:lang w:val="fr-FR"/>
        </w:rPr>
        <w:t>、</w:t>
      </w:r>
      <w:r w:rsidR="002575A1">
        <w:rPr>
          <w:rFonts w:hint="eastAsia"/>
          <w:sz w:val="24"/>
          <w:lang w:val="fr-FR"/>
        </w:rPr>
        <w:t>常</w:t>
      </w:r>
      <w:r w:rsidR="0004429E">
        <w:rPr>
          <w:rFonts w:hint="eastAsia"/>
          <w:sz w:val="24"/>
          <w:lang w:val="fr-FR"/>
        </w:rPr>
        <w:t>用于搭建</w:t>
      </w:r>
      <w:r w:rsidR="00181CAC">
        <w:rPr>
          <w:rFonts w:hint="eastAsia"/>
          <w:sz w:val="24"/>
          <w:lang w:val="fr-FR"/>
        </w:rPr>
        <w:t>动态网站的开源软件</w:t>
      </w:r>
      <w:r w:rsidR="00772ABF" w:rsidRPr="00181CAC">
        <w:rPr>
          <w:rFonts w:hint="eastAsia"/>
          <w:sz w:val="24"/>
          <w:vertAlign w:val="superscript"/>
          <w:lang w:val="fr-FR"/>
        </w:rPr>
        <w:t>[</w:t>
      </w:r>
      <w:r w:rsidR="00772ABF" w:rsidRPr="00181CAC">
        <w:rPr>
          <w:sz w:val="24"/>
          <w:vertAlign w:val="superscript"/>
          <w:lang w:val="fr-FR"/>
        </w:rPr>
        <w:t>4</w:t>
      </w:r>
      <w:r w:rsidR="00772ABF" w:rsidRPr="00181CAC">
        <w:rPr>
          <w:rFonts w:hint="eastAsia"/>
          <w:sz w:val="24"/>
          <w:vertAlign w:val="superscript"/>
          <w:lang w:val="fr-FR"/>
        </w:rPr>
        <w:t>]</w:t>
      </w:r>
      <w:r w:rsidR="00AB33C8">
        <w:rPr>
          <w:rFonts w:hint="eastAsia"/>
          <w:sz w:val="24"/>
          <w:lang w:val="fr-FR"/>
        </w:rPr>
        <w:t>。</w:t>
      </w:r>
      <w:r w:rsidR="00181CAC" w:rsidRPr="00CC5947">
        <w:rPr>
          <w:rFonts w:hint="eastAsia"/>
          <w:sz w:val="24"/>
          <w:lang w:val="fr-FR"/>
        </w:rPr>
        <w:t xml:space="preserve"> </w:t>
      </w:r>
      <w:r w:rsidRPr="00CC5947">
        <w:rPr>
          <w:rFonts w:hint="eastAsia"/>
          <w:sz w:val="24"/>
          <w:lang w:val="fr-FR"/>
        </w:rPr>
        <w:t>Apache</w:t>
      </w:r>
      <w:r w:rsidRPr="00CC5947">
        <w:rPr>
          <w:rFonts w:hint="eastAsia"/>
          <w:sz w:val="24"/>
          <w:lang w:val="fr-FR"/>
        </w:rPr>
        <w:t>（</w:t>
      </w:r>
      <w:r w:rsidRPr="00CC5947">
        <w:rPr>
          <w:rFonts w:hint="eastAsia"/>
          <w:sz w:val="24"/>
          <w:lang w:val="fr-FR"/>
        </w:rPr>
        <w:t>Apache HTTP Server</w:t>
      </w:r>
      <w:r w:rsidRPr="00CC5947">
        <w:rPr>
          <w:rFonts w:hint="eastAsia"/>
          <w:sz w:val="24"/>
          <w:lang w:val="fr-FR"/>
        </w:rPr>
        <w:t>）作为</w:t>
      </w:r>
      <w:r w:rsidR="001A3F45">
        <w:rPr>
          <w:rFonts w:hint="eastAsia"/>
          <w:sz w:val="24"/>
          <w:lang w:val="fr-FR"/>
        </w:rPr>
        <w:t>使用广泛的</w:t>
      </w:r>
      <w:r w:rsidRPr="00CC5947">
        <w:rPr>
          <w:rFonts w:hint="eastAsia"/>
          <w:sz w:val="24"/>
          <w:lang w:val="fr-FR"/>
        </w:rPr>
        <w:t>web</w:t>
      </w:r>
      <w:r w:rsidRPr="00CC5947">
        <w:rPr>
          <w:rFonts w:hint="eastAsia"/>
          <w:sz w:val="24"/>
          <w:lang w:val="fr-FR"/>
        </w:rPr>
        <w:t>服务器，用于解析</w:t>
      </w:r>
      <w:r w:rsidR="00057DCC">
        <w:rPr>
          <w:rFonts w:hint="eastAsia"/>
          <w:sz w:val="24"/>
          <w:lang w:val="fr-FR"/>
        </w:rPr>
        <w:t>系统</w:t>
      </w:r>
      <w:r w:rsidRPr="00CC5947">
        <w:rPr>
          <w:rFonts w:hint="eastAsia"/>
          <w:sz w:val="24"/>
          <w:lang w:val="fr-FR"/>
        </w:rPr>
        <w:t>网页语言，如</w:t>
      </w:r>
      <w:r w:rsidRPr="00CC5947">
        <w:rPr>
          <w:rFonts w:hint="eastAsia"/>
          <w:sz w:val="24"/>
          <w:lang w:val="fr-FR"/>
        </w:rPr>
        <w:t>html</w:t>
      </w:r>
      <w:r w:rsidRPr="00CC5947">
        <w:rPr>
          <w:rFonts w:hint="eastAsia"/>
          <w:sz w:val="24"/>
          <w:lang w:val="fr-FR"/>
        </w:rPr>
        <w:t>，</w:t>
      </w:r>
      <w:r w:rsidRPr="00CC5947">
        <w:rPr>
          <w:rFonts w:hint="eastAsia"/>
          <w:sz w:val="24"/>
          <w:lang w:val="fr-FR"/>
        </w:rPr>
        <w:t>php</w:t>
      </w:r>
      <w:r w:rsidRPr="00CC5947">
        <w:rPr>
          <w:rFonts w:hint="eastAsia"/>
          <w:sz w:val="24"/>
          <w:lang w:val="fr-FR"/>
        </w:rPr>
        <w:t>；</w:t>
      </w:r>
      <w:r w:rsidRPr="00CC5947">
        <w:rPr>
          <w:rFonts w:hint="eastAsia"/>
          <w:sz w:val="24"/>
          <w:lang w:val="fr-FR"/>
        </w:rPr>
        <w:t>Mysql</w:t>
      </w:r>
      <w:r w:rsidRPr="00CC5947">
        <w:rPr>
          <w:rFonts w:hint="eastAsia"/>
          <w:sz w:val="24"/>
          <w:lang w:val="fr-FR"/>
        </w:rPr>
        <w:t>（关系型数据库管理系统）</w:t>
      </w:r>
      <w:r w:rsidR="00130B59">
        <w:rPr>
          <w:rFonts w:hint="eastAsia"/>
          <w:sz w:val="24"/>
          <w:lang w:val="fr-FR"/>
        </w:rPr>
        <w:t>是快速的，操作简便的</w:t>
      </w:r>
      <w:r w:rsidRPr="00CC5947">
        <w:rPr>
          <w:rFonts w:hint="eastAsia"/>
          <w:sz w:val="24"/>
          <w:lang w:val="fr-FR"/>
        </w:rPr>
        <w:t>数据库，</w:t>
      </w:r>
      <w:r w:rsidR="003C15E3">
        <w:rPr>
          <w:rFonts w:hint="eastAsia"/>
          <w:sz w:val="24"/>
          <w:lang w:val="fr-FR"/>
        </w:rPr>
        <w:t>适用于中小型企业系统数据库的首选，当然一些大企业的某些业务也是可以使用</w:t>
      </w:r>
      <w:r w:rsidR="003C15E3">
        <w:rPr>
          <w:rFonts w:hint="eastAsia"/>
          <w:sz w:val="24"/>
          <w:lang w:val="fr-FR"/>
        </w:rPr>
        <w:t>m</w:t>
      </w:r>
      <w:r w:rsidR="003C15E3">
        <w:rPr>
          <w:sz w:val="24"/>
          <w:lang w:val="fr-FR"/>
        </w:rPr>
        <w:t>y</w:t>
      </w:r>
      <w:r w:rsidR="003C15E3">
        <w:rPr>
          <w:rFonts w:hint="eastAsia"/>
          <w:sz w:val="24"/>
          <w:lang w:val="fr-FR"/>
        </w:rPr>
        <w:t>sql</w:t>
      </w:r>
      <w:r w:rsidR="003C15E3">
        <w:rPr>
          <w:sz w:val="24"/>
          <w:lang w:val="fr-FR"/>
        </w:rPr>
        <w:t>来满足的</w:t>
      </w:r>
      <w:r w:rsidR="003C15E3">
        <w:rPr>
          <w:rFonts w:hint="eastAsia"/>
          <w:sz w:val="24"/>
          <w:lang w:val="fr-FR"/>
        </w:rPr>
        <w:t>，</w:t>
      </w:r>
      <w:r w:rsidR="003C15E3">
        <w:rPr>
          <w:sz w:val="24"/>
          <w:lang w:val="fr-FR"/>
        </w:rPr>
        <w:t>它</w:t>
      </w:r>
      <w:r w:rsidR="003B20A0">
        <w:rPr>
          <w:rFonts w:hint="eastAsia"/>
          <w:sz w:val="24"/>
          <w:lang w:val="fr-FR"/>
        </w:rPr>
        <w:t>主要用于系统的数据的存储</w:t>
      </w:r>
      <w:r w:rsidR="00685A6A">
        <w:rPr>
          <w:rFonts w:hint="eastAsia"/>
          <w:sz w:val="24"/>
          <w:lang w:val="fr-FR"/>
        </w:rPr>
        <w:t>和查询</w:t>
      </w:r>
      <w:r w:rsidR="00057DCC">
        <w:rPr>
          <w:rFonts w:hint="eastAsia"/>
          <w:sz w:val="24"/>
          <w:lang w:val="fr-FR"/>
        </w:rPr>
        <w:t>，</w:t>
      </w:r>
      <w:r w:rsidR="00057DCC">
        <w:rPr>
          <w:rFonts w:hint="eastAsia"/>
          <w:sz w:val="24"/>
          <w:lang w:val="fr-FR"/>
        </w:rPr>
        <w:t>mysql</w:t>
      </w:r>
      <w:r w:rsidR="00057DCC">
        <w:rPr>
          <w:rFonts w:hint="eastAsia"/>
          <w:sz w:val="24"/>
          <w:lang w:val="fr-FR"/>
        </w:rPr>
        <w:t>在使用者数量排行上也是一直处于领先地位的</w:t>
      </w:r>
      <w:r w:rsidRPr="00CC5947">
        <w:rPr>
          <w:rFonts w:hint="eastAsia"/>
          <w:sz w:val="24"/>
          <w:lang w:val="fr-FR"/>
        </w:rPr>
        <w:t>；</w:t>
      </w:r>
      <w:r w:rsidRPr="00CC5947">
        <w:rPr>
          <w:rFonts w:hint="eastAsia"/>
          <w:sz w:val="24"/>
          <w:lang w:val="fr-FR"/>
        </w:rPr>
        <w:t>PHP</w:t>
      </w:r>
      <w:r w:rsidRPr="00CC5947">
        <w:rPr>
          <w:rFonts w:hint="eastAsia"/>
          <w:sz w:val="24"/>
          <w:lang w:val="fr-FR"/>
        </w:rPr>
        <w:t>（</w:t>
      </w:r>
      <w:r w:rsidRPr="00CC5947">
        <w:rPr>
          <w:rFonts w:hint="eastAsia"/>
          <w:sz w:val="24"/>
          <w:lang w:val="fr-FR"/>
        </w:rPr>
        <w:t>Hypertext Preprocessor</w:t>
      </w:r>
      <w:r w:rsidRPr="00CC5947">
        <w:rPr>
          <w:rFonts w:hint="eastAsia"/>
          <w:sz w:val="24"/>
          <w:lang w:val="fr-FR"/>
        </w:rPr>
        <w:t>）</w:t>
      </w:r>
      <w:r w:rsidR="003E0D26">
        <w:rPr>
          <w:rFonts w:hint="eastAsia"/>
          <w:sz w:val="24"/>
          <w:lang w:val="fr-FR"/>
        </w:rPr>
        <w:t>作</w:t>
      </w:r>
      <w:r w:rsidRPr="00CC5947">
        <w:rPr>
          <w:rFonts w:hint="eastAsia"/>
          <w:sz w:val="24"/>
          <w:lang w:val="fr-FR"/>
        </w:rPr>
        <w:t>为后端动态编程语言</w:t>
      </w:r>
      <w:r w:rsidR="009153F1">
        <w:rPr>
          <w:rFonts w:hint="eastAsia"/>
          <w:sz w:val="24"/>
          <w:lang w:val="fr-FR"/>
        </w:rPr>
        <w:t>，</w:t>
      </w:r>
      <w:r w:rsidR="00731DEF">
        <w:rPr>
          <w:rFonts w:hint="eastAsia"/>
          <w:sz w:val="24"/>
          <w:lang w:val="fr-FR"/>
        </w:rPr>
        <w:t>比起</w:t>
      </w:r>
      <w:r w:rsidR="00731DEF">
        <w:rPr>
          <w:rFonts w:hint="eastAsia"/>
          <w:sz w:val="24"/>
          <w:lang w:val="fr-FR"/>
        </w:rPr>
        <w:t>java</w:t>
      </w:r>
      <w:r w:rsidR="00731DEF">
        <w:rPr>
          <w:rFonts w:hint="eastAsia"/>
          <w:sz w:val="24"/>
          <w:lang w:val="fr-FR"/>
        </w:rPr>
        <w:t>，</w:t>
      </w:r>
      <w:r w:rsidR="00731DEF">
        <w:rPr>
          <w:rFonts w:hint="eastAsia"/>
          <w:sz w:val="24"/>
          <w:lang w:val="fr-FR"/>
        </w:rPr>
        <w:t>php</w:t>
      </w:r>
      <w:r w:rsidR="00731DEF">
        <w:rPr>
          <w:rFonts w:hint="eastAsia"/>
          <w:sz w:val="24"/>
          <w:lang w:val="fr-FR"/>
        </w:rPr>
        <w:t>在使用上更加的灵活，性能上也不输与</w:t>
      </w:r>
      <w:r w:rsidR="00731DEF">
        <w:rPr>
          <w:rFonts w:hint="eastAsia"/>
          <w:sz w:val="24"/>
          <w:lang w:val="fr-FR"/>
        </w:rPr>
        <w:t>java</w:t>
      </w:r>
      <w:r w:rsidR="00731DEF">
        <w:rPr>
          <w:rFonts w:hint="eastAsia"/>
          <w:sz w:val="24"/>
          <w:lang w:val="fr-FR"/>
        </w:rPr>
        <w:t>，</w:t>
      </w:r>
      <w:r w:rsidR="009153F1">
        <w:rPr>
          <w:rFonts w:hint="eastAsia"/>
          <w:sz w:val="24"/>
          <w:lang w:val="fr-FR"/>
        </w:rPr>
        <w:t>可以使我们的网页动态化，将数据库中的数据按照我们的要求展示在网页上</w:t>
      </w:r>
      <w:r w:rsidR="003303B8">
        <w:rPr>
          <w:rFonts w:hint="eastAsia"/>
          <w:sz w:val="24"/>
          <w:lang w:val="fr-FR"/>
        </w:rPr>
        <w:t>，</w:t>
      </w:r>
      <w:r w:rsidR="005E4164">
        <w:rPr>
          <w:rFonts w:hint="eastAsia"/>
          <w:sz w:val="24"/>
          <w:lang w:val="fr-FR"/>
        </w:rPr>
        <w:t>让</w:t>
      </w:r>
      <w:r w:rsidR="003303B8">
        <w:rPr>
          <w:rFonts w:hint="eastAsia"/>
          <w:sz w:val="24"/>
          <w:lang w:val="fr-FR"/>
        </w:rPr>
        <w:t>我们可以更加方便的管理我们的系统</w:t>
      </w:r>
      <w:r w:rsidRPr="00CC5947">
        <w:rPr>
          <w:rFonts w:hint="eastAsia"/>
          <w:sz w:val="24"/>
          <w:lang w:val="fr-FR"/>
        </w:rPr>
        <w:t>。这套架构广泛应用于中小型企业的网站搭建上，一些大公司则是采用其他应用架构，像</w:t>
      </w:r>
      <w:r w:rsidRPr="00CC5947">
        <w:rPr>
          <w:rFonts w:hint="eastAsia"/>
          <w:sz w:val="24"/>
          <w:lang w:val="fr-FR"/>
        </w:rPr>
        <w:t>Linux + Nginx + Oracle +Java</w:t>
      </w:r>
      <w:r w:rsidRPr="00CC5947">
        <w:rPr>
          <w:rFonts w:hint="eastAsia"/>
          <w:sz w:val="24"/>
          <w:lang w:val="fr-FR"/>
        </w:rPr>
        <w:t>这样的架构来搭建网络应用。</w:t>
      </w:r>
    </w:p>
    <w:p w:rsidR="00E414D4" w:rsidRPr="00A47422" w:rsidRDefault="00E414D4" w:rsidP="00A47422">
      <w:pPr>
        <w:pStyle w:val="4"/>
        <w:spacing w:before="240" w:after="120" w:line="240" w:lineRule="auto"/>
        <w:jc w:val="left"/>
        <w:rPr>
          <w:rFonts w:ascii="黑体"/>
          <w:sz w:val="26"/>
          <w:szCs w:val="26"/>
          <w:lang w:val="fr-FR"/>
        </w:rPr>
      </w:pPr>
      <w:bookmarkStart w:id="28" w:name="_Toc482278032"/>
      <w:r w:rsidRPr="00A47422">
        <w:rPr>
          <w:rFonts w:ascii="黑体" w:hint="eastAsia"/>
          <w:sz w:val="26"/>
          <w:szCs w:val="26"/>
          <w:lang w:val="fr-FR"/>
        </w:rPr>
        <w:t xml:space="preserve">3.2.1 </w:t>
      </w:r>
      <w:r w:rsidR="005A334F" w:rsidRPr="00A47422">
        <w:rPr>
          <w:rFonts w:ascii="黑体" w:hint="eastAsia"/>
          <w:sz w:val="26"/>
          <w:szCs w:val="26"/>
          <w:lang w:val="fr-FR"/>
        </w:rPr>
        <w:t>WampServer 介绍</w:t>
      </w:r>
      <w:bookmarkEnd w:id="28"/>
    </w:p>
    <w:p w:rsidR="00E414D4" w:rsidRDefault="00264FCB" w:rsidP="00DE0643">
      <w:pPr>
        <w:spacing w:line="400" w:lineRule="exact"/>
        <w:ind w:firstLineChars="200" w:firstLine="480"/>
        <w:rPr>
          <w:sz w:val="24"/>
          <w:lang w:val="fr-FR"/>
        </w:rPr>
      </w:pPr>
      <w:r>
        <w:rPr>
          <w:sz w:val="24"/>
          <w:lang w:val="fr-FR"/>
        </w:rPr>
        <w:t>w</w:t>
      </w:r>
      <w:r w:rsidR="008D40A4">
        <w:rPr>
          <w:sz w:val="24"/>
          <w:lang w:val="fr-FR"/>
        </w:rPr>
        <w:t>ampserver</w:t>
      </w:r>
      <w:r w:rsidR="008D40A4">
        <w:rPr>
          <w:sz w:val="24"/>
          <w:lang w:val="fr-FR"/>
        </w:rPr>
        <w:t>作为一个开源的</w:t>
      </w:r>
      <w:r w:rsidR="00760A64">
        <w:rPr>
          <w:rFonts w:hint="eastAsia"/>
          <w:sz w:val="24"/>
          <w:lang w:val="fr-FR"/>
        </w:rPr>
        <w:t>、</w:t>
      </w:r>
      <w:r w:rsidR="00760A64" w:rsidRPr="0051276E">
        <w:rPr>
          <w:rFonts w:hint="eastAsia"/>
          <w:sz w:val="24"/>
          <w:lang w:val="fr-FR"/>
        </w:rPr>
        <w:t>完全免费的</w:t>
      </w:r>
      <w:r w:rsidR="00760A64">
        <w:rPr>
          <w:rFonts w:hint="eastAsia"/>
          <w:sz w:val="24"/>
          <w:lang w:val="fr-FR"/>
        </w:rPr>
        <w:t>、</w:t>
      </w:r>
      <w:r w:rsidR="008D40A4">
        <w:rPr>
          <w:sz w:val="24"/>
          <w:lang w:val="fr-FR"/>
        </w:rPr>
        <w:t>集成</w:t>
      </w:r>
      <w:r>
        <w:rPr>
          <w:rFonts w:hint="eastAsia"/>
          <w:sz w:val="24"/>
          <w:lang w:val="fr-FR"/>
        </w:rPr>
        <w:t>a</w:t>
      </w:r>
      <w:r w:rsidR="008D40A4">
        <w:rPr>
          <w:rFonts w:hint="eastAsia"/>
          <w:sz w:val="24"/>
          <w:lang w:val="fr-FR"/>
        </w:rPr>
        <w:t xml:space="preserve">pache </w:t>
      </w:r>
      <w:r w:rsidR="008D40A4">
        <w:rPr>
          <w:rFonts w:hint="eastAsia"/>
          <w:sz w:val="24"/>
          <w:lang w:val="fr-FR"/>
        </w:rPr>
        <w:t>、</w:t>
      </w:r>
      <w:r>
        <w:rPr>
          <w:sz w:val="24"/>
          <w:lang w:val="fr-FR"/>
        </w:rPr>
        <w:t>php</w:t>
      </w:r>
      <w:r w:rsidR="008D40A4">
        <w:rPr>
          <w:rFonts w:hint="eastAsia"/>
          <w:sz w:val="24"/>
          <w:lang w:val="fr-FR"/>
        </w:rPr>
        <w:t xml:space="preserve"> </w:t>
      </w:r>
      <w:r w:rsidR="008D40A4">
        <w:rPr>
          <w:rFonts w:hint="eastAsia"/>
          <w:sz w:val="24"/>
          <w:lang w:val="fr-FR"/>
        </w:rPr>
        <w:t>、</w:t>
      </w:r>
      <w:r>
        <w:rPr>
          <w:sz w:val="24"/>
          <w:lang w:val="fr-FR"/>
        </w:rPr>
        <w:t>m</w:t>
      </w:r>
      <w:r w:rsidR="008D40A4" w:rsidRPr="0051276E">
        <w:rPr>
          <w:rFonts w:hint="eastAsia"/>
          <w:sz w:val="24"/>
          <w:lang w:val="fr-FR"/>
        </w:rPr>
        <w:t>ysql</w:t>
      </w:r>
      <w:r w:rsidR="008D40A4">
        <w:rPr>
          <w:rFonts w:hint="eastAsia"/>
          <w:sz w:val="24"/>
          <w:lang w:val="fr-FR"/>
        </w:rPr>
        <w:t>的软件包，对于网站开发的初学者而言，无疑是绝佳的一个选择，你可以不用麻烦地去安装一个一个的软件，处理软件安装和软件之间兼容性的问题。对于初学者</w:t>
      </w:r>
      <w:r w:rsidR="008D40A4">
        <w:rPr>
          <w:rFonts w:hint="eastAsia"/>
          <w:sz w:val="24"/>
          <w:lang w:val="fr-FR"/>
        </w:rPr>
        <w:lastRenderedPageBreak/>
        <w:t>来说，安装那些软件所需的时间和遇到的困难有可能会使开发者丧失对编程的兴趣，</w:t>
      </w:r>
      <w:r w:rsidR="008D40A4">
        <w:rPr>
          <w:rFonts w:hint="eastAsia"/>
          <w:sz w:val="24"/>
          <w:lang w:val="fr-FR"/>
        </w:rPr>
        <w:t>wamp</w:t>
      </w:r>
      <w:r w:rsidR="008D40A4">
        <w:rPr>
          <w:sz w:val="24"/>
          <w:lang w:val="fr-FR"/>
        </w:rPr>
        <w:t>server</w:t>
      </w:r>
      <w:r w:rsidR="008D40A4">
        <w:rPr>
          <w:sz w:val="24"/>
          <w:lang w:val="fr-FR"/>
        </w:rPr>
        <w:t>给我们带来了福音</w:t>
      </w:r>
      <w:r w:rsidR="008D40A4">
        <w:rPr>
          <w:rFonts w:hint="eastAsia"/>
          <w:sz w:val="24"/>
          <w:lang w:val="fr-FR"/>
        </w:rPr>
        <w:t>，</w:t>
      </w:r>
      <w:r w:rsidR="008D40A4">
        <w:rPr>
          <w:sz w:val="24"/>
          <w:lang w:val="fr-FR"/>
        </w:rPr>
        <w:t>wampserver</w:t>
      </w:r>
      <w:r w:rsidR="008D40A4">
        <w:rPr>
          <w:rFonts w:hint="eastAsia"/>
          <w:sz w:val="24"/>
          <w:lang w:val="fr-FR"/>
        </w:rPr>
        <w:t>提供了良好的安装的图形界面，</w:t>
      </w:r>
      <w:r w:rsidR="008D40A4">
        <w:rPr>
          <w:sz w:val="24"/>
          <w:lang w:val="fr-FR"/>
        </w:rPr>
        <w:t>你只需要跟着</w:t>
      </w:r>
      <w:r w:rsidR="008D40A4">
        <w:rPr>
          <w:rFonts w:hint="eastAsia"/>
          <w:sz w:val="24"/>
          <w:lang w:val="fr-FR"/>
        </w:rPr>
        <w:t>它的</w:t>
      </w:r>
      <w:r w:rsidR="008D40A4">
        <w:rPr>
          <w:sz w:val="24"/>
          <w:lang w:val="fr-FR"/>
        </w:rPr>
        <w:t>安装向导一路安装</w:t>
      </w:r>
      <w:r w:rsidR="008D40A4">
        <w:rPr>
          <w:rFonts w:hint="eastAsia"/>
          <w:sz w:val="24"/>
          <w:lang w:val="fr-FR"/>
        </w:rPr>
        <w:t>，最终可以方便快捷的开始自己的编程之路。</w:t>
      </w:r>
      <w:r w:rsidR="00AB6B83">
        <w:rPr>
          <w:rFonts w:hint="eastAsia"/>
          <w:sz w:val="24"/>
          <w:lang w:val="fr-FR"/>
        </w:rPr>
        <w:t>当然它也提供了很多其他拓展的功能，</w:t>
      </w:r>
      <w:r w:rsidR="00DE0643">
        <w:rPr>
          <w:rFonts w:hint="eastAsia"/>
          <w:sz w:val="24"/>
          <w:lang w:val="fr-FR"/>
        </w:rPr>
        <w:t>你也可以通过图形界面去增加自己想要的</w:t>
      </w:r>
      <w:r w:rsidR="00D6008E">
        <w:rPr>
          <w:rFonts w:hint="eastAsia"/>
          <w:sz w:val="24"/>
          <w:lang w:val="fr-FR"/>
        </w:rPr>
        <w:t>功能</w:t>
      </w:r>
      <w:r w:rsidR="00DE0643">
        <w:rPr>
          <w:rFonts w:hint="eastAsia"/>
          <w:sz w:val="24"/>
          <w:lang w:val="fr-FR"/>
        </w:rPr>
        <w:t>模块</w:t>
      </w:r>
      <w:r w:rsidR="009A0DBA">
        <w:rPr>
          <w:rFonts w:hint="eastAsia"/>
          <w:sz w:val="24"/>
          <w:lang w:val="fr-FR"/>
        </w:rPr>
        <w:t>，后续甚至可以自己添加一些额外的功能。</w:t>
      </w:r>
      <w:r w:rsidR="0051276E" w:rsidRPr="0051276E">
        <w:rPr>
          <w:rFonts w:hint="eastAsia"/>
          <w:sz w:val="24"/>
          <w:lang w:val="fr-FR"/>
        </w:rPr>
        <w:t>你可以很轻松地在其官方网站下载到最新的版本。接一个下来你只要根据图形界面的提示安装就可以</w:t>
      </w:r>
      <w:r w:rsidR="00BC52C0">
        <w:rPr>
          <w:rFonts w:hint="eastAsia"/>
          <w:sz w:val="24"/>
          <w:lang w:val="fr-FR"/>
        </w:rPr>
        <w:t>在</w:t>
      </w:r>
      <w:r w:rsidR="00BC52C0">
        <w:rPr>
          <w:rFonts w:hint="eastAsia"/>
          <w:sz w:val="24"/>
          <w:lang w:val="fr-FR"/>
        </w:rPr>
        <w:t>window</w:t>
      </w:r>
      <w:r w:rsidR="00BC52C0">
        <w:rPr>
          <w:sz w:val="24"/>
          <w:lang w:val="fr-FR"/>
        </w:rPr>
        <w:t>s</w:t>
      </w:r>
      <w:r w:rsidR="00BC52C0">
        <w:rPr>
          <w:sz w:val="24"/>
          <w:lang w:val="fr-FR"/>
        </w:rPr>
        <w:t>平台上</w:t>
      </w:r>
      <w:r w:rsidR="0051276E" w:rsidRPr="0051276E">
        <w:rPr>
          <w:rFonts w:hint="eastAsia"/>
          <w:sz w:val="24"/>
          <w:lang w:val="fr-FR"/>
        </w:rPr>
        <w:t>搭建一个</w:t>
      </w:r>
      <w:r>
        <w:rPr>
          <w:sz w:val="24"/>
          <w:lang w:val="fr-FR"/>
        </w:rPr>
        <w:t>a</w:t>
      </w:r>
      <w:r w:rsidR="00BC52C0">
        <w:rPr>
          <w:rFonts w:hint="eastAsia"/>
          <w:sz w:val="24"/>
          <w:lang w:val="fr-FR"/>
        </w:rPr>
        <w:t>pache</w:t>
      </w:r>
      <w:r w:rsidR="00BC52C0">
        <w:rPr>
          <w:rFonts w:hint="eastAsia"/>
          <w:sz w:val="24"/>
          <w:lang w:val="fr-FR"/>
        </w:rPr>
        <w:t>、</w:t>
      </w:r>
      <w:r>
        <w:rPr>
          <w:sz w:val="24"/>
          <w:lang w:val="fr-FR"/>
        </w:rPr>
        <w:t>php</w:t>
      </w:r>
      <w:r w:rsidR="00BC52C0">
        <w:rPr>
          <w:rFonts w:hint="eastAsia"/>
          <w:sz w:val="24"/>
          <w:lang w:val="fr-FR"/>
        </w:rPr>
        <w:t>、</w:t>
      </w:r>
      <w:r>
        <w:rPr>
          <w:sz w:val="24"/>
          <w:lang w:val="fr-FR"/>
        </w:rPr>
        <w:t>m</w:t>
      </w:r>
      <w:r w:rsidR="0051276E" w:rsidRPr="0051276E">
        <w:rPr>
          <w:rFonts w:hint="eastAsia"/>
          <w:sz w:val="24"/>
          <w:lang w:val="fr-FR"/>
        </w:rPr>
        <w:t xml:space="preserve">ysql </w:t>
      </w:r>
      <w:r w:rsidR="0051276E" w:rsidRPr="0051276E">
        <w:rPr>
          <w:rFonts w:hint="eastAsia"/>
          <w:sz w:val="24"/>
          <w:lang w:val="fr-FR"/>
        </w:rPr>
        <w:t>的集成环境。</w:t>
      </w:r>
    </w:p>
    <w:p w:rsidR="00D038A2" w:rsidRDefault="007E180E" w:rsidP="008216E8">
      <w:pPr>
        <w:pStyle w:val="3"/>
        <w:spacing w:before="240" w:after="120" w:line="240" w:lineRule="auto"/>
        <w:jc w:val="left"/>
        <w:rPr>
          <w:rFonts w:ascii="黑体" w:eastAsia="黑体"/>
          <w:sz w:val="28"/>
          <w:szCs w:val="28"/>
          <w:lang w:val="fr-FR"/>
        </w:rPr>
      </w:pPr>
      <w:bookmarkStart w:id="29" w:name="_Toc482278033"/>
      <w:r>
        <w:rPr>
          <w:rFonts w:ascii="黑体" w:eastAsia="黑体" w:hint="eastAsia"/>
          <w:sz w:val="28"/>
          <w:szCs w:val="28"/>
          <w:lang w:val="fr-FR"/>
        </w:rPr>
        <w:t>3.</w:t>
      </w:r>
      <w:r>
        <w:rPr>
          <w:rFonts w:ascii="黑体" w:eastAsia="黑体"/>
          <w:sz w:val="28"/>
          <w:szCs w:val="28"/>
          <w:lang w:val="fr-FR"/>
        </w:rPr>
        <w:t>3</w:t>
      </w:r>
      <w:r w:rsidR="00D038A2">
        <w:rPr>
          <w:rFonts w:ascii="黑体" w:eastAsia="黑体" w:hint="eastAsia"/>
          <w:sz w:val="28"/>
          <w:szCs w:val="28"/>
          <w:lang w:val="fr-FR"/>
        </w:rPr>
        <w:t xml:space="preserve"> </w:t>
      </w:r>
      <w:r>
        <w:rPr>
          <w:rFonts w:ascii="黑体" w:eastAsia="黑体"/>
          <w:sz w:val="28"/>
          <w:szCs w:val="28"/>
          <w:lang w:val="fr-FR"/>
        </w:rPr>
        <w:t>MVC</w:t>
      </w:r>
      <w:bookmarkEnd w:id="29"/>
    </w:p>
    <w:p w:rsidR="003A0163" w:rsidRPr="007C2BB3" w:rsidRDefault="001B6D4C" w:rsidP="00516698">
      <w:pPr>
        <w:spacing w:line="400" w:lineRule="exact"/>
        <w:ind w:firstLineChars="200" w:firstLine="480"/>
        <w:rPr>
          <w:sz w:val="24"/>
          <w:lang w:val="fr-FR"/>
        </w:rPr>
      </w:pPr>
      <w:r>
        <w:rPr>
          <w:rFonts w:hint="eastAsia"/>
          <w:sz w:val="24"/>
          <w:lang w:val="fr-FR"/>
        </w:rPr>
        <w:t>MVC</w:t>
      </w:r>
      <w:r w:rsidR="00C46658">
        <w:rPr>
          <w:rFonts w:hint="eastAsia"/>
          <w:sz w:val="24"/>
          <w:lang w:val="fr-FR"/>
        </w:rPr>
        <w:t>（</w:t>
      </w:r>
      <w:r w:rsidR="00C46658" w:rsidRPr="00C46658">
        <w:rPr>
          <w:sz w:val="24"/>
          <w:lang w:val="fr-FR"/>
        </w:rPr>
        <w:t>Model-View -Controller</w:t>
      </w:r>
      <w:r w:rsidR="00C46658">
        <w:rPr>
          <w:rFonts w:hint="eastAsia"/>
          <w:sz w:val="24"/>
          <w:lang w:val="fr-FR"/>
        </w:rPr>
        <w:t>）</w:t>
      </w:r>
      <w:r>
        <w:rPr>
          <w:rFonts w:hint="eastAsia"/>
          <w:sz w:val="24"/>
          <w:lang w:val="fr-FR"/>
        </w:rPr>
        <w:t>包括了三个模块，分别是模型、视图以及控制器。</w:t>
      </w:r>
      <w:r w:rsidR="00E43ECA">
        <w:rPr>
          <w:rFonts w:hint="eastAsia"/>
          <w:sz w:val="24"/>
          <w:lang w:val="fr-FR"/>
        </w:rPr>
        <w:t>它的主要作用是将实际代码进行分离、抽象、封装。</w:t>
      </w:r>
      <w:r w:rsidR="00715995">
        <w:rPr>
          <w:rFonts w:hint="eastAsia"/>
          <w:sz w:val="24"/>
          <w:lang w:val="fr-FR"/>
        </w:rPr>
        <w:t>比如实际开发中的业务逻辑可以</w:t>
      </w:r>
      <w:r w:rsidR="00EB5812">
        <w:rPr>
          <w:rFonts w:hint="eastAsia"/>
          <w:sz w:val="24"/>
          <w:lang w:val="fr-FR"/>
        </w:rPr>
        <w:t>抽象为一个模块，数据处理一个模块，视图又是一个模块，模块与模块之间形成一个单向数据流。我们访问一个网页，根据路由我们可以访问到控制器，根据控制器调用数据模型来存取数据，在发送给视图来渲染数据，此时用户若在视图上进行操作，控制器又能够接收到用户操作，再次进行数据存取，视图渲染的一系列的操作。这样形成一个完整的单向数据流，可以使我们在开发中很方便的去调试我们的代码，可以让我们更加清楚数据的流向，可以快捷的定位出出错的地方</w:t>
      </w:r>
      <w:r w:rsidR="00EB5812" w:rsidRPr="004573A5">
        <w:rPr>
          <w:rFonts w:hint="eastAsia"/>
          <w:sz w:val="24"/>
          <w:vertAlign w:val="superscript"/>
          <w:lang w:val="fr-FR"/>
        </w:rPr>
        <w:t>[9]</w:t>
      </w:r>
      <w:r w:rsidR="00EB5812">
        <w:rPr>
          <w:rFonts w:hint="eastAsia"/>
          <w:sz w:val="24"/>
          <w:lang w:val="fr-FR"/>
        </w:rPr>
        <w:t>。</w:t>
      </w:r>
      <w:r w:rsidR="003A0163" w:rsidRPr="007C2BB3">
        <w:rPr>
          <w:sz w:val="24"/>
          <w:lang w:val="fr-FR"/>
        </w:rPr>
        <w:t>Model</w:t>
      </w:r>
      <w:r w:rsidR="005D56AC">
        <w:rPr>
          <w:sz w:val="24"/>
          <w:lang w:val="fr-FR"/>
        </w:rPr>
        <w:t>（模型）</w:t>
      </w:r>
      <w:r w:rsidR="00516698">
        <w:rPr>
          <w:sz w:val="24"/>
          <w:lang w:val="fr-FR"/>
        </w:rPr>
        <w:t>用来处理系统的</w:t>
      </w:r>
      <w:r w:rsidR="003A0163" w:rsidRPr="007C2BB3">
        <w:rPr>
          <w:sz w:val="24"/>
          <w:lang w:val="fr-FR"/>
        </w:rPr>
        <w:t>数据。通常</w:t>
      </w:r>
      <w:r w:rsidR="003A0163" w:rsidRPr="007C2BB3">
        <w:rPr>
          <w:rFonts w:hint="eastAsia"/>
          <w:sz w:val="24"/>
          <w:lang w:val="fr-FR"/>
        </w:rPr>
        <w:t>表现</w:t>
      </w:r>
      <w:r w:rsidR="003A0163" w:rsidRPr="007C2BB3">
        <w:rPr>
          <w:sz w:val="24"/>
          <w:lang w:val="fr-FR"/>
        </w:rPr>
        <w:t>为与数据库打交道</w:t>
      </w:r>
      <w:r w:rsidR="003A0163" w:rsidRPr="007C2BB3">
        <w:rPr>
          <w:rFonts w:hint="eastAsia"/>
          <w:sz w:val="24"/>
          <w:lang w:val="fr-FR"/>
        </w:rPr>
        <w:t>，</w:t>
      </w:r>
      <w:r w:rsidR="00516698">
        <w:rPr>
          <w:sz w:val="24"/>
          <w:lang w:val="fr-FR"/>
        </w:rPr>
        <w:t>比如系统</w:t>
      </w:r>
      <w:r w:rsidR="003A0163" w:rsidRPr="007C2BB3">
        <w:rPr>
          <w:sz w:val="24"/>
          <w:lang w:val="fr-FR"/>
        </w:rPr>
        <w:t>与数据库的增删改查操作</w:t>
      </w:r>
      <w:r w:rsidR="003A0163" w:rsidRPr="007C2BB3">
        <w:rPr>
          <w:rFonts w:hint="eastAsia"/>
          <w:sz w:val="24"/>
          <w:lang w:val="fr-FR"/>
        </w:rPr>
        <w:t>，</w:t>
      </w:r>
      <w:r w:rsidR="003A0163" w:rsidRPr="007C2BB3">
        <w:rPr>
          <w:sz w:val="24"/>
          <w:lang w:val="fr-FR"/>
        </w:rPr>
        <w:t>这些都是在模型中完成的。</w:t>
      </w:r>
      <w:r w:rsidR="003A0163" w:rsidRPr="007C2BB3">
        <w:rPr>
          <w:sz w:val="24"/>
          <w:lang w:val="fr-FR"/>
        </w:rPr>
        <w:t>View</w:t>
      </w:r>
      <w:r w:rsidR="00516698">
        <w:rPr>
          <w:sz w:val="24"/>
          <w:lang w:val="fr-FR"/>
        </w:rPr>
        <w:t>（视图）</w:t>
      </w:r>
      <w:r w:rsidR="003A0163" w:rsidRPr="007C2BB3">
        <w:rPr>
          <w:sz w:val="24"/>
          <w:lang w:val="fr-FR"/>
        </w:rPr>
        <w:t>是在界面上</w:t>
      </w:r>
      <w:r w:rsidR="00516698">
        <w:rPr>
          <w:rFonts w:hint="eastAsia"/>
          <w:sz w:val="24"/>
          <w:lang w:val="fr-FR"/>
        </w:rPr>
        <w:t>展示</w:t>
      </w:r>
      <w:r w:rsidR="00516698">
        <w:rPr>
          <w:sz w:val="24"/>
          <w:lang w:val="fr-FR"/>
        </w:rPr>
        <w:t>数据</w:t>
      </w:r>
      <w:r w:rsidR="003A0163" w:rsidRPr="007C2BB3">
        <w:rPr>
          <w:sz w:val="24"/>
          <w:lang w:val="fr-FR"/>
        </w:rPr>
        <w:t>的</w:t>
      </w:r>
      <w:r w:rsidR="003A0163" w:rsidRPr="007C2BB3">
        <w:rPr>
          <w:rFonts w:hint="eastAsia"/>
          <w:sz w:val="24"/>
          <w:lang w:val="fr-FR"/>
        </w:rPr>
        <w:t>，</w:t>
      </w:r>
      <w:r w:rsidR="003A0163" w:rsidRPr="007C2BB3">
        <w:rPr>
          <w:sz w:val="24"/>
          <w:lang w:val="fr-FR"/>
        </w:rPr>
        <w:t>就是用户最直观的看到的</w:t>
      </w:r>
      <w:r w:rsidR="00516698">
        <w:rPr>
          <w:rFonts w:hint="eastAsia"/>
          <w:sz w:val="24"/>
          <w:lang w:val="fr-FR"/>
        </w:rPr>
        <w:t>系统</w:t>
      </w:r>
      <w:r w:rsidR="003A0163" w:rsidRPr="007C2BB3">
        <w:rPr>
          <w:sz w:val="24"/>
          <w:lang w:val="fr-FR"/>
        </w:rPr>
        <w:t>的界面。</w:t>
      </w:r>
      <w:r w:rsidR="003A0163" w:rsidRPr="007C2BB3">
        <w:rPr>
          <w:sz w:val="24"/>
          <w:lang w:val="fr-FR"/>
        </w:rPr>
        <w:t>Controller</w:t>
      </w:r>
      <w:r w:rsidR="009534F3">
        <w:rPr>
          <w:sz w:val="24"/>
          <w:lang w:val="fr-FR"/>
        </w:rPr>
        <w:t>（控制器）</w:t>
      </w:r>
      <w:r w:rsidR="003A0163" w:rsidRPr="007C2BB3">
        <w:rPr>
          <w:sz w:val="24"/>
          <w:lang w:val="fr-FR"/>
        </w:rPr>
        <w:t>是</w:t>
      </w:r>
      <w:r w:rsidR="003A0163" w:rsidRPr="007C2BB3">
        <w:rPr>
          <w:rFonts w:hint="eastAsia"/>
          <w:sz w:val="24"/>
          <w:lang w:val="fr-FR"/>
        </w:rPr>
        <w:t>用来</w:t>
      </w:r>
      <w:r w:rsidR="009534F3">
        <w:rPr>
          <w:sz w:val="24"/>
          <w:lang w:val="fr-FR"/>
        </w:rPr>
        <w:t>处理用户交互</w:t>
      </w:r>
      <w:r w:rsidR="003A0163" w:rsidRPr="007C2BB3">
        <w:rPr>
          <w:rFonts w:hint="eastAsia"/>
          <w:sz w:val="24"/>
          <w:lang w:val="fr-FR"/>
        </w:rPr>
        <w:t>逻辑</w:t>
      </w:r>
      <w:r w:rsidR="00D22FAA">
        <w:rPr>
          <w:rFonts w:hint="eastAsia"/>
          <w:sz w:val="24"/>
          <w:lang w:val="fr-FR"/>
        </w:rPr>
        <w:t>，</w:t>
      </w:r>
      <w:r w:rsidR="003A0163" w:rsidRPr="007C2BB3">
        <w:rPr>
          <w:sz w:val="24"/>
          <w:lang w:val="fr-FR"/>
        </w:rPr>
        <w:t>控制器</w:t>
      </w:r>
      <w:r w:rsidR="009534F3">
        <w:rPr>
          <w:sz w:val="24"/>
          <w:lang w:val="fr-FR"/>
        </w:rPr>
        <w:t>逻辑</w:t>
      </w:r>
      <w:r w:rsidR="009534F3">
        <w:rPr>
          <w:rFonts w:hint="eastAsia"/>
          <w:sz w:val="24"/>
          <w:lang w:val="fr-FR"/>
        </w:rPr>
        <w:t>基本上</w:t>
      </w:r>
      <w:r w:rsidR="009534F3">
        <w:rPr>
          <w:sz w:val="24"/>
          <w:lang w:val="fr-FR"/>
        </w:rPr>
        <w:t>是和</w:t>
      </w:r>
      <w:r w:rsidR="003A0163" w:rsidRPr="007C2BB3">
        <w:rPr>
          <w:sz w:val="24"/>
          <w:lang w:val="fr-FR"/>
        </w:rPr>
        <w:t>具体的业务逻辑</w:t>
      </w:r>
      <w:r w:rsidR="009534F3">
        <w:rPr>
          <w:rFonts w:hint="eastAsia"/>
          <w:sz w:val="24"/>
          <w:lang w:val="fr-FR"/>
        </w:rPr>
        <w:t>相同，用来响应用户操作</w:t>
      </w:r>
      <w:r w:rsidR="00D22FAA">
        <w:rPr>
          <w:rFonts w:hint="eastAsia"/>
          <w:sz w:val="24"/>
          <w:lang w:val="fr-FR"/>
        </w:rPr>
        <w:t>，并向调用模型处理数据，在将数据整合到视图</w:t>
      </w:r>
      <w:r w:rsidR="003A0163" w:rsidRPr="007C2BB3">
        <w:rPr>
          <w:sz w:val="24"/>
          <w:lang w:val="fr-FR"/>
        </w:rPr>
        <w:t>。</w:t>
      </w:r>
      <w:r w:rsidR="00D22FAA">
        <w:rPr>
          <w:sz w:val="24"/>
          <w:lang w:val="fr-FR"/>
        </w:rPr>
        <w:t>Mvc</w:t>
      </w:r>
      <w:r w:rsidR="00D22FAA">
        <w:rPr>
          <w:sz w:val="24"/>
          <w:lang w:val="fr-FR"/>
        </w:rPr>
        <w:t>操作流程</w:t>
      </w:r>
      <w:r w:rsidR="003A0163" w:rsidRPr="007C2BB3">
        <w:rPr>
          <w:sz w:val="24"/>
          <w:lang w:val="fr-FR"/>
        </w:rPr>
        <w:t>如图</w:t>
      </w:r>
      <w:r w:rsidR="003A0163" w:rsidRPr="007C2BB3">
        <w:rPr>
          <w:rFonts w:hint="eastAsia"/>
          <w:sz w:val="24"/>
          <w:lang w:val="fr-FR"/>
        </w:rPr>
        <w:t>3.1</w:t>
      </w:r>
      <w:r w:rsidR="003A0163" w:rsidRPr="007C2BB3">
        <w:rPr>
          <w:sz w:val="24"/>
          <w:lang w:val="fr-FR"/>
        </w:rPr>
        <w:t>所示</w:t>
      </w:r>
      <w:r w:rsidR="003A0163" w:rsidRPr="007C2BB3">
        <w:rPr>
          <w:rFonts w:hint="eastAsia"/>
          <w:sz w:val="24"/>
          <w:lang w:val="fr-FR"/>
        </w:rPr>
        <w:t>。</w:t>
      </w:r>
    </w:p>
    <w:p w:rsidR="008216E8" w:rsidRDefault="00A72C1E" w:rsidP="008216E8">
      <w:pPr>
        <w:spacing w:line="300" w:lineRule="auto"/>
        <w:jc w:val="center"/>
        <w:rPr>
          <w:szCs w:val="21"/>
        </w:rPr>
      </w:pPr>
      <w:r w:rsidRPr="003A0163">
        <w:rPr>
          <w:noProof/>
          <w:sz w:val="24"/>
        </w:rPr>
        <w:drawing>
          <wp:inline distT="0" distB="0" distL="0" distR="0" wp14:anchorId="2106127F" wp14:editId="01004D69">
            <wp:extent cx="5106838" cy="2516413"/>
            <wp:effectExtent l="0" t="0" r="0" b="0"/>
            <wp:docPr id="4" name="图片 3" descr="ac6eddc451da81cb26660e7e5066d0160824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ac6eddc451da81cb26660e7e5066d01608243184"/>
                    <pic:cNvPicPr>
                      <a:picLocks noChangeAspect="1" noChangeArrowheads="1"/>
                    </pic:cNvPicPr>
                  </pic:nvPicPr>
                  <pic:blipFill>
                    <a:blip r:embed="rId19">
                      <a:extLst>
                        <a:ext uri="{28A0092B-C50C-407E-A947-70E740481C1C}">
                          <a14:useLocalDpi xmlns:a14="http://schemas.microsoft.com/office/drawing/2010/main" val="0"/>
                        </a:ext>
                      </a:extLst>
                    </a:blip>
                    <a:srcRect t="9036" r="339" b="17094"/>
                    <a:stretch>
                      <a:fillRect/>
                    </a:stretch>
                  </pic:blipFill>
                  <pic:spPr bwMode="auto">
                    <a:xfrm>
                      <a:off x="0" y="0"/>
                      <a:ext cx="5118412" cy="2522116"/>
                    </a:xfrm>
                    <a:prstGeom prst="rect">
                      <a:avLst/>
                    </a:prstGeom>
                    <a:noFill/>
                    <a:ln>
                      <a:noFill/>
                    </a:ln>
                  </pic:spPr>
                </pic:pic>
              </a:graphicData>
            </a:graphic>
          </wp:inline>
        </w:drawing>
      </w:r>
    </w:p>
    <w:p w:rsidR="00C4617A" w:rsidRDefault="009F6B45" w:rsidP="008216E8">
      <w:pPr>
        <w:spacing w:line="300" w:lineRule="auto"/>
        <w:jc w:val="center"/>
        <w:rPr>
          <w:szCs w:val="21"/>
        </w:rPr>
      </w:pPr>
      <w:r w:rsidRPr="00E027CC">
        <w:rPr>
          <w:rFonts w:hint="eastAsia"/>
          <w:szCs w:val="21"/>
        </w:rPr>
        <w:t>图</w:t>
      </w:r>
      <w:r w:rsidRPr="00E027CC">
        <w:rPr>
          <w:rFonts w:hint="eastAsia"/>
          <w:szCs w:val="21"/>
        </w:rPr>
        <w:t>3.1</w:t>
      </w:r>
      <w:r w:rsidRPr="00E027CC">
        <w:rPr>
          <w:szCs w:val="21"/>
        </w:rPr>
        <w:t xml:space="preserve"> MVC </w:t>
      </w:r>
      <w:r w:rsidRPr="00E027CC">
        <w:rPr>
          <w:szCs w:val="21"/>
        </w:rPr>
        <w:t>流程</w:t>
      </w:r>
      <w:r>
        <w:rPr>
          <w:szCs w:val="21"/>
        </w:rPr>
        <w:t>示意图</w:t>
      </w:r>
    </w:p>
    <w:p w:rsidR="00A95BDF" w:rsidRDefault="00A95BDF" w:rsidP="004B337C">
      <w:pPr>
        <w:pStyle w:val="3"/>
        <w:spacing w:before="480" w:after="120" w:line="240" w:lineRule="auto"/>
        <w:jc w:val="left"/>
        <w:rPr>
          <w:rFonts w:ascii="黑体" w:eastAsia="黑体"/>
          <w:sz w:val="28"/>
          <w:szCs w:val="28"/>
          <w:lang w:val="fr-FR"/>
        </w:rPr>
      </w:pPr>
      <w:bookmarkStart w:id="30" w:name="_Toc482278034"/>
      <w:r>
        <w:rPr>
          <w:rFonts w:ascii="黑体" w:eastAsia="黑体" w:hint="eastAsia"/>
          <w:sz w:val="28"/>
          <w:szCs w:val="28"/>
          <w:lang w:val="fr-FR"/>
        </w:rPr>
        <w:lastRenderedPageBreak/>
        <w:t>3.</w:t>
      </w:r>
      <w:r>
        <w:rPr>
          <w:rFonts w:ascii="黑体" w:eastAsia="黑体"/>
          <w:sz w:val="28"/>
          <w:szCs w:val="28"/>
          <w:lang w:val="fr-FR"/>
        </w:rPr>
        <w:t>4</w:t>
      </w:r>
      <w:r>
        <w:rPr>
          <w:rFonts w:ascii="黑体" w:eastAsia="黑体" w:hint="eastAsia"/>
          <w:sz w:val="28"/>
          <w:szCs w:val="28"/>
          <w:lang w:val="fr-FR"/>
        </w:rPr>
        <w:t xml:space="preserve"> </w:t>
      </w:r>
      <w:r w:rsidRPr="001C034F">
        <w:rPr>
          <w:rFonts w:ascii="黑体" w:eastAsia="黑体"/>
          <w:sz w:val="28"/>
          <w:szCs w:val="28"/>
          <w:lang w:val="fr-FR"/>
        </w:rPr>
        <w:t>MVVM</w:t>
      </w:r>
      <w:bookmarkEnd w:id="30"/>
    </w:p>
    <w:p w:rsidR="00A95BDF" w:rsidRPr="00A81CFE" w:rsidRDefault="00A95BDF" w:rsidP="00A95BDF">
      <w:pPr>
        <w:spacing w:line="400" w:lineRule="exact"/>
        <w:ind w:firstLineChars="200" w:firstLine="480"/>
        <w:rPr>
          <w:lang w:val="fr-FR"/>
        </w:rPr>
      </w:pPr>
      <w:r w:rsidRPr="000E0E1E">
        <w:rPr>
          <w:rFonts w:hint="eastAsia"/>
          <w:sz w:val="24"/>
          <w:lang w:val="fr-FR"/>
        </w:rPr>
        <w:t>MVVM(Model View ViewModel)</w:t>
      </w:r>
      <w:r>
        <w:rPr>
          <w:sz w:val="24"/>
          <w:lang w:val="fr-FR"/>
        </w:rPr>
        <w:t xml:space="preserve"> </w:t>
      </w:r>
      <w:r>
        <w:rPr>
          <w:sz w:val="24"/>
          <w:lang w:val="fr-FR"/>
        </w:rPr>
        <w:t>是现在一种比较流行的替代前端</w:t>
      </w:r>
      <w:r>
        <w:rPr>
          <w:sz w:val="24"/>
          <w:lang w:val="fr-FR"/>
        </w:rPr>
        <w:t>mvc</w:t>
      </w:r>
      <w:r>
        <w:rPr>
          <w:sz w:val="24"/>
          <w:lang w:val="fr-FR"/>
        </w:rPr>
        <w:t>的方案</w:t>
      </w:r>
      <w:r>
        <w:rPr>
          <w:rFonts w:hint="eastAsia"/>
          <w:sz w:val="24"/>
          <w:lang w:val="fr-FR"/>
        </w:rPr>
        <w:t>，和</w:t>
      </w:r>
      <w:r>
        <w:rPr>
          <w:rFonts w:hint="eastAsia"/>
          <w:sz w:val="24"/>
          <w:lang w:val="fr-FR"/>
        </w:rPr>
        <w:t>mvc</w:t>
      </w:r>
      <w:r>
        <w:rPr>
          <w:sz w:val="24"/>
          <w:lang w:val="fr-FR"/>
        </w:rPr>
        <w:t>或</w:t>
      </w:r>
      <w:r>
        <w:rPr>
          <w:sz w:val="24"/>
          <w:lang w:val="fr-FR"/>
        </w:rPr>
        <w:t>mvp</w:t>
      </w:r>
      <w:r>
        <w:rPr>
          <w:sz w:val="24"/>
          <w:lang w:val="fr-FR"/>
        </w:rPr>
        <w:t>类似</w:t>
      </w:r>
      <w:r>
        <w:rPr>
          <w:rFonts w:hint="eastAsia"/>
          <w:sz w:val="24"/>
          <w:lang w:val="fr-FR"/>
        </w:rPr>
        <w:t>，</w:t>
      </w:r>
      <w:r w:rsidR="00CF447A">
        <w:rPr>
          <w:sz w:val="24"/>
          <w:lang w:val="fr-FR"/>
        </w:rPr>
        <w:t>mvvm</w:t>
      </w:r>
      <w:r w:rsidRPr="000E0E1E">
        <w:rPr>
          <w:rFonts w:hint="eastAsia"/>
          <w:sz w:val="24"/>
          <w:lang w:val="fr-FR"/>
        </w:rPr>
        <w:t>架构中的</w:t>
      </w:r>
      <w:r w:rsidR="00CF447A">
        <w:rPr>
          <w:sz w:val="24"/>
          <w:lang w:val="fr-FR"/>
        </w:rPr>
        <w:t>m</w:t>
      </w:r>
      <w:r w:rsidRPr="000E0E1E">
        <w:rPr>
          <w:rFonts w:hint="eastAsia"/>
          <w:sz w:val="24"/>
          <w:lang w:val="fr-FR"/>
        </w:rPr>
        <w:t>odel</w:t>
      </w:r>
      <w:r w:rsidRPr="000E0E1E">
        <w:rPr>
          <w:rFonts w:hint="eastAsia"/>
          <w:sz w:val="24"/>
          <w:lang w:val="fr-FR"/>
        </w:rPr>
        <w:t>代表着的是</w:t>
      </w:r>
      <w:r>
        <w:rPr>
          <w:rFonts w:hint="eastAsia"/>
          <w:sz w:val="24"/>
          <w:lang w:val="fr-FR"/>
        </w:rPr>
        <w:t>系统</w:t>
      </w:r>
      <w:r w:rsidRPr="000E0E1E">
        <w:rPr>
          <w:rFonts w:hint="eastAsia"/>
          <w:sz w:val="24"/>
          <w:lang w:val="fr-FR"/>
        </w:rPr>
        <w:t>的数据层，</w:t>
      </w:r>
      <w:r>
        <w:rPr>
          <w:sz w:val="24"/>
          <w:lang w:val="fr-FR"/>
        </w:rPr>
        <w:t>比如系统</w:t>
      </w:r>
      <w:r w:rsidRPr="000E0E1E">
        <w:rPr>
          <w:sz w:val="24"/>
          <w:lang w:val="fr-FR"/>
        </w:rPr>
        <w:t>与数据库的增删改查操作</w:t>
      </w:r>
      <w:r w:rsidRPr="000E0E1E">
        <w:rPr>
          <w:rFonts w:hint="eastAsia"/>
          <w:sz w:val="24"/>
          <w:lang w:val="fr-FR"/>
        </w:rPr>
        <w:t>；而</w:t>
      </w:r>
      <w:r w:rsidR="00CF447A">
        <w:rPr>
          <w:rFonts w:hint="eastAsia"/>
          <w:sz w:val="24"/>
          <w:lang w:val="fr-FR"/>
        </w:rPr>
        <w:t>view</w:t>
      </w:r>
      <w:r w:rsidRPr="000E0E1E">
        <w:rPr>
          <w:sz w:val="24"/>
          <w:lang w:val="fr-FR"/>
        </w:rPr>
        <w:t>就是用户最直观的看到的</w:t>
      </w:r>
      <w:r>
        <w:rPr>
          <w:rFonts w:hint="eastAsia"/>
          <w:sz w:val="24"/>
          <w:lang w:val="fr-FR"/>
        </w:rPr>
        <w:t>系统</w:t>
      </w:r>
      <w:r w:rsidRPr="000E0E1E">
        <w:rPr>
          <w:sz w:val="24"/>
          <w:lang w:val="fr-FR"/>
        </w:rPr>
        <w:t>的界面</w:t>
      </w:r>
      <w:r w:rsidRPr="000E0E1E">
        <w:rPr>
          <w:rFonts w:hint="eastAsia"/>
          <w:sz w:val="24"/>
          <w:lang w:val="fr-FR"/>
        </w:rPr>
        <w:t>；最重要的是</w:t>
      </w:r>
      <w:r w:rsidR="00CF447A">
        <w:rPr>
          <w:sz w:val="24"/>
          <w:lang w:val="fr-FR"/>
        </w:rPr>
        <w:t>v</w:t>
      </w:r>
      <w:r w:rsidRPr="000E0E1E">
        <w:rPr>
          <w:rFonts w:hint="eastAsia"/>
          <w:sz w:val="24"/>
          <w:lang w:val="fr-FR"/>
        </w:rPr>
        <w:t>iew</w:t>
      </w:r>
      <w:r w:rsidR="00CF447A">
        <w:rPr>
          <w:sz w:val="24"/>
          <w:lang w:val="fr-FR"/>
        </w:rPr>
        <w:t>m</w:t>
      </w:r>
      <w:r w:rsidRPr="000E0E1E">
        <w:rPr>
          <w:rFonts w:hint="eastAsia"/>
          <w:sz w:val="24"/>
          <w:lang w:val="fr-FR"/>
        </w:rPr>
        <w:t>odel</w:t>
      </w:r>
      <w:r w:rsidRPr="000E0E1E">
        <w:rPr>
          <w:rFonts w:hint="eastAsia"/>
          <w:sz w:val="24"/>
          <w:lang w:val="fr-FR"/>
        </w:rPr>
        <w:t>，</w:t>
      </w:r>
      <w:r>
        <w:rPr>
          <w:rFonts w:hint="eastAsia"/>
          <w:sz w:val="24"/>
          <w:lang w:val="fr-FR"/>
        </w:rPr>
        <w:t>它将视图和数据模型绑定在了一起，相当于我们如果更改了数据，那么相应的视图也会发生相应的改变，同样我们如果更改了视图，那么数据也会进行相应的变化</w:t>
      </w:r>
      <w:r w:rsidRPr="000E0E1E">
        <w:rPr>
          <w:rFonts w:hint="eastAsia"/>
          <w:sz w:val="24"/>
          <w:lang w:val="fr-FR"/>
        </w:rPr>
        <w:t>。</w:t>
      </w:r>
      <w:r>
        <w:rPr>
          <w:rFonts w:hint="eastAsia"/>
          <w:sz w:val="24"/>
          <w:lang w:val="fr-FR"/>
        </w:rPr>
        <w:t>有了</w:t>
      </w:r>
      <w:r>
        <w:rPr>
          <w:sz w:val="24"/>
          <w:lang w:val="fr-FR"/>
        </w:rPr>
        <w:t>mvvm</w:t>
      </w:r>
      <w:r w:rsidRPr="000E0E1E">
        <w:rPr>
          <w:rFonts w:hint="eastAsia"/>
          <w:sz w:val="24"/>
          <w:lang w:val="fr-FR"/>
        </w:rPr>
        <w:t>框架</w:t>
      </w:r>
      <w:r>
        <w:rPr>
          <w:rFonts w:hint="eastAsia"/>
          <w:sz w:val="24"/>
          <w:lang w:val="fr-FR"/>
        </w:rPr>
        <w:t>，作为一名</w:t>
      </w:r>
      <w:r w:rsidRPr="000E0E1E">
        <w:rPr>
          <w:rFonts w:hint="eastAsia"/>
          <w:sz w:val="24"/>
          <w:lang w:val="fr-FR"/>
        </w:rPr>
        <w:t>前端工程师</w:t>
      </w:r>
      <w:r>
        <w:rPr>
          <w:rFonts w:hint="eastAsia"/>
          <w:sz w:val="24"/>
          <w:lang w:val="fr-FR"/>
        </w:rPr>
        <w:t>，是可以感受到无尽的快感的，因为我们终于可以从复杂</w:t>
      </w:r>
      <w:r w:rsidRPr="000E0E1E">
        <w:rPr>
          <w:rFonts w:hint="eastAsia"/>
          <w:sz w:val="24"/>
          <w:lang w:val="fr-FR"/>
        </w:rPr>
        <w:t>的</w:t>
      </w:r>
      <w:r>
        <w:rPr>
          <w:rFonts w:hint="eastAsia"/>
          <w:sz w:val="24"/>
          <w:lang w:val="fr-FR"/>
        </w:rPr>
        <w:t>dom</w:t>
      </w:r>
      <w:r w:rsidRPr="000E0E1E">
        <w:rPr>
          <w:rFonts w:hint="eastAsia"/>
          <w:sz w:val="24"/>
          <w:lang w:val="fr-FR"/>
        </w:rPr>
        <w:t>操作中彻底地解救出来，</w:t>
      </w:r>
      <w:r>
        <w:rPr>
          <w:rFonts w:hint="eastAsia"/>
          <w:sz w:val="24"/>
          <w:lang w:val="fr-FR"/>
        </w:rPr>
        <w:t>它</w:t>
      </w:r>
      <w:r w:rsidRPr="000E0E1E">
        <w:rPr>
          <w:rFonts w:hint="eastAsia"/>
          <w:sz w:val="24"/>
          <w:lang w:val="fr-FR"/>
        </w:rPr>
        <w:t>可以让前端工程师更专注于自己的业务逻辑</w:t>
      </w:r>
      <w:r w:rsidRPr="004573A5">
        <w:rPr>
          <w:rFonts w:hint="eastAsia"/>
          <w:sz w:val="24"/>
          <w:vertAlign w:val="superscript"/>
          <w:lang w:val="fr-FR"/>
        </w:rPr>
        <w:t>[5]</w:t>
      </w:r>
      <w:r w:rsidRPr="000E0E1E">
        <w:rPr>
          <w:rFonts w:hint="eastAsia"/>
          <w:sz w:val="24"/>
          <w:lang w:val="fr-FR"/>
        </w:rPr>
        <w:t>。如本博客中</w:t>
      </w:r>
      <w:r w:rsidRPr="000E0E1E">
        <w:rPr>
          <w:rFonts w:hint="eastAsia"/>
          <w:sz w:val="24"/>
          <w:lang w:val="fr-FR"/>
        </w:rPr>
        <w:t>vue</w:t>
      </w:r>
      <w:r w:rsidRPr="000E0E1E">
        <w:rPr>
          <w:sz w:val="24"/>
          <w:lang w:val="fr-FR"/>
        </w:rPr>
        <w:t>.js</w:t>
      </w:r>
      <w:r w:rsidRPr="000E0E1E">
        <w:rPr>
          <w:sz w:val="24"/>
          <w:lang w:val="fr-FR"/>
        </w:rPr>
        <w:t>便是典型的</w:t>
      </w:r>
      <w:r w:rsidR="00CF447A">
        <w:rPr>
          <w:sz w:val="24"/>
          <w:lang w:val="fr-FR"/>
        </w:rPr>
        <w:t>mvvm</w:t>
      </w:r>
      <w:r w:rsidRPr="000E0E1E">
        <w:rPr>
          <w:sz w:val="24"/>
          <w:lang w:val="fr-FR"/>
        </w:rPr>
        <w:t>框架</w:t>
      </w:r>
      <w:r w:rsidRPr="000E0E1E">
        <w:rPr>
          <w:rFonts w:hint="eastAsia"/>
          <w:sz w:val="24"/>
          <w:lang w:val="fr-FR"/>
        </w:rPr>
        <w:t>。</w:t>
      </w:r>
      <w:r w:rsidRPr="000E0E1E">
        <w:rPr>
          <w:sz w:val="24"/>
          <w:lang w:val="fr-FR"/>
        </w:rPr>
        <w:t>具体流程如图</w:t>
      </w:r>
      <w:r w:rsidRPr="000E0E1E">
        <w:rPr>
          <w:rFonts w:hint="eastAsia"/>
          <w:sz w:val="24"/>
          <w:lang w:val="fr-FR"/>
        </w:rPr>
        <w:t>3.2</w:t>
      </w:r>
      <w:r w:rsidRPr="000E0E1E">
        <w:rPr>
          <w:sz w:val="24"/>
          <w:lang w:val="fr-FR"/>
        </w:rPr>
        <w:t>所示</w:t>
      </w:r>
      <w:r w:rsidRPr="000E0E1E">
        <w:rPr>
          <w:rFonts w:hint="eastAsia"/>
          <w:sz w:val="24"/>
          <w:lang w:val="fr-FR"/>
        </w:rPr>
        <w:t>。</w:t>
      </w:r>
    </w:p>
    <w:p w:rsidR="00A95BDF" w:rsidRDefault="00A95BDF" w:rsidP="00A95BDF">
      <w:pPr>
        <w:spacing w:line="300" w:lineRule="auto"/>
        <w:rPr>
          <w:sz w:val="24"/>
        </w:rPr>
      </w:pPr>
      <w:r w:rsidRPr="00514CFE">
        <w:rPr>
          <w:noProof/>
          <w:sz w:val="24"/>
        </w:rPr>
        <w:drawing>
          <wp:inline distT="0" distB="0" distL="0" distR="0" wp14:anchorId="7D7500E3" wp14:editId="0CAFFAC8">
            <wp:extent cx="5267325" cy="723900"/>
            <wp:effectExtent l="0" t="0" r="9525" b="0"/>
            <wp:docPr id="7" name="图片 4" descr="BfyA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BfyAF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723900"/>
                    </a:xfrm>
                    <a:prstGeom prst="rect">
                      <a:avLst/>
                    </a:prstGeom>
                    <a:noFill/>
                    <a:ln>
                      <a:noFill/>
                    </a:ln>
                  </pic:spPr>
                </pic:pic>
              </a:graphicData>
            </a:graphic>
          </wp:inline>
        </w:drawing>
      </w:r>
    </w:p>
    <w:p w:rsidR="00A95BDF" w:rsidRPr="00283C95" w:rsidRDefault="00A95BDF" w:rsidP="00980419">
      <w:pPr>
        <w:spacing w:before="120" w:after="240"/>
        <w:ind w:left="420"/>
        <w:jc w:val="center"/>
        <w:rPr>
          <w:szCs w:val="21"/>
        </w:rPr>
      </w:pPr>
      <w:r w:rsidRPr="00283C95">
        <w:rPr>
          <w:szCs w:val="21"/>
        </w:rPr>
        <w:t>图</w:t>
      </w:r>
      <w:r w:rsidRPr="00283C95">
        <w:rPr>
          <w:rFonts w:hint="eastAsia"/>
          <w:szCs w:val="21"/>
        </w:rPr>
        <w:t>3</w:t>
      </w:r>
      <w:r w:rsidRPr="00283C95">
        <w:rPr>
          <w:szCs w:val="21"/>
        </w:rPr>
        <w:t>.2</w:t>
      </w:r>
      <w:r>
        <w:rPr>
          <w:szCs w:val="21"/>
        </w:rPr>
        <w:t xml:space="preserve">  </w:t>
      </w:r>
      <w:proofErr w:type="spellStart"/>
      <w:r>
        <w:rPr>
          <w:szCs w:val="21"/>
        </w:rPr>
        <w:t>V</w:t>
      </w:r>
      <w:r w:rsidRPr="000C5D92">
        <w:rPr>
          <w:szCs w:val="21"/>
        </w:rPr>
        <w:t>iewModel</w:t>
      </w:r>
      <w:proofErr w:type="spellEnd"/>
      <w:r>
        <w:rPr>
          <w:szCs w:val="21"/>
        </w:rPr>
        <w:t xml:space="preserve"> </w:t>
      </w:r>
      <w:r w:rsidRPr="00283C95">
        <w:rPr>
          <w:szCs w:val="21"/>
        </w:rPr>
        <w:t>流程示意图</w:t>
      </w:r>
    </w:p>
    <w:p w:rsidR="00BD5954" w:rsidRDefault="00A95BDF" w:rsidP="00BD5954">
      <w:pPr>
        <w:spacing w:line="400" w:lineRule="exact"/>
        <w:ind w:firstLineChars="200" w:firstLine="480"/>
        <w:rPr>
          <w:sz w:val="24"/>
          <w:lang w:val="fr-FR"/>
        </w:rPr>
      </w:pPr>
      <w:r w:rsidRPr="00AE18C7">
        <w:rPr>
          <w:sz w:val="24"/>
          <w:lang w:val="fr-FR"/>
        </w:rPr>
        <w:t>图中我们可以看到</w:t>
      </w:r>
      <w:r>
        <w:rPr>
          <w:rFonts w:hint="eastAsia"/>
          <w:sz w:val="24"/>
          <w:lang w:val="fr-FR"/>
        </w:rPr>
        <w:t>的是</w:t>
      </w:r>
      <w:r>
        <w:rPr>
          <w:rFonts w:hint="eastAsia"/>
          <w:sz w:val="24"/>
          <w:lang w:val="fr-FR"/>
        </w:rPr>
        <w:t>view</w:t>
      </w:r>
      <w:r w:rsidR="004267C9">
        <w:rPr>
          <w:sz w:val="24"/>
          <w:lang w:val="fr-FR"/>
        </w:rPr>
        <w:t>m</w:t>
      </w:r>
      <w:r>
        <w:rPr>
          <w:rFonts w:hint="eastAsia"/>
          <w:sz w:val="24"/>
          <w:lang w:val="fr-FR"/>
        </w:rPr>
        <w:t>odel</w:t>
      </w:r>
      <w:r>
        <w:rPr>
          <w:sz w:val="24"/>
          <w:lang w:val="fr-FR"/>
        </w:rPr>
        <w:t>流程示意图</w:t>
      </w:r>
      <w:r>
        <w:rPr>
          <w:rFonts w:hint="eastAsia"/>
          <w:sz w:val="24"/>
          <w:lang w:val="fr-FR"/>
        </w:rPr>
        <w:t>，</w:t>
      </w:r>
      <w:r>
        <w:rPr>
          <w:sz w:val="24"/>
          <w:lang w:val="fr-FR"/>
        </w:rPr>
        <w:t>它将视图</w:t>
      </w:r>
      <w:r>
        <w:rPr>
          <w:rFonts w:hint="eastAsia"/>
          <w:sz w:val="24"/>
          <w:lang w:val="fr-FR"/>
        </w:rPr>
        <w:t>（</w:t>
      </w:r>
      <w:r>
        <w:rPr>
          <w:rFonts w:hint="eastAsia"/>
          <w:sz w:val="24"/>
          <w:lang w:val="fr-FR"/>
        </w:rPr>
        <w:t>view</w:t>
      </w:r>
      <w:r>
        <w:rPr>
          <w:rFonts w:hint="eastAsia"/>
          <w:sz w:val="24"/>
          <w:lang w:val="fr-FR"/>
        </w:rPr>
        <w:t>）和数据模型（</w:t>
      </w:r>
      <w:r>
        <w:rPr>
          <w:rFonts w:hint="eastAsia"/>
          <w:sz w:val="24"/>
          <w:lang w:val="fr-FR"/>
        </w:rPr>
        <w:t>model</w:t>
      </w:r>
      <w:r>
        <w:rPr>
          <w:rFonts w:hint="eastAsia"/>
          <w:sz w:val="24"/>
          <w:lang w:val="fr-FR"/>
        </w:rPr>
        <w:t>）进行了绑定，现在无论是视图的变化，还是数据模型的变化，都可以相互之间通知并进行改变。</w:t>
      </w:r>
      <w:bookmarkStart w:id="31" w:name="_Toc482278035"/>
    </w:p>
    <w:p w:rsidR="00E95395" w:rsidRDefault="00E95395" w:rsidP="00BD5954">
      <w:pPr>
        <w:pStyle w:val="3"/>
        <w:spacing w:before="480" w:after="120" w:line="240" w:lineRule="auto"/>
        <w:jc w:val="left"/>
        <w:rPr>
          <w:rFonts w:ascii="黑体" w:eastAsia="黑体"/>
          <w:sz w:val="28"/>
          <w:szCs w:val="28"/>
          <w:lang w:val="fr-FR"/>
        </w:rPr>
      </w:pPr>
      <w:r>
        <w:rPr>
          <w:rFonts w:ascii="黑体" w:eastAsia="黑体" w:hint="eastAsia"/>
          <w:sz w:val="28"/>
          <w:szCs w:val="28"/>
          <w:lang w:val="fr-FR"/>
        </w:rPr>
        <w:t>3.</w:t>
      </w:r>
      <w:r w:rsidR="00AE62B6">
        <w:rPr>
          <w:rFonts w:ascii="黑体" w:eastAsia="黑体"/>
          <w:sz w:val="28"/>
          <w:szCs w:val="28"/>
          <w:lang w:val="fr-FR"/>
        </w:rPr>
        <w:t>5</w:t>
      </w:r>
      <w:r>
        <w:rPr>
          <w:rFonts w:ascii="黑体" w:eastAsia="黑体" w:hint="eastAsia"/>
          <w:sz w:val="28"/>
          <w:szCs w:val="28"/>
          <w:lang w:val="fr-FR"/>
        </w:rPr>
        <w:t xml:space="preserve"> </w:t>
      </w:r>
      <w:r w:rsidR="002E73C7" w:rsidRPr="002E73C7">
        <w:rPr>
          <w:rFonts w:ascii="黑体" w:eastAsia="黑体" w:hint="eastAsia"/>
          <w:sz w:val="28"/>
          <w:szCs w:val="28"/>
          <w:lang w:val="fr-FR"/>
        </w:rPr>
        <w:t>前后端分离</w:t>
      </w:r>
      <w:bookmarkEnd w:id="31"/>
    </w:p>
    <w:p w:rsidR="00016C02" w:rsidRPr="0064799F" w:rsidRDefault="00016C02" w:rsidP="0064799F">
      <w:pPr>
        <w:spacing w:line="400" w:lineRule="exact"/>
        <w:ind w:firstLineChars="200" w:firstLine="480"/>
        <w:rPr>
          <w:sz w:val="24"/>
          <w:lang w:val="fr-FR"/>
        </w:rPr>
      </w:pPr>
      <w:r w:rsidRPr="0064799F">
        <w:rPr>
          <w:sz w:val="24"/>
          <w:lang w:val="fr-FR"/>
        </w:rPr>
        <w:t>网站分为前端和后端</w:t>
      </w:r>
      <w:r w:rsidRPr="0064799F">
        <w:rPr>
          <w:rFonts w:hint="eastAsia"/>
          <w:sz w:val="24"/>
          <w:lang w:val="fr-FR"/>
        </w:rPr>
        <w:t>。对于用户而言，前端指的是普通用户在浏览器中所看到的网站的界面，后端是指网站管理员为管理网站数据的后台界面。对于开发者而言，前端往往包括很多技术，如</w:t>
      </w:r>
      <w:r w:rsidRPr="0064799F">
        <w:rPr>
          <w:rFonts w:hint="eastAsia"/>
          <w:sz w:val="24"/>
          <w:lang w:val="fr-FR"/>
        </w:rPr>
        <w:t>html</w:t>
      </w:r>
      <w:r w:rsidRPr="0064799F">
        <w:rPr>
          <w:rFonts w:hint="eastAsia"/>
          <w:sz w:val="24"/>
          <w:lang w:val="fr-FR"/>
        </w:rPr>
        <w:t>、</w:t>
      </w:r>
      <w:r w:rsidRPr="0064799F">
        <w:rPr>
          <w:rFonts w:hint="eastAsia"/>
          <w:sz w:val="24"/>
          <w:lang w:val="fr-FR"/>
        </w:rPr>
        <w:t>css</w:t>
      </w:r>
      <w:r w:rsidRPr="0064799F">
        <w:rPr>
          <w:rFonts w:hint="eastAsia"/>
          <w:sz w:val="24"/>
          <w:lang w:val="fr-FR"/>
        </w:rPr>
        <w:t>、</w:t>
      </w:r>
      <w:r w:rsidRPr="0064799F">
        <w:rPr>
          <w:sz w:val="24"/>
          <w:lang w:val="fr-FR"/>
        </w:rPr>
        <w:t>javascript</w:t>
      </w:r>
      <w:r w:rsidRPr="0064799F">
        <w:rPr>
          <w:rFonts w:hint="eastAsia"/>
          <w:sz w:val="24"/>
          <w:lang w:val="fr-FR"/>
        </w:rPr>
        <w:t>（</w:t>
      </w:r>
      <w:r w:rsidRPr="0064799F">
        <w:rPr>
          <w:sz w:val="24"/>
          <w:lang w:val="fr-FR"/>
        </w:rPr>
        <w:t>j</w:t>
      </w:r>
      <w:r w:rsidRPr="0064799F">
        <w:rPr>
          <w:rFonts w:hint="eastAsia"/>
          <w:sz w:val="24"/>
          <w:lang w:val="fr-FR"/>
        </w:rPr>
        <w:t>query</w:t>
      </w:r>
      <w:r w:rsidRPr="0064799F">
        <w:rPr>
          <w:rFonts w:hint="eastAsia"/>
          <w:sz w:val="24"/>
          <w:lang w:val="fr-FR"/>
        </w:rPr>
        <w:t>、</w:t>
      </w:r>
      <w:r w:rsidRPr="0064799F">
        <w:rPr>
          <w:sz w:val="24"/>
          <w:lang w:val="fr-FR"/>
        </w:rPr>
        <w:t>vue</w:t>
      </w:r>
      <w:r w:rsidRPr="0064799F">
        <w:rPr>
          <w:rFonts w:hint="eastAsia"/>
          <w:sz w:val="24"/>
          <w:lang w:val="fr-FR"/>
        </w:rPr>
        <w:t>、</w:t>
      </w:r>
      <w:r w:rsidRPr="0064799F">
        <w:rPr>
          <w:rFonts w:hint="eastAsia"/>
          <w:sz w:val="24"/>
          <w:lang w:val="fr-FR"/>
        </w:rPr>
        <w:t>react</w:t>
      </w:r>
      <w:r w:rsidRPr="0064799F">
        <w:rPr>
          <w:rFonts w:hint="eastAsia"/>
          <w:sz w:val="24"/>
          <w:lang w:val="fr-FR"/>
        </w:rPr>
        <w:t>）等等，后端则是</w:t>
      </w:r>
      <w:r w:rsidRPr="0064799F">
        <w:rPr>
          <w:rFonts w:hint="eastAsia"/>
          <w:sz w:val="24"/>
          <w:lang w:val="fr-FR"/>
        </w:rPr>
        <w:t>php</w:t>
      </w:r>
      <w:r w:rsidRPr="0064799F">
        <w:rPr>
          <w:rFonts w:hint="eastAsia"/>
          <w:sz w:val="24"/>
          <w:lang w:val="fr-FR"/>
        </w:rPr>
        <w:t>、</w:t>
      </w:r>
      <w:r w:rsidRPr="0064799F">
        <w:rPr>
          <w:rFonts w:hint="eastAsia"/>
          <w:sz w:val="24"/>
          <w:lang w:val="fr-FR"/>
        </w:rPr>
        <w:t>mysql</w:t>
      </w:r>
      <w:r w:rsidRPr="0064799F">
        <w:rPr>
          <w:sz w:val="24"/>
          <w:lang w:val="fr-FR"/>
        </w:rPr>
        <w:t>之类</w:t>
      </w:r>
      <w:r w:rsidRPr="0064799F">
        <w:rPr>
          <w:rFonts w:hint="eastAsia"/>
          <w:sz w:val="24"/>
          <w:lang w:val="fr-FR"/>
        </w:rPr>
        <w:t>。</w:t>
      </w:r>
      <w:r w:rsidRPr="0064799F">
        <w:rPr>
          <w:rFonts w:hint="eastAsia"/>
          <w:sz w:val="24"/>
          <w:lang w:val="fr-FR"/>
        </w:rPr>
        <w:t>web</w:t>
      </w:r>
      <w:r w:rsidRPr="0064799F">
        <w:rPr>
          <w:rFonts w:hint="eastAsia"/>
          <w:sz w:val="24"/>
          <w:lang w:val="fr-FR"/>
        </w:rPr>
        <w:t>研发模式也经过了多次演变，从后端为主的</w:t>
      </w:r>
      <w:r w:rsidRPr="0064799F">
        <w:rPr>
          <w:rFonts w:hint="eastAsia"/>
          <w:sz w:val="24"/>
          <w:lang w:val="fr-FR"/>
        </w:rPr>
        <w:t xml:space="preserve"> mvc </w:t>
      </w:r>
      <w:r w:rsidRPr="0064799F">
        <w:rPr>
          <w:rFonts w:hint="eastAsia"/>
          <w:sz w:val="24"/>
          <w:lang w:val="fr-FR"/>
        </w:rPr>
        <w:t>时代</w:t>
      </w:r>
      <w:r w:rsidRPr="0064799F">
        <w:rPr>
          <w:sz w:val="24"/>
          <w:lang w:val="fr-FR"/>
        </w:rPr>
        <w:t>到以</w:t>
      </w:r>
      <w:r w:rsidRPr="0064799F">
        <w:rPr>
          <w:rFonts w:hint="eastAsia"/>
          <w:sz w:val="24"/>
          <w:lang w:val="fr-FR"/>
        </w:rPr>
        <w:t>前端为主的</w:t>
      </w:r>
      <w:r w:rsidRPr="0064799F">
        <w:rPr>
          <w:rFonts w:hint="eastAsia"/>
          <w:sz w:val="24"/>
          <w:lang w:val="fr-FR"/>
        </w:rPr>
        <w:t xml:space="preserve"> </w:t>
      </w:r>
      <w:r w:rsidR="00D81535">
        <w:rPr>
          <w:sz w:val="24"/>
          <w:lang w:val="fr-FR"/>
        </w:rPr>
        <w:t>mvvm</w:t>
      </w:r>
      <w:r w:rsidRPr="0064799F">
        <w:rPr>
          <w:rFonts w:hint="eastAsia"/>
          <w:sz w:val="24"/>
          <w:lang w:val="fr-FR"/>
        </w:rPr>
        <w:t xml:space="preserve"> </w:t>
      </w:r>
      <w:r w:rsidRPr="0064799F">
        <w:rPr>
          <w:rFonts w:hint="eastAsia"/>
          <w:sz w:val="24"/>
          <w:lang w:val="fr-FR"/>
        </w:rPr>
        <w:t>时代，逐渐的使前端工作专注在浏览器端，后端工作专注在服务端。</w:t>
      </w:r>
      <w:r w:rsidR="00631AC0">
        <w:rPr>
          <w:rFonts w:hint="eastAsia"/>
          <w:sz w:val="24"/>
          <w:lang w:val="fr-FR"/>
        </w:rPr>
        <w:t>前后端分工之后，让我们的系统开发可以同步进行</w:t>
      </w:r>
      <w:r w:rsidRPr="0064799F">
        <w:rPr>
          <w:rFonts w:hint="eastAsia"/>
          <w:sz w:val="24"/>
          <w:lang w:val="fr-FR"/>
        </w:rPr>
        <w:t>，</w:t>
      </w:r>
      <w:r w:rsidR="00631AC0">
        <w:rPr>
          <w:rFonts w:hint="eastAsia"/>
          <w:sz w:val="24"/>
          <w:lang w:val="fr-FR"/>
        </w:rPr>
        <w:t>当然前端可能需要进行一些接口数据的模拟</w:t>
      </w:r>
      <w:r w:rsidRPr="0064799F">
        <w:rPr>
          <w:rFonts w:hint="eastAsia"/>
          <w:sz w:val="24"/>
          <w:lang w:val="fr-FR"/>
        </w:rPr>
        <w:t>，</w:t>
      </w:r>
      <w:r w:rsidR="005172AD">
        <w:rPr>
          <w:rFonts w:hint="eastAsia"/>
          <w:sz w:val="24"/>
          <w:lang w:val="fr-FR"/>
        </w:rPr>
        <w:t>比如可以建一个</w:t>
      </w:r>
      <w:r w:rsidR="005172AD">
        <w:rPr>
          <w:rFonts w:hint="eastAsia"/>
          <w:sz w:val="24"/>
          <w:lang w:val="fr-FR"/>
        </w:rPr>
        <w:t>json</w:t>
      </w:r>
      <w:r w:rsidR="005172AD">
        <w:rPr>
          <w:rFonts w:hint="eastAsia"/>
          <w:sz w:val="24"/>
          <w:lang w:val="fr-FR"/>
        </w:rPr>
        <w:t>文件或者其他手段都行的</w:t>
      </w:r>
      <w:r w:rsidR="00C416CA">
        <w:rPr>
          <w:rFonts w:hint="eastAsia"/>
          <w:sz w:val="24"/>
          <w:lang w:val="fr-FR"/>
        </w:rPr>
        <w:t>，</w:t>
      </w:r>
      <w:r w:rsidRPr="0064799F">
        <w:rPr>
          <w:rFonts w:hint="eastAsia"/>
          <w:sz w:val="24"/>
          <w:lang w:val="fr-FR"/>
        </w:rPr>
        <w:t>后端</w:t>
      </w:r>
      <w:r w:rsidR="00C416CA">
        <w:rPr>
          <w:rFonts w:hint="eastAsia"/>
          <w:sz w:val="24"/>
          <w:lang w:val="fr-FR"/>
        </w:rPr>
        <w:t>也可以</w:t>
      </w:r>
      <w:r w:rsidRPr="0064799F">
        <w:rPr>
          <w:rFonts w:hint="eastAsia"/>
          <w:sz w:val="24"/>
          <w:lang w:val="fr-FR"/>
        </w:rPr>
        <w:t>专</w:t>
      </w:r>
      <w:r w:rsidR="00C416CA">
        <w:rPr>
          <w:rFonts w:hint="eastAsia"/>
          <w:sz w:val="24"/>
          <w:lang w:val="fr-FR"/>
        </w:rPr>
        <w:t>心地</w:t>
      </w:r>
      <w:r w:rsidRPr="0064799F">
        <w:rPr>
          <w:rFonts w:hint="eastAsia"/>
          <w:sz w:val="24"/>
          <w:lang w:val="fr-FR"/>
        </w:rPr>
        <w:t>处理</w:t>
      </w:r>
      <w:r w:rsidR="00C416CA">
        <w:rPr>
          <w:rFonts w:hint="eastAsia"/>
          <w:sz w:val="24"/>
          <w:lang w:val="fr-FR"/>
        </w:rPr>
        <w:t>实际的</w:t>
      </w:r>
      <w:r w:rsidRPr="0064799F">
        <w:rPr>
          <w:rFonts w:hint="eastAsia"/>
          <w:sz w:val="24"/>
          <w:lang w:val="fr-FR"/>
        </w:rPr>
        <w:t>业务逻辑，给前端输出</w:t>
      </w:r>
      <w:r w:rsidR="000231C7">
        <w:rPr>
          <w:rFonts w:hint="eastAsia"/>
          <w:sz w:val="24"/>
          <w:lang w:val="fr-FR"/>
        </w:rPr>
        <w:t>约定好的</w:t>
      </w:r>
      <w:r w:rsidRPr="0064799F">
        <w:rPr>
          <w:rFonts w:hint="eastAsia"/>
          <w:sz w:val="24"/>
          <w:lang w:val="fr-FR"/>
        </w:rPr>
        <w:t>ajax</w:t>
      </w:r>
      <w:r w:rsidRPr="0064799F">
        <w:rPr>
          <w:rFonts w:hint="eastAsia"/>
          <w:sz w:val="24"/>
          <w:lang w:val="fr-FR"/>
        </w:rPr>
        <w:t>接口。由之前后端渲染整个页面返回浏览器显示到前端负责整个页面后端负责提供</w:t>
      </w:r>
      <w:r w:rsidRPr="0064799F">
        <w:rPr>
          <w:rFonts w:hint="eastAsia"/>
          <w:sz w:val="24"/>
          <w:lang w:val="fr-FR"/>
        </w:rPr>
        <w:t>ajax</w:t>
      </w:r>
      <w:r w:rsidRPr="0064799F">
        <w:rPr>
          <w:rFonts w:hint="eastAsia"/>
          <w:sz w:val="24"/>
          <w:lang w:val="fr-FR"/>
        </w:rPr>
        <w:t>接口，使前后端分工明确，同时极大的程度上减轻了服务器的压力。</w:t>
      </w:r>
    </w:p>
    <w:p w:rsidR="000A26A1" w:rsidRDefault="000A26A1" w:rsidP="004B337C">
      <w:pPr>
        <w:pStyle w:val="3"/>
        <w:spacing w:before="480" w:after="120" w:line="240" w:lineRule="auto"/>
        <w:jc w:val="left"/>
        <w:rPr>
          <w:rFonts w:ascii="黑体" w:eastAsia="黑体"/>
          <w:sz w:val="28"/>
          <w:szCs w:val="28"/>
          <w:lang w:val="fr-FR"/>
        </w:rPr>
      </w:pPr>
      <w:bookmarkStart w:id="32" w:name="_Toc482278036"/>
      <w:r>
        <w:rPr>
          <w:rFonts w:ascii="黑体" w:eastAsia="黑体" w:hint="eastAsia"/>
          <w:sz w:val="28"/>
          <w:szCs w:val="28"/>
          <w:lang w:val="fr-FR"/>
        </w:rPr>
        <w:lastRenderedPageBreak/>
        <w:t>3.</w:t>
      </w:r>
      <w:r>
        <w:rPr>
          <w:rFonts w:ascii="黑体" w:eastAsia="黑体"/>
          <w:sz w:val="28"/>
          <w:szCs w:val="28"/>
          <w:lang w:val="fr-FR"/>
        </w:rPr>
        <w:t>6</w:t>
      </w:r>
      <w:r>
        <w:rPr>
          <w:rFonts w:ascii="黑体" w:eastAsia="黑体" w:hint="eastAsia"/>
          <w:sz w:val="28"/>
          <w:szCs w:val="28"/>
          <w:lang w:val="fr-FR"/>
        </w:rPr>
        <w:t xml:space="preserve"> </w:t>
      </w:r>
      <w:r w:rsidR="009E273C" w:rsidRPr="009E273C">
        <w:rPr>
          <w:rFonts w:ascii="黑体" w:eastAsia="黑体" w:hint="eastAsia"/>
          <w:sz w:val="28"/>
          <w:szCs w:val="28"/>
          <w:lang w:val="fr-FR"/>
        </w:rPr>
        <w:t>开发环境与工具</w:t>
      </w:r>
      <w:bookmarkEnd w:id="32"/>
    </w:p>
    <w:p w:rsidR="00CB6ED5" w:rsidRPr="00A47422" w:rsidRDefault="00CB6ED5" w:rsidP="00A47422">
      <w:pPr>
        <w:pStyle w:val="4"/>
        <w:spacing w:before="240" w:after="120" w:line="240" w:lineRule="auto"/>
        <w:jc w:val="left"/>
        <w:rPr>
          <w:rFonts w:ascii="黑体"/>
          <w:sz w:val="26"/>
          <w:szCs w:val="26"/>
          <w:lang w:val="fr-FR"/>
        </w:rPr>
      </w:pPr>
      <w:bookmarkStart w:id="33" w:name="_Toc482278037"/>
      <w:r w:rsidRPr="00A47422">
        <w:rPr>
          <w:rFonts w:ascii="黑体" w:hint="eastAsia"/>
          <w:sz w:val="26"/>
          <w:szCs w:val="26"/>
          <w:lang w:val="fr-FR"/>
        </w:rPr>
        <w:t xml:space="preserve">3.6.1 </w:t>
      </w:r>
      <w:r w:rsidR="001D6880" w:rsidRPr="00A47422">
        <w:rPr>
          <w:rFonts w:ascii="黑体" w:hint="eastAsia"/>
          <w:sz w:val="26"/>
          <w:szCs w:val="26"/>
          <w:lang w:val="fr-FR"/>
        </w:rPr>
        <w:t>前端Node环境</w:t>
      </w:r>
      <w:bookmarkEnd w:id="33"/>
    </w:p>
    <w:p w:rsidR="007C2BB3" w:rsidRPr="00A66834" w:rsidRDefault="007C2BB3" w:rsidP="00A66834">
      <w:pPr>
        <w:spacing w:line="400" w:lineRule="exact"/>
        <w:ind w:firstLineChars="200" w:firstLine="480"/>
        <w:rPr>
          <w:sz w:val="24"/>
          <w:lang w:val="fr-FR"/>
        </w:rPr>
      </w:pPr>
      <w:r w:rsidRPr="00A66834">
        <w:rPr>
          <w:rFonts w:hint="eastAsia"/>
          <w:sz w:val="24"/>
          <w:lang w:val="fr-FR"/>
        </w:rPr>
        <w:t>Node.js</w:t>
      </w:r>
      <w:r w:rsidR="00627E3F">
        <w:rPr>
          <w:rFonts w:hint="eastAsia"/>
          <w:sz w:val="24"/>
          <w:lang w:val="fr-FR"/>
        </w:rPr>
        <w:t>就是</w:t>
      </w:r>
      <w:r w:rsidRPr="00A66834">
        <w:rPr>
          <w:rFonts w:hint="eastAsia"/>
          <w:sz w:val="24"/>
          <w:lang w:val="fr-FR"/>
        </w:rPr>
        <w:t>基于</w:t>
      </w:r>
      <w:r w:rsidRPr="00A66834">
        <w:rPr>
          <w:rFonts w:hint="eastAsia"/>
          <w:sz w:val="24"/>
          <w:lang w:val="fr-FR"/>
        </w:rPr>
        <w:t xml:space="preserve"> Chrome V8 </w:t>
      </w:r>
      <w:r w:rsidRPr="00A66834">
        <w:rPr>
          <w:rFonts w:hint="eastAsia"/>
          <w:sz w:val="24"/>
          <w:lang w:val="fr-FR"/>
        </w:rPr>
        <w:t>引擎的</w:t>
      </w:r>
      <w:r w:rsidRPr="00A66834">
        <w:rPr>
          <w:rFonts w:hint="eastAsia"/>
          <w:sz w:val="24"/>
          <w:lang w:val="fr-FR"/>
        </w:rPr>
        <w:t xml:space="preserve"> JavaScript </w:t>
      </w:r>
      <w:r w:rsidRPr="00A66834">
        <w:rPr>
          <w:rFonts w:hint="eastAsia"/>
          <w:sz w:val="24"/>
          <w:lang w:val="fr-FR"/>
        </w:rPr>
        <w:t>运行环境。注意</w:t>
      </w:r>
      <w:r w:rsidRPr="00A66834">
        <w:rPr>
          <w:rFonts w:hint="eastAsia"/>
          <w:sz w:val="24"/>
          <w:lang w:val="fr-FR"/>
        </w:rPr>
        <w:t>Node</w:t>
      </w:r>
      <w:r w:rsidRPr="00A66834">
        <w:rPr>
          <w:sz w:val="24"/>
          <w:lang w:val="fr-FR"/>
        </w:rPr>
        <w:t>.js</w:t>
      </w:r>
      <w:r w:rsidRPr="00A66834">
        <w:rPr>
          <w:sz w:val="24"/>
          <w:lang w:val="fr-FR"/>
        </w:rPr>
        <w:t>并</w:t>
      </w:r>
      <w:r w:rsidRPr="00A66834">
        <w:rPr>
          <w:rFonts w:hint="eastAsia"/>
          <w:sz w:val="24"/>
          <w:lang w:val="fr-FR"/>
        </w:rPr>
        <w:t>不是一门语言，只是一个</w:t>
      </w:r>
      <w:r w:rsidRPr="00A66834">
        <w:rPr>
          <w:rFonts w:hint="eastAsia"/>
          <w:sz w:val="24"/>
          <w:lang w:val="fr-FR"/>
        </w:rPr>
        <w:t xml:space="preserve">JavaScript </w:t>
      </w:r>
      <w:r w:rsidRPr="00A66834">
        <w:rPr>
          <w:rFonts w:hint="eastAsia"/>
          <w:sz w:val="24"/>
          <w:lang w:val="fr-FR"/>
        </w:rPr>
        <w:t>的运行环境</w:t>
      </w:r>
      <w:r w:rsidRPr="004573A5">
        <w:rPr>
          <w:rFonts w:hint="eastAsia"/>
          <w:sz w:val="24"/>
          <w:vertAlign w:val="superscript"/>
          <w:lang w:val="fr-FR"/>
        </w:rPr>
        <w:t>[6]</w:t>
      </w:r>
      <w:r w:rsidRPr="00A66834">
        <w:rPr>
          <w:rFonts w:hint="eastAsia"/>
          <w:sz w:val="24"/>
          <w:lang w:val="fr-FR"/>
        </w:rPr>
        <w:t>。随着前端工程量的加大，传统的开发模式已经不能满足广大前端开发者的需求，前端模块化乃大势所趋，从而孕育出一系列优秀的模块化</w:t>
      </w:r>
      <w:r w:rsidRPr="00A66834">
        <w:rPr>
          <w:rFonts w:hint="eastAsia"/>
          <w:sz w:val="24"/>
          <w:lang w:val="fr-FR"/>
        </w:rPr>
        <w:t>js</w:t>
      </w:r>
      <w:r w:rsidRPr="00A66834">
        <w:rPr>
          <w:rFonts w:hint="eastAsia"/>
          <w:sz w:val="24"/>
          <w:lang w:val="fr-FR"/>
        </w:rPr>
        <w:t>库，如符合</w:t>
      </w:r>
      <w:r w:rsidRPr="00A66834">
        <w:rPr>
          <w:rFonts w:hint="eastAsia"/>
          <w:sz w:val="24"/>
          <w:lang w:val="fr-FR"/>
        </w:rPr>
        <w:t>amd</w:t>
      </w:r>
      <w:r w:rsidRPr="00A66834">
        <w:rPr>
          <w:rFonts w:hint="eastAsia"/>
          <w:sz w:val="24"/>
          <w:lang w:val="fr-FR"/>
        </w:rPr>
        <w:t>规范的</w:t>
      </w:r>
      <w:r w:rsidRPr="00A66834">
        <w:rPr>
          <w:sz w:val="24"/>
          <w:lang w:val="fr-FR"/>
        </w:rPr>
        <w:t>require.js</w:t>
      </w:r>
      <w:r w:rsidRPr="00A66834">
        <w:rPr>
          <w:sz w:val="24"/>
          <w:lang w:val="fr-FR"/>
        </w:rPr>
        <w:t>和</w:t>
      </w:r>
      <w:r w:rsidRPr="00A66834">
        <w:rPr>
          <w:sz w:val="24"/>
          <w:lang w:val="fr-FR"/>
        </w:rPr>
        <w:t>cmd</w:t>
      </w:r>
      <w:r w:rsidRPr="00A66834">
        <w:rPr>
          <w:sz w:val="24"/>
          <w:lang w:val="fr-FR"/>
        </w:rPr>
        <w:t>规范的</w:t>
      </w:r>
      <w:r w:rsidRPr="00A66834">
        <w:rPr>
          <w:sz w:val="24"/>
          <w:lang w:val="fr-FR"/>
        </w:rPr>
        <w:t>sea.js</w:t>
      </w:r>
      <w:r w:rsidRPr="00A66834">
        <w:rPr>
          <w:rFonts w:hint="eastAsia"/>
          <w:sz w:val="24"/>
          <w:lang w:val="fr-FR"/>
        </w:rPr>
        <w:t>。因为</w:t>
      </w:r>
      <w:r w:rsidRPr="00A66834">
        <w:rPr>
          <w:rFonts w:hint="eastAsia"/>
          <w:sz w:val="24"/>
          <w:lang w:val="fr-FR"/>
        </w:rPr>
        <w:t>java</w:t>
      </w:r>
      <w:r w:rsidRPr="00A66834">
        <w:rPr>
          <w:sz w:val="24"/>
          <w:lang w:val="fr-FR"/>
        </w:rPr>
        <w:t>s</w:t>
      </w:r>
      <w:r w:rsidRPr="00A66834">
        <w:rPr>
          <w:rFonts w:hint="eastAsia"/>
          <w:sz w:val="24"/>
          <w:lang w:val="fr-FR"/>
        </w:rPr>
        <w:t>cript</w:t>
      </w:r>
      <w:r w:rsidRPr="00A66834">
        <w:rPr>
          <w:rFonts w:hint="eastAsia"/>
          <w:sz w:val="24"/>
          <w:lang w:val="fr-FR"/>
        </w:rPr>
        <w:t>语言是弱结构性的，所以通过</w:t>
      </w:r>
      <w:r w:rsidRPr="00A66834">
        <w:rPr>
          <w:sz w:val="24"/>
          <w:lang w:val="fr-FR"/>
        </w:rPr>
        <w:t>cmd</w:t>
      </w:r>
      <w:r w:rsidRPr="00A66834">
        <w:rPr>
          <w:rFonts w:hint="eastAsia"/>
          <w:sz w:val="24"/>
          <w:lang w:val="fr-FR"/>
        </w:rPr>
        <w:t>和</w:t>
      </w:r>
      <w:r w:rsidRPr="00A66834">
        <w:rPr>
          <w:sz w:val="24"/>
          <w:lang w:val="fr-FR"/>
        </w:rPr>
        <w:t>amd</w:t>
      </w:r>
      <w:r w:rsidRPr="00A66834">
        <w:rPr>
          <w:rFonts w:hint="eastAsia"/>
          <w:sz w:val="24"/>
          <w:lang w:val="fr-FR"/>
        </w:rPr>
        <w:t>的模块定义方式来对代码进行模块化管理，这样使得</w:t>
      </w:r>
      <w:r w:rsidRPr="00A66834">
        <w:rPr>
          <w:rFonts w:hint="eastAsia"/>
          <w:sz w:val="24"/>
          <w:lang w:val="fr-FR"/>
        </w:rPr>
        <w:t>js</w:t>
      </w:r>
      <w:r w:rsidRPr="00A66834">
        <w:rPr>
          <w:rFonts w:hint="eastAsia"/>
          <w:sz w:val="24"/>
          <w:lang w:val="fr-FR"/>
        </w:rPr>
        <w:t>代码更易开发和维护；除此之外，</w:t>
      </w:r>
      <w:r w:rsidRPr="00A66834">
        <w:rPr>
          <w:rFonts w:hint="eastAsia"/>
          <w:sz w:val="24"/>
          <w:lang w:val="fr-FR"/>
        </w:rPr>
        <w:t>node</w:t>
      </w:r>
      <w:r w:rsidRPr="00A66834">
        <w:rPr>
          <w:sz w:val="24"/>
          <w:lang w:val="fr-FR"/>
        </w:rPr>
        <w:t>js</w:t>
      </w:r>
      <w:r w:rsidRPr="00A66834">
        <w:rPr>
          <w:rFonts w:hint="eastAsia"/>
          <w:sz w:val="24"/>
          <w:lang w:val="fr-FR"/>
        </w:rPr>
        <w:t>对模块的规范定义以及包（</w:t>
      </w:r>
      <w:r w:rsidRPr="00A66834">
        <w:rPr>
          <w:rFonts w:hint="eastAsia"/>
          <w:sz w:val="24"/>
          <w:lang w:val="fr-FR"/>
        </w:rPr>
        <w:t>npm</w:t>
      </w:r>
      <w:r w:rsidRPr="00A66834">
        <w:rPr>
          <w:rFonts w:hint="eastAsia"/>
          <w:sz w:val="24"/>
          <w:lang w:val="fr-FR"/>
        </w:rPr>
        <w:t>）这个概念的引入，使得</w:t>
      </w:r>
      <w:r w:rsidRPr="00A66834">
        <w:rPr>
          <w:sz w:val="24"/>
          <w:lang w:val="fr-FR"/>
        </w:rPr>
        <w:t>js</w:t>
      </w:r>
      <w:r w:rsidRPr="00A66834">
        <w:rPr>
          <w:sz w:val="24"/>
          <w:lang w:val="fr-FR"/>
        </w:rPr>
        <w:t>模块化</w:t>
      </w:r>
      <w:r w:rsidRPr="00A66834">
        <w:rPr>
          <w:rFonts w:hint="eastAsia"/>
          <w:sz w:val="24"/>
          <w:lang w:val="fr-FR"/>
        </w:rPr>
        <w:t>管理再也不是一件困难的事。随着</w:t>
      </w:r>
      <w:r w:rsidRPr="00A66834">
        <w:rPr>
          <w:rFonts w:hint="eastAsia"/>
          <w:sz w:val="24"/>
          <w:lang w:val="fr-FR"/>
        </w:rPr>
        <w:t>js</w:t>
      </w:r>
      <w:r w:rsidRPr="00A66834">
        <w:rPr>
          <w:rFonts w:hint="eastAsia"/>
          <w:sz w:val="24"/>
          <w:lang w:val="fr-FR"/>
        </w:rPr>
        <w:t>模块化的流行，前端工程师们在开发时往往将一个模块作为一个单独的</w:t>
      </w:r>
      <w:r w:rsidRPr="00A66834">
        <w:rPr>
          <w:rFonts w:hint="eastAsia"/>
          <w:sz w:val="24"/>
          <w:lang w:val="fr-FR"/>
        </w:rPr>
        <w:t>js</w:t>
      </w:r>
      <w:r w:rsidRPr="00A66834">
        <w:rPr>
          <w:rFonts w:hint="eastAsia"/>
          <w:sz w:val="24"/>
          <w:lang w:val="fr-FR"/>
        </w:rPr>
        <w:t>文件来管理，这时候网站上线时，为了使浏览器能够正确的解析一些新的规范（</w:t>
      </w:r>
      <w:r w:rsidRPr="00A66834">
        <w:rPr>
          <w:rFonts w:hint="eastAsia"/>
          <w:sz w:val="24"/>
          <w:lang w:val="fr-FR"/>
        </w:rPr>
        <w:t>es</w:t>
      </w:r>
      <w:r w:rsidRPr="00A66834">
        <w:rPr>
          <w:sz w:val="24"/>
          <w:lang w:val="fr-FR"/>
        </w:rPr>
        <w:t>6</w:t>
      </w:r>
      <w:r w:rsidRPr="00A66834">
        <w:rPr>
          <w:sz w:val="24"/>
          <w:lang w:val="fr-FR"/>
        </w:rPr>
        <w:t>等</w:t>
      </w:r>
      <w:r w:rsidRPr="00A66834">
        <w:rPr>
          <w:rFonts w:hint="eastAsia"/>
          <w:sz w:val="24"/>
          <w:lang w:val="fr-FR"/>
        </w:rPr>
        <w:t>）和一些拓展语言（</w:t>
      </w:r>
      <w:r w:rsidRPr="00A66834">
        <w:rPr>
          <w:rFonts w:hint="eastAsia"/>
          <w:sz w:val="24"/>
          <w:lang w:val="fr-FR"/>
        </w:rPr>
        <w:t>sass</w:t>
      </w:r>
      <w:r w:rsidRPr="00A66834">
        <w:rPr>
          <w:rFonts w:hint="eastAsia"/>
          <w:sz w:val="24"/>
          <w:lang w:val="fr-FR"/>
        </w:rPr>
        <w:t>、</w:t>
      </w:r>
      <w:r w:rsidRPr="00A66834">
        <w:rPr>
          <w:sz w:val="24"/>
          <w:lang w:val="fr-FR"/>
        </w:rPr>
        <w:t>less</w:t>
      </w:r>
      <w:r w:rsidRPr="00A66834">
        <w:rPr>
          <w:sz w:val="24"/>
          <w:lang w:val="fr-FR"/>
        </w:rPr>
        <w:t>等</w:t>
      </w:r>
      <w:r w:rsidRPr="00A66834">
        <w:rPr>
          <w:rFonts w:hint="eastAsia"/>
          <w:sz w:val="24"/>
          <w:lang w:val="fr-FR"/>
        </w:rPr>
        <w:t>）同时也能减少网络请求的三次握手的数量，需要将各个模块进行转化打包成一个文件，这时候一系列基于</w:t>
      </w:r>
      <w:r w:rsidRPr="00A66834">
        <w:rPr>
          <w:rFonts w:hint="eastAsia"/>
          <w:sz w:val="24"/>
          <w:lang w:val="fr-FR"/>
        </w:rPr>
        <w:t>node</w:t>
      </w:r>
      <w:r w:rsidRPr="00A66834">
        <w:rPr>
          <w:sz w:val="24"/>
          <w:lang w:val="fr-FR"/>
        </w:rPr>
        <w:t>.js</w:t>
      </w:r>
      <w:r w:rsidRPr="00A66834">
        <w:rPr>
          <w:rFonts w:hint="eastAsia"/>
          <w:sz w:val="24"/>
          <w:lang w:val="fr-FR"/>
        </w:rPr>
        <w:t>模块打包工具如雨后竹笋现世，如</w:t>
      </w:r>
      <w:r w:rsidRPr="00A66834">
        <w:rPr>
          <w:rFonts w:hint="eastAsia"/>
          <w:sz w:val="24"/>
          <w:lang w:val="fr-FR"/>
        </w:rPr>
        <w:t>grunt</w:t>
      </w:r>
      <w:r w:rsidRPr="00A66834">
        <w:rPr>
          <w:rFonts w:hint="eastAsia"/>
          <w:sz w:val="24"/>
          <w:lang w:val="fr-FR"/>
        </w:rPr>
        <w:t>、</w:t>
      </w:r>
      <w:r w:rsidRPr="00A66834">
        <w:rPr>
          <w:rFonts w:hint="eastAsia"/>
          <w:sz w:val="24"/>
          <w:lang w:val="fr-FR"/>
        </w:rPr>
        <w:t>gulp</w:t>
      </w:r>
      <w:r w:rsidRPr="00A66834">
        <w:rPr>
          <w:rFonts w:hint="eastAsia"/>
          <w:sz w:val="24"/>
          <w:lang w:val="fr-FR"/>
        </w:rPr>
        <w:t>、</w:t>
      </w:r>
      <w:r w:rsidRPr="00A66834">
        <w:rPr>
          <w:sz w:val="24"/>
          <w:lang w:val="fr-FR"/>
        </w:rPr>
        <w:t>webpack</w:t>
      </w:r>
      <w:r w:rsidRPr="00A66834">
        <w:rPr>
          <w:rFonts w:hint="eastAsia"/>
          <w:sz w:val="24"/>
          <w:lang w:val="fr-FR"/>
        </w:rPr>
        <w:t>、</w:t>
      </w:r>
      <w:r w:rsidRPr="00A66834">
        <w:rPr>
          <w:sz w:val="24"/>
          <w:lang w:val="fr-FR"/>
        </w:rPr>
        <w:t>yarn</w:t>
      </w:r>
      <w:r w:rsidRPr="00A66834">
        <w:rPr>
          <w:rFonts w:hint="eastAsia"/>
          <w:sz w:val="24"/>
          <w:lang w:val="fr-FR"/>
        </w:rPr>
        <w:t>。</w:t>
      </w:r>
      <w:r w:rsidRPr="00A66834">
        <w:rPr>
          <w:sz w:val="24"/>
          <w:lang w:val="fr-FR"/>
        </w:rPr>
        <w:t>n</w:t>
      </w:r>
      <w:r w:rsidRPr="00A66834">
        <w:rPr>
          <w:rFonts w:hint="eastAsia"/>
          <w:sz w:val="24"/>
          <w:lang w:val="fr-FR"/>
        </w:rPr>
        <w:t>ode</w:t>
      </w:r>
      <w:r w:rsidRPr="00A66834">
        <w:rPr>
          <w:rFonts w:hint="eastAsia"/>
          <w:sz w:val="24"/>
          <w:lang w:val="fr-FR"/>
        </w:rPr>
        <w:t>可以到</w:t>
      </w:r>
      <w:r w:rsidR="00D13EDE">
        <w:fldChar w:fldCharType="begin"/>
      </w:r>
      <w:r w:rsidR="00D13EDE">
        <w:instrText xml:space="preserve"> HYPERLINK "https://nodejs.org/en/" </w:instrText>
      </w:r>
      <w:r w:rsidR="00D13EDE">
        <w:fldChar w:fldCharType="separate"/>
      </w:r>
      <w:r w:rsidRPr="00A66834">
        <w:rPr>
          <w:rFonts w:hint="eastAsia"/>
          <w:sz w:val="24"/>
          <w:lang w:val="fr-FR"/>
        </w:rPr>
        <w:t>官网</w:t>
      </w:r>
      <w:r w:rsidR="00D13EDE">
        <w:rPr>
          <w:sz w:val="24"/>
          <w:lang w:val="fr-FR"/>
        </w:rPr>
        <w:fldChar w:fldCharType="end"/>
      </w:r>
      <w:r w:rsidRPr="00A66834">
        <w:rPr>
          <w:rFonts w:hint="eastAsia"/>
          <w:sz w:val="24"/>
          <w:lang w:val="fr-FR"/>
        </w:rPr>
        <w:t>下载安装即可。</w:t>
      </w:r>
    </w:p>
    <w:p w:rsidR="007C2BB3" w:rsidRPr="00A66834" w:rsidRDefault="007C2BB3" w:rsidP="00A66834">
      <w:pPr>
        <w:spacing w:line="400" w:lineRule="exact"/>
        <w:ind w:firstLineChars="200" w:firstLine="480"/>
        <w:rPr>
          <w:sz w:val="24"/>
          <w:lang w:val="fr-FR"/>
        </w:rPr>
      </w:pPr>
      <w:r w:rsidRPr="00A66834">
        <w:rPr>
          <w:sz w:val="24"/>
          <w:lang w:val="fr-FR"/>
        </w:rPr>
        <w:t>npm</w:t>
      </w:r>
      <w:r w:rsidRPr="00A66834">
        <w:rPr>
          <w:sz w:val="24"/>
          <w:lang w:val="fr-FR"/>
        </w:rPr>
        <w:t>在安装</w:t>
      </w:r>
      <w:r w:rsidRPr="00A66834">
        <w:rPr>
          <w:sz w:val="24"/>
          <w:lang w:val="fr-FR"/>
        </w:rPr>
        <w:t>node</w:t>
      </w:r>
      <w:r w:rsidRPr="00A66834">
        <w:rPr>
          <w:sz w:val="24"/>
          <w:lang w:val="fr-FR"/>
        </w:rPr>
        <w:t>时</w:t>
      </w:r>
      <w:r w:rsidRPr="00A66834">
        <w:rPr>
          <w:rFonts w:hint="eastAsia"/>
          <w:sz w:val="24"/>
          <w:lang w:val="fr-FR"/>
        </w:rPr>
        <w:t>已经安装好了。你可以输入</w:t>
      </w:r>
      <w:r w:rsidR="00CB11AD">
        <w:rPr>
          <w:rFonts w:hint="eastAsia"/>
          <w:sz w:val="24"/>
          <w:lang w:val="fr-FR"/>
        </w:rPr>
        <w:t>以下</w:t>
      </w:r>
      <w:r w:rsidRPr="00A66834">
        <w:rPr>
          <w:sz w:val="24"/>
          <w:lang w:val="fr-FR"/>
        </w:rPr>
        <w:t>命令来查看安装的版本</w:t>
      </w:r>
      <w:r w:rsidRPr="00A66834">
        <w:rPr>
          <w:rFonts w:hint="eastAsia"/>
          <w:sz w:val="24"/>
          <w:lang w:val="fr-FR"/>
        </w:rPr>
        <w:t>，如图</w:t>
      </w:r>
      <w:r w:rsidRPr="00A66834">
        <w:rPr>
          <w:rFonts w:hint="eastAsia"/>
          <w:sz w:val="24"/>
          <w:lang w:val="fr-FR"/>
        </w:rPr>
        <w:t>3.3</w:t>
      </w:r>
      <w:r w:rsidRPr="00A66834">
        <w:rPr>
          <w:rFonts w:hint="eastAsia"/>
          <w:sz w:val="24"/>
          <w:lang w:val="fr-FR"/>
        </w:rPr>
        <w:t>所示。</w:t>
      </w:r>
    </w:p>
    <w:p w:rsidR="007C2BB3" w:rsidRDefault="00A72C1E" w:rsidP="007C2BB3">
      <w:pPr>
        <w:spacing w:line="300" w:lineRule="auto"/>
        <w:rPr>
          <w:sz w:val="24"/>
        </w:rPr>
      </w:pPr>
      <w:r w:rsidRPr="00B14DA7">
        <w:rPr>
          <w:noProof/>
        </w:rPr>
        <w:drawing>
          <wp:inline distT="0" distB="0" distL="0" distR="0" wp14:anchorId="24F8E041" wp14:editId="7ABFDB63">
            <wp:extent cx="5276850" cy="1314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314450"/>
                    </a:xfrm>
                    <a:prstGeom prst="rect">
                      <a:avLst/>
                    </a:prstGeom>
                    <a:noFill/>
                    <a:ln>
                      <a:noFill/>
                    </a:ln>
                  </pic:spPr>
                </pic:pic>
              </a:graphicData>
            </a:graphic>
          </wp:inline>
        </w:drawing>
      </w:r>
    </w:p>
    <w:p w:rsidR="007C2BB3" w:rsidRPr="00797D79" w:rsidRDefault="007C2BB3" w:rsidP="00980419">
      <w:pPr>
        <w:spacing w:before="120" w:after="240"/>
        <w:ind w:left="420"/>
        <w:jc w:val="center"/>
        <w:rPr>
          <w:szCs w:val="21"/>
        </w:rPr>
      </w:pPr>
      <w:r w:rsidRPr="00797D79">
        <w:rPr>
          <w:szCs w:val="21"/>
        </w:rPr>
        <w:t>图</w:t>
      </w:r>
      <w:r w:rsidRPr="00797D79">
        <w:rPr>
          <w:rFonts w:hint="eastAsia"/>
          <w:szCs w:val="21"/>
        </w:rPr>
        <w:t>3.3 node</w:t>
      </w:r>
      <w:r w:rsidRPr="00797D79">
        <w:rPr>
          <w:rFonts w:hint="eastAsia"/>
          <w:szCs w:val="21"/>
        </w:rPr>
        <w:t>及</w:t>
      </w:r>
      <w:proofErr w:type="spellStart"/>
      <w:r w:rsidRPr="00797D79">
        <w:rPr>
          <w:rFonts w:hint="eastAsia"/>
          <w:szCs w:val="21"/>
        </w:rPr>
        <w:t>npm</w:t>
      </w:r>
      <w:proofErr w:type="spellEnd"/>
      <w:r w:rsidRPr="00797D79">
        <w:rPr>
          <w:rFonts w:hint="eastAsia"/>
          <w:szCs w:val="21"/>
        </w:rPr>
        <w:t>版本查看</w:t>
      </w:r>
    </w:p>
    <w:p w:rsidR="00FF0A6E" w:rsidRPr="00F70BE0" w:rsidRDefault="007C2BB3" w:rsidP="00F70BE0">
      <w:pPr>
        <w:spacing w:line="400" w:lineRule="exact"/>
        <w:ind w:firstLineChars="200" w:firstLine="480"/>
        <w:rPr>
          <w:sz w:val="24"/>
          <w:lang w:val="fr-FR"/>
        </w:rPr>
      </w:pPr>
      <w:r w:rsidRPr="00627202">
        <w:rPr>
          <w:rFonts w:hint="eastAsia"/>
          <w:sz w:val="24"/>
          <w:lang w:val="fr-FR"/>
        </w:rPr>
        <w:t>前端开发工具推荐采用</w:t>
      </w:r>
      <w:r w:rsidRPr="00627202">
        <w:rPr>
          <w:sz w:val="24"/>
          <w:lang w:val="fr-FR"/>
        </w:rPr>
        <w:t>webstorm</w:t>
      </w:r>
      <w:r w:rsidRPr="00627202">
        <w:rPr>
          <w:rFonts w:hint="eastAsia"/>
          <w:sz w:val="24"/>
          <w:lang w:val="fr-FR"/>
        </w:rPr>
        <w:t>、</w:t>
      </w:r>
      <w:r w:rsidRPr="00627202">
        <w:rPr>
          <w:sz w:val="24"/>
          <w:lang w:val="fr-FR"/>
        </w:rPr>
        <w:t>sublime</w:t>
      </w:r>
      <w:r w:rsidRPr="00627202">
        <w:rPr>
          <w:sz w:val="24"/>
          <w:lang w:val="fr-FR"/>
        </w:rPr>
        <w:t>等代码编写工具</w:t>
      </w:r>
      <w:r w:rsidRPr="00627202">
        <w:rPr>
          <w:rFonts w:hint="eastAsia"/>
          <w:sz w:val="24"/>
          <w:lang w:val="fr-FR"/>
        </w:rPr>
        <w:t>。</w:t>
      </w:r>
    </w:p>
    <w:p w:rsidR="00447E74" w:rsidRPr="00A47422" w:rsidRDefault="0061338B" w:rsidP="00A47422">
      <w:pPr>
        <w:pStyle w:val="4"/>
        <w:spacing w:before="240" w:after="120" w:line="240" w:lineRule="auto"/>
        <w:jc w:val="left"/>
        <w:rPr>
          <w:rFonts w:ascii="黑体"/>
          <w:sz w:val="26"/>
          <w:szCs w:val="26"/>
          <w:lang w:val="fr-FR"/>
        </w:rPr>
      </w:pPr>
      <w:bookmarkStart w:id="34" w:name="_Toc482278038"/>
      <w:r w:rsidRPr="00A47422">
        <w:rPr>
          <w:rFonts w:ascii="黑体" w:hint="eastAsia"/>
          <w:sz w:val="26"/>
          <w:szCs w:val="26"/>
          <w:lang w:val="fr-FR"/>
        </w:rPr>
        <w:t>3.6.</w:t>
      </w:r>
      <w:r w:rsidRPr="00A47422">
        <w:rPr>
          <w:rFonts w:ascii="黑体"/>
          <w:sz w:val="26"/>
          <w:szCs w:val="26"/>
          <w:lang w:val="fr-FR"/>
        </w:rPr>
        <w:t>2</w:t>
      </w:r>
      <w:r w:rsidR="00447E74" w:rsidRPr="00A47422">
        <w:rPr>
          <w:rFonts w:ascii="黑体" w:hint="eastAsia"/>
          <w:sz w:val="26"/>
          <w:szCs w:val="26"/>
          <w:lang w:val="fr-FR"/>
        </w:rPr>
        <w:t xml:space="preserve"> 后端Wamp环境</w:t>
      </w:r>
      <w:bookmarkEnd w:id="34"/>
    </w:p>
    <w:p w:rsidR="0072494A" w:rsidRPr="001734A0" w:rsidRDefault="0072494A" w:rsidP="001734A0">
      <w:pPr>
        <w:spacing w:line="400" w:lineRule="exact"/>
        <w:ind w:firstLineChars="200" w:firstLine="480"/>
        <w:rPr>
          <w:sz w:val="24"/>
          <w:lang w:val="fr-FR"/>
        </w:rPr>
      </w:pPr>
      <w:r w:rsidRPr="001734A0">
        <w:rPr>
          <w:rFonts w:hint="eastAsia"/>
          <w:sz w:val="24"/>
          <w:lang w:val="fr-FR"/>
        </w:rPr>
        <w:t>后端的</w:t>
      </w:r>
      <w:r w:rsidRPr="001734A0">
        <w:rPr>
          <w:rFonts w:hint="eastAsia"/>
          <w:sz w:val="24"/>
          <w:lang w:val="fr-FR"/>
        </w:rPr>
        <w:t>wamp</w:t>
      </w:r>
      <w:r w:rsidR="00EB30BC">
        <w:rPr>
          <w:rFonts w:hint="eastAsia"/>
          <w:sz w:val="24"/>
          <w:lang w:val="fr-FR"/>
        </w:rPr>
        <w:t>架构，可以一个</w:t>
      </w:r>
      <w:r w:rsidRPr="001734A0">
        <w:rPr>
          <w:rFonts w:hint="eastAsia"/>
          <w:sz w:val="24"/>
          <w:lang w:val="fr-FR"/>
        </w:rPr>
        <w:t>个</w:t>
      </w:r>
      <w:r w:rsidR="00EB30BC">
        <w:rPr>
          <w:rFonts w:hint="eastAsia"/>
          <w:sz w:val="24"/>
          <w:lang w:val="fr-FR"/>
        </w:rPr>
        <w:t>的</w:t>
      </w:r>
      <w:r w:rsidRPr="001734A0">
        <w:rPr>
          <w:rFonts w:hint="eastAsia"/>
          <w:sz w:val="24"/>
          <w:lang w:val="fr-FR"/>
        </w:rPr>
        <w:t>安装</w:t>
      </w:r>
      <w:r w:rsidRPr="001734A0">
        <w:rPr>
          <w:rFonts w:hint="eastAsia"/>
          <w:sz w:val="24"/>
          <w:lang w:val="fr-FR"/>
        </w:rPr>
        <w:t>apache</w:t>
      </w:r>
      <w:r w:rsidRPr="001734A0">
        <w:rPr>
          <w:rFonts w:hint="eastAsia"/>
          <w:sz w:val="24"/>
          <w:lang w:val="fr-FR"/>
        </w:rPr>
        <w:t>、</w:t>
      </w:r>
      <w:r w:rsidRPr="001734A0">
        <w:rPr>
          <w:rFonts w:hint="eastAsia"/>
          <w:sz w:val="24"/>
          <w:lang w:val="fr-FR"/>
        </w:rPr>
        <w:t>mysql</w:t>
      </w:r>
      <w:r w:rsidRPr="001734A0">
        <w:rPr>
          <w:rFonts w:hint="eastAsia"/>
          <w:sz w:val="24"/>
          <w:lang w:val="fr-FR"/>
        </w:rPr>
        <w:t>、</w:t>
      </w:r>
      <w:r w:rsidRPr="001734A0">
        <w:rPr>
          <w:sz w:val="24"/>
          <w:lang w:val="fr-FR"/>
        </w:rPr>
        <w:t>php</w:t>
      </w:r>
      <w:r w:rsidR="00EB30BC">
        <w:rPr>
          <w:sz w:val="24"/>
          <w:lang w:val="fr-FR"/>
        </w:rPr>
        <w:t>这些网站开发的软件</w:t>
      </w:r>
      <w:r w:rsidRPr="001734A0">
        <w:rPr>
          <w:rFonts w:hint="eastAsia"/>
          <w:sz w:val="24"/>
          <w:lang w:val="fr-FR"/>
        </w:rPr>
        <w:t>，</w:t>
      </w:r>
      <w:r w:rsidR="00EB30BC">
        <w:rPr>
          <w:rFonts w:hint="eastAsia"/>
          <w:sz w:val="24"/>
          <w:lang w:val="fr-FR"/>
        </w:rPr>
        <w:t>当然这是比较费时费力的，有时还会遇到无法预知的问题，这是</w:t>
      </w:r>
      <w:r w:rsidR="00EB30BC">
        <w:rPr>
          <w:sz w:val="24"/>
          <w:lang w:val="fr-FR"/>
        </w:rPr>
        <w:t>我们</w:t>
      </w:r>
      <w:r w:rsidRPr="001734A0">
        <w:rPr>
          <w:sz w:val="24"/>
          <w:lang w:val="fr-FR"/>
        </w:rPr>
        <w:t>可以安装</w:t>
      </w:r>
      <w:r w:rsidRPr="001734A0">
        <w:rPr>
          <w:sz w:val="24"/>
          <w:lang w:val="fr-FR"/>
        </w:rPr>
        <w:t>wampsever</w:t>
      </w:r>
      <w:r w:rsidRPr="001734A0">
        <w:rPr>
          <w:sz w:val="24"/>
          <w:lang w:val="fr-FR"/>
        </w:rPr>
        <w:t>这一集成的软件</w:t>
      </w:r>
      <w:r w:rsidR="00EB30BC">
        <w:rPr>
          <w:rFonts w:hint="eastAsia"/>
          <w:sz w:val="24"/>
          <w:lang w:val="fr-FR"/>
        </w:rPr>
        <w:t>，</w:t>
      </w:r>
      <w:r w:rsidR="00EB30BC">
        <w:rPr>
          <w:sz w:val="24"/>
          <w:lang w:val="fr-FR"/>
        </w:rPr>
        <w:t>然后快速的开始我们的编码</w:t>
      </w:r>
      <w:r w:rsidRPr="001734A0">
        <w:rPr>
          <w:rFonts w:hint="eastAsia"/>
          <w:sz w:val="24"/>
          <w:lang w:val="fr-FR"/>
        </w:rPr>
        <w:t>。安装完成后在浏览器（推荐</w:t>
      </w:r>
      <w:r w:rsidRPr="001734A0">
        <w:rPr>
          <w:sz w:val="24"/>
          <w:lang w:val="fr-FR"/>
        </w:rPr>
        <w:t>chrome</w:t>
      </w:r>
      <w:r w:rsidRPr="001734A0">
        <w:rPr>
          <w:sz w:val="24"/>
          <w:lang w:val="fr-FR"/>
        </w:rPr>
        <w:t>浏览器</w:t>
      </w:r>
      <w:r w:rsidRPr="001734A0">
        <w:rPr>
          <w:rFonts w:hint="eastAsia"/>
          <w:sz w:val="24"/>
          <w:lang w:val="fr-FR"/>
        </w:rPr>
        <w:t>）地址栏输入</w:t>
      </w:r>
      <w:r w:rsidRPr="001734A0">
        <w:rPr>
          <w:rFonts w:hint="eastAsia"/>
          <w:sz w:val="24"/>
          <w:lang w:val="fr-FR"/>
        </w:rPr>
        <w:t>localhost</w:t>
      </w:r>
      <w:r w:rsidRPr="001734A0">
        <w:rPr>
          <w:rFonts w:hint="eastAsia"/>
          <w:sz w:val="24"/>
          <w:lang w:val="fr-FR"/>
        </w:rPr>
        <w:t>访问即可。后端采用基于</w:t>
      </w:r>
      <w:r w:rsidRPr="001734A0">
        <w:rPr>
          <w:rFonts w:hint="eastAsia"/>
          <w:sz w:val="24"/>
          <w:lang w:val="fr-FR"/>
        </w:rPr>
        <w:t>mvc</w:t>
      </w:r>
      <w:r w:rsidRPr="001734A0">
        <w:rPr>
          <w:rFonts w:hint="eastAsia"/>
          <w:sz w:val="24"/>
          <w:lang w:val="fr-FR"/>
        </w:rPr>
        <w:t>模式的</w:t>
      </w:r>
      <w:r w:rsidRPr="001734A0">
        <w:rPr>
          <w:rFonts w:hint="eastAsia"/>
          <w:sz w:val="24"/>
          <w:lang w:val="fr-FR"/>
        </w:rPr>
        <w:t>thinkphp</w:t>
      </w:r>
      <w:r w:rsidRPr="001734A0">
        <w:rPr>
          <w:rFonts w:hint="eastAsia"/>
          <w:sz w:val="24"/>
          <w:lang w:val="fr-FR"/>
        </w:rPr>
        <w:t>框架。推荐使用</w:t>
      </w:r>
      <w:r w:rsidRPr="001734A0">
        <w:rPr>
          <w:rFonts w:hint="eastAsia"/>
          <w:sz w:val="24"/>
          <w:lang w:val="fr-FR"/>
        </w:rPr>
        <w:t>phpstrom</w:t>
      </w:r>
      <w:r w:rsidRPr="001734A0">
        <w:rPr>
          <w:rFonts w:hint="eastAsia"/>
          <w:sz w:val="24"/>
          <w:lang w:val="fr-FR"/>
        </w:rPr>
        <w:t>来编写代码。</w:t>
      </w:r>
    </w:p>
    <w:p w:rsidR="00447E74" w:rsidRPr="00447E74" w:rsidRDefault="00447E74" w:rsidP="00447E74">
      <w:pPr>
        <w:rPr>
          <w:lang w:val="fr-FR"/>
        </w:rPr>
      </w:pPr>
    </w:p>
    <w:p w:rsidR="00813CC7" w:rsidRPr="00A47422" w:rsidRDefault="00813CC7" w:rsidP="00A47422">
      <w:pPr>
        <w:pStyle w:val="4"/>
        <w:spacing w:before="240" w:after="120" w:line="240" w:lineRule="auto"/>
        <w:jc w:val="left"/>
        <w:rPr>
          <w:rFonts w:ascii="黑体"/>
          <w:sz w:val="26"/>
          <w:szCs w:val="26"/>
          <w:lang w:val="fr-FR"/>
        </w:rPr>
      </w:pPr>
      <w:bookmarkStart w:id="35" w:name="_Toc482278039"/>
      <w:r w:rsidRPr="00A47422">
        <w:rPr>
          <w:rFonts w:ascii="黑体" w:hint="eastAsia"/>
          <w:sz w:val="26"/>
          <w:szCs w:val="26"/>
          <w:lang w:val="fr-FR"/>
        </w:rPr>
        <w:t>3.6</w:t>
      </w:r>
      <w:r w:rsidR="004936AF" w:rsidRPr="00A47422">
        <w:rPr>
          <w:rFonts w:ascii="黑体" w:hint="eastAsia"/>
          <w:sz w:val="26"/>
          <w:szCs w:val="26"/>
          <w:lang w:val="fr-FR"/>
        </w:rPr>
        <w:t>.3</w:t>
      </w:r>
      <w:r w:rsidRPr="00A47422">
        <w:rPr>
          <w:rFonts w:ascii="黑体" w:hint="eastAsia"/>
          <w:sz w:val="26"/>
          <w:szCs w:val="26"/>
          <w:lang w:val="fr-FR"/>
        </w:rPr>
        <w:t xml:space="preserve"> </w:t>
      </w:r>
      <w:r w:rsidR="00FC2F75" w:rsidRPr="00A47422">
        <w:rPr>
          <w:rFonts w:ascii="黑体" w:hint="eastAsia"/>
          <w:sz w:val="26"/>
          <w:szCs w:val="26"/>
          <w:lang w:val="fr-FR"/>
        </w:rPr>
        <w:t>版本管理工具Git</w:t>
      </w:r>
      <w:bookmarkEnd w:id="35"/>
      <w:r w:rsidR="00FC2F75" w:rsidRPr="00A47422">
        <w:rPr>
          <w:rFonts w:ascii="黑体"/>
          <w:sz w:val="26"/>
          <w:szCs w:val="26"/>
          <w:lang w:val="fr-FR"/>
        </w:rPr>
        <w:t xml:space="preserve"> </w:t>
      </w:r>
    </w:p>
    <w:p w:rsidR="00752D0C" w:rsidRPr="00CB0E20" w:rsidRDefault="00DD6F57" w:rsidP="00CB0E20">
      <w:pPr>
        <w:spacing w:line="400" w:lineRule="exact"/>
        <w:ind w:firstLineChars="200" w:firstLine="480"/>
        <w:rPr>
          <w:sz w:val="24"/>
          <w:lang w:val="fr-FR"/>
        </w:rPr>
      </w:pPr>
      <w:r w:rsidRPr="00CB0E20">
        <w:rPr>
          <w:rFonts w:hint="eastAsia"/>
          <w:sz w:val="24"/>
          <w:lang w:val="fr-FR"/>
        </w:rPr>
        <w:t>Git</w:t>
      </w:r>
      <w:r w:rsidRPr="00CB0E20">
        <w:rPr>
          <w:rFonts w:hint="eastAsia"/>
          <w:sz w:val="24"/>
          <w:lang w:val="fr-FR"/>
        </w:rPr>
        <w:t>可以高速有效的处理或大或小项目的版本管理</w:t>
      </w:r>
      <w:r w:rsidR="003A448E">
        <w:rPr>
          <w:rFonts w:hint="eastAsia"/>
          <w:sz w:val="24"/>
          <w:lang w:val="fr-FR"/>
        </w:rPr>
        <w:t>，是一</w:t>
      </w:r>
      <w:r w:rsidR="00E268C8">
        <w:rPr>
          <w:rFonts w:hint="eastAsia"/>
          <w:sz w:val="24"/>
          <w:lang w:val="fr-FR"/>
        </w:rPr>
        <w:t>个</w:t>
      </w:r>
      <w:r w:rsidR="003A448E">
        <w:rPr>
          <w:rFonts w:hint="eastAsia"/>
          <w:sz w:val="24"/>
          <w:lang w:val="fr-FR"/>
        </w:rPr>
        <w:t>版本控制系统</w:t>
      </w:r>
      <w:r w:rsidR="00752D0C" w:rsidRPr="00CB0E20">
        <w:rPr>
          <w:rFonts w:hint="eastAsia"/>
          <w:sz w:val="24"/>
          <w:lang w:val="fr-FR"/>
        </w:rPr>
        <w:t>。</w:t>
      </w:r>
      <w:r w:rsidR="003A448E">
        <w:rPr>
          <w:rFonts w:hint="eastAsia"/>
          <w:sz w:val="24"/>
          <w:lang w:val="fr-FR"/>
        </w:rPr>
        <w:t>在没有</w:t>
      </w:r>
      <w:r w:rsidR="003A448E">
        <w:rPr>
          <w:rFonts w:hint="eastAsia"/>
          <w:sz w:val="24"/>
          <w:lang w:val="fr-FR"/>
        </w:rPr>
        <w:t>git</w:t>
      </w:r>
      <w:r w:rsidR="003A448E">
        <w:rPr>
          <w:rFonts w:hint="eastAsia"/>
          <w:sz w:val="24"/>
          <w:lang w:val="fr-FR"/>
        </w:rPr>
        <w:t>之前我们开发人员的版本管理是十分繁琐的，我们为了能够保留每次的项目代码更改记录，</w:t>
      </w:r>
      <w:r w:rsidR="000C788A">
        <w:rPr>
          <w:rFonts w:hint="eastAsia"/>
          <w:sz w:val="24"/>
          <w:lang w:val="fr-FR"/>
        </w:rPr>
        <w:t>会给项目进行编号之类的操作，然而随着项目的不断增大，修改记录的不断增加，维护这些版本号变得异常的困难，你会发现你已经陷入了版本号管理的地狱，无奈又无助。</w:t>
      </w:r>
      <w:r w:rsidR="000C788A">
        <w:rPr>
          <w:sz w:val="24"/>
          <w:lang w:val="fr-FR"/>
        </w:rPr>
        <w:t>G</w:t>
      </w:r>
      <w:r w:rsidR="000C788A">
        <w:rPr>
          <w:rFonts w:hint="eastAsia"/>
          <w:sz w:val="24"/>
          <w:lang w:val="fr-FR"/>
        </w:rPr>
        <w:t>it</w:t>
      </w:r>
      <w:r w:rsidR="000C788A">
        <w:rPr>
          <w:rFonts w:hint="eastAsia"/>
          <w:sz w:val="24"/>
          <w:lang w:val="fr-FR"/>
        </w:rPr>
        <w:t>的出现宛如黑暗中的一道亮光，让我们看到的希望，使用</w:t>
      </w:r>
      <w:r w:rsidR="000C788A">
        <w:rPr>
          <w:rFonts w:hint="eastAsia"/>
          <w:sz w:val="24"/>
          <w:lang w:val="fr-FR"/>
        </w:rPr>
        <w:t>git</w:t>
      </w:r>
      <w:r w:rsidR="000C788A">
        <w:rPr>
          <w:rFonts w:hint="eastAsia"/>
          <w:sz w:val="24"/>
          <w:lang w:val="fr-FR"/>
        </w:rPr>
        <w:t>后，我们只需简单的命令就可以方便的进行版本的控制与维护，我们</w:t>
      </w:r>
      <w:r w:rsidR="000C788A">
        <w:rPr>
          <w:sz w:val="24"/>
          <w:lang w:val="fr-FR"/>
        </w:rPr>
        <w:t>可以在</w:t>
      </w:r>
      <w:r w:rsidR="00752D0C" w:rsidRPr="00CB0E20">
        <w:rPr>
          <w:sz w:val="24"/>
          <w:lang w:val="fr-FR"/>
        </w:rPr>
        <w:t>Git</w:t>
      </w:r>
      <w:r w:rsidR="00D13EDE">
        <w:fldChar w:fldCharType="begin"/>
      </w:r>
      <w:r w:rsidR="00D13EDE">
        <w:instrText xml:space="preserve"> HYPERLINK "https://git-scm.com/downloads" </w:instrText>
      </w:r>
      <w:r w:rsidR="00D13EDE">
        <w:fldChar w:fldCharType="separate"/>
      </w:r>
      <w:r w:rsidR="00752D0C" w:rsidRPr="004D0CBE">
        <w:rPr>
          <w:sz w:val="24"/>
          <w:lang w:val="fr-FR"/>
        </w:rPr>
        <w:t>官网</w:t>
      </w:r>
      <w:r w:rsidR="00D13EDE">
        <w:rPr>
          <w:sz w:val="24"/>
          <w:lang w:val="fr-FR"/>
        </w:rPr>
        <w:fldChar w:fldCharType="end"/>
      </w:r>
      <w:r w:rsidR="00752D0C" w:rsidRPr="00CB0E20">
        <w:rPr>
          <w:sz w:val="24"/>
          <w:lang w:val="fr-FR"/>
        </w:rPr>
        <w:t>下载</w:t>
      </w:r>
      <w:r w:rsidR="000C788A">
        <w:rPr>
          <w:sz w:val="24"/>
          <w:lang w:val="fr-FR"/>
        </w:rPr>
        <w:t>到最新的稳定版本的</w:t>
      </w:r>
      <w:r w:rsidR="000C788A">
        <w:rPr>
          <w:sz w:val="24"/>
          <w:lang w:val="fr-FR"/>
        </w:rPr>
        <w:t>git</w:t>
      </w:r>
      <w:r w:rsidR="000C788A">
        <w:rPr>
          <w:rFonts w:hint="eastAsia"/>
          <w:sz w:val="24"/>
          <w:lang w:val="fr-FR"/>
        </w:rPr>
        <w:t>，</w:t>
      </w:r>
      <w:r w:rsidR="000C788A">
        <w:rPr>
          <w:sz w:val="24"/>
          <w:lang w:val="fr-FR"/>
        </w:rPr>
        <w:t>接下来只需要根据安装向导</w:t>
      </w:r>
      <w:r w:rsidR="00752D0C" w:rsidRPr="00CB0E20">
        <w:rPr>
          <w:sz w:val="24"/>
          <w:lang w:val="fr-FR"/>
        </w:rPr>
        <w:t>安装即可</w:t>
      </w:r>
      <w:r w:rsidR="00752D0C" w:rsidRPr="00CB0E20">
        <w:rPr>
          <w:rFonts w:hint="eastAsia"/>
          <w:sz w:val="24"/>
          <w:lang w:val="fr-FR"/>
        </w:rPr>
        <w:t>，如图</w:t>
      </w:r>
      <w:r w:rsidR="00752D0C" w:rsidRPr="00CB0E20">
        <w:rPr>
          <w:rFonts w:hint="eastAsia"/>
          <w:sz w:val="24"/>
          <w:lang w:val="fr-FR"/>
        </w:rPr>
        <w:t xml:space="preserve">3.4 </w:t>
      </w:r>
      <w:r w:rsidR="00752D0C" w:rsidRPr="00CB0E20">
        <w:rPr>
          <w:rFonts w:hint="eastAsia"/>
          <w:sz w:val="24"/>
          <w:lang w:val="fr-FR"/>
        </w:rPr>
        <w:t>所示。</w:t>
      </w:r>
    </w:p>
    <w:p w:rsidR="00752D0C" w:rsidRDefault="00A72C1E" w:rsidP="00752D0C">
      <w:pPr>
        <w:spacing w:line="300" w:lineRule="auto"/>
        <w:rPr>
          <w:sz w:val="24"/>
        </w:rPr>
      </w:pPr>
      <w:r w:rsidRPr="00B14DA7">
        <w:rPr>
          <w:noProof/>
        </w:rPr>
        <w:drawing>
          <wp:inline distT="0" distB="0" distL="0" distR="0" wp14:anchorId="2D506F3F" wp14:editId="01C892F1">
            <wp:extent cx="5276850" cy="22098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752D0C" w:rsidRPr="00867A63" w:rsidRDefault="00752D0C" w:rsidP="00980419">
      <w:pPr>
        <w:spacing w:before="120" w:after="240"/>
        <w:ind w:left="420"/>
        <w:jc w:val="center"/>
        <w:rPr>
          <w:szCs w:val="21"/>
        </w:rPr>
      </w:pPr>
      <w:r w:rsidRPr="00867A63">
        <w:rPr>
          <w:szCs w:val="21"/>
        </w:rPr>
        <w:t>图</w:t>
      </w:r>
      <w:r w:rsidRPr="00867A63">
        <w:rPr>
          <w:rFonts w:hint="eastAsia"/>
          <w:szCs w:val="21"/>
        </w:rPr>
        <w:t xml:space="preserve">3.4 </w:t>
      </w:r>
      <w:proofErr w:type="spellStart"/>
      <w:r w:rsidRPr="00867A63">
        <w:rPr>
          <w:rFonts w:hint="eastAsia"/>
          <w:szCs w:val="21"/>
        </w:rPr>
        <w:t>Git</w:t>
      </w:r>
      <w:proofErr w:type="spellEnd"/>
      <w:r w:rsidRPr="00867A63">
        <w:rPr>
          <w:rFonts w:hint="eastAsia"/>
          <w:szCs w:val="21"/>
        </w:rPr>
        <w:t>官网下载页面</w:t>
      </w:r>
    </w:p>
    <w:p w:rsidR="00752D0C" w:rsidRPr="00A25C76" w:rsidRDefault="00752D0C" w:rsidP="00A25C76">
      <w:pPr>
        <w:spacing w:line="400" w:lineRule="exact"/>
        <w:ind w:firstLineChars="200" w:firstLine="480"/>
        <w:rPr>
          <w:sz w:val="24"/>
          <w:lang w:val="fr-FR"/>
        </w:rPr>
      </w:pPr>
      <w:r w:rsidRPr="00A25C76">
        <w:rPr>
          <w:rFonts w:hint="eastAsia"/>
          <w:sz w:val="24"/>
          <w:lang w:val="fr-FR"/>
        </w:rPr>
        <w:t>安装完成后，命令行输入</w:t>
      </w:r>
      <w:r w:rsidR="00057D0C">
        <w:rPr>
          <w:rFonts w:hint="eastAsia"/>
          <w:sz w:val="24"/>
          <w:lang w:val="fr-FR"/>
        </w:rPr>
        <w:t>以下</w:t>
      </w:r>
      <w:r w:rsidR="00057D0C">
        <w:rPr>
          <w:sz w:val="24"/>
          <w:lang w:val="fr-FR"/>
        </w:rPr>
        <w:t>命令</w:t>
      </w:r>
      <w:r w:rsidRPr="00A25C76">
        <w:rPr>
          <w:sz w:val="24"/>
          <w:lang w:val="fr-FR"/>
        </w:rPr>
        <w:t>查看</w:t>
      </w:r>
      <w:r w:rsidRPr="00A25C76">
        <w:rPr>
          <w:sz w:val="24"/>
          <w:lang w:val="fr-FR"/>
        </w:rPr>
        <w:t>git</w:t>
      </w:r>
      <w:r w:rsidRPr="00A25C76">
        <w:rPr>
          <w:sz w:val="24"/>
          <w:lang w:val="fr-FR"/>
        </w:rPr>
        <w:t>版本</w:t>
      </w:r>
      <w:r w:rsidRPr="00A25C76">
        <w:rPr>
          <w:rFonts w:hint="eastAsia"/>
          <w:sz w:val="24"/>
          <w:lang w:val="fr-FR"/>
        </w:rPr>
        <w:t>，</w:t>
      </w:r>
      <w:r w:rsidR="00A141F3" w:rsidRPr="00A141F3">
        <w:rPr>
          <w:rFonts w:hint="eastAsia"/>
          <w:sz w:val="24"/>
          <w:lang w:val="fr-FR"/>
        </w:rPr>
        <w:t>看到打印出了</w:t>
      </w:r>
      <w:r w:rsidR="00A141F3" w:rsidRPr="00A141F3">
        <w:rPr>
          <w:rFonts w:hint="eastAsia"/>
          <w:sz w:val="24"/>
          <w:lang w:val="fr-FR"/>
        </w:rPr>
        <w:t>Git</w:t>
      </w:r>
      <w:r w:rsidR="00A141F3" w:rsidRPr="00A141F3">
        <w:rPr>
          <w:rFonts w:hint="eastAsia"/>
          <w:sz w:val="24"/>
          <w:lang w:val="fr-FR"/>
        </w:rPr>
        <w:t>的版本信息，意味着你已经安装成功了，接下来你可以很方便的使用</w:t>
      </w:r>
      <w:r w:rsidR="00A141F3" w:rsidRPr="00A141F3">
        <w:rPr>
          <w:rFonts w:hint="eastAsia"/>
          <w:sz w:val="24"/>
          <w:lang w:val="fr-FR"/>
        </w:rPr>
        <w:t>Git</w:t>
      </w:r>
      <w:r w:rsidR="00A141F3">
        <w:rPr>
          <w:rFonts w:hint="eastAsia"/>
          <w:sz w:val="24"/>
          <w:lang w:val="fr-FR"/>
        </w:rPr>
        <w:t>来管理项目版本，</w:t>
      </w:r>
      <w:r w:rsidRPr="00A25C76">
        <w:rPr>
          <w:sz w:val="24"/>
          <w:lang w:val="fr-FR"/>
        </w:rPr>
        <w:t>如图</w:t>
      </w:r>
      <w:r w:rsidRPr="00A25C76">
        <w:rPr>
          <w:rFonts w:hint="eastAsia"/>
          <w:sz w:val="24"/>
          <w:lang w:val="fr-FR"/>
        </w:rPr>
        <w:t>3.5</w:t>
      </w:r>
      <w:r w:rsidRPr="00A25C76">
        <w:rPr>
          <w:rFonts w:hint="eastAsia"/>
          <w:sz w:val="24"/>
          <w:lang w:val="fr-FR"/>
        </w:rPr>
        <w:t>所示。</w:t>
      </w:r>
    </w:p>
    <w:p w:rsidR="00752D0C" w:rsidRDefault="00A72C1E" w:rsidP="00752D0C">
      <w:pPr>
        <w:spacing w:line="300" w:lineRule="auto"/>
        <w:rPr>
          <w:noProof/>
        </w:rPr>
      </w:pPr>
      <w:r w:rsidRPr="00B14DA7">
        <w:rPr>
          <w:noProof/>
        </w:rPr>
        <w:drawing>
          <wp:inline distT="0" distB="0" distL="0" distR="0" wp14:anchorId="06B9CCDE" wp14:editId="20F525A9">
            <wp:extent cx="5276850" cy="523875"/>
            <wp:effectExtent l="0" t="0" r="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523875"/>
                    </a:xfrm>
                    <a:prstGeom prst="rect">
                      <a:avLst/>
                    </a:prstGeom>
                    <a:noFill/>
                    <a:ln>
                      <a:noFill/>
                    </a:ln>
                  </pic:spPr>
                </pic:pic>
              </a:graphicData>
            </a:graphic>
          </wp:inline>
        </w:drawing>
      </w:r>
    </w:p>
    <w:p w:rsidR="00752D0C" w:rsidRPr="00C52D76" w:rsidRDefault="00752D0C" w:rsidP="00980419">
      <w:pPr>
        <w:spacing w:before="120" w:after="240"/>
        <w:ind w:left="420"/>
        <w:jc w:val="center"/>
        <w:rPr>
          <w:szCs w:val="21"/>
        </w:rPr>
      </w:pPr>
      <w:r w:rsidRPr="00C52D76">
        <w:rPr>
          <w:szCs w:val="21"/>
        </w:rPr>
        <w:t>图</w:t>
      </w:r>
      <w:r w:rsidRPr="00C52D76">
        <w:rPr>
          <w:rFonts w:hint="eastAsia"/>
          <w:szCs w:val="21"/>
        </w:rPr>
        <w:t>3</w:t>
      </w:r>
      <w:r w:rsidRPr="00C52D76">
        <w:rPr>
          <w:szCs w:val="21"/>
        </w:rPr>
        <w:t xml:space="preserve">.5 </w:t>
      </w:r>
      <w:proofErr w:type="spellStart"/>
      <w:r w:rsidRPr="00C52D76">
        <w:rPr>
          <w:szCs w:val="21"/>
        </w:rPr>
        <w:t>Git</w:t>
      </w:r>
      <w:proofErr w:type="spellEnd"/>
      <w:r w:rsidRPr="00C52D76">
        <w:rPr>
          <w:szCs w:val="21"/>
        </w:rPr>
        <w:t>版本查看</w:t>
      </w:r>
    </w:p>
    <w:p w:rsidR="0090294C" w:rsidRPr="00752D0C" w:rsidRDefault="0090294C" w:rsidP="0090294C"/>
    <w:p w:rsidR="007D6889" w:rsidRDefault="007D6889">
      <w:pPr>
        <w:spacing w:line="400" w:lineRule="exact"/>
        <w:rPr>
          <w:sz w:val="24"/>
          <w:lang w:val="fr-FR"/>
        </w:rPr>
      </w:pPr>
    </w:p>
    <w:p w:rsidR="00B94400" w:rsidRDefault="00B94400">
      <w:pPr>
        <w:spacing w:line="400" w:lineRule="exact"/>
        <w:rPr>
          <w:sz w:val="24"/>
          <w:lang w:val="fr-FR"/>
        </w:rPr>
      </w:pPr>
    </w:p>
    <w:p w:rsidR="00B94400" w:rsidRDefault="00B94400">
      <w:pPr>
        <w:spacing w:line="400" w:lineRule="exact"/>
        <w:rPr>
          <w:sz w:val="24"/>
          <w:lang w:val="fr-FR"/>
        </w:rPr>
      </w:pPr>
    </w:p>
    <w:p w:rsidR="00B94400" w:rsidRDefault="00B94400">
      <w:pPr>
        <w:spacing w:line="400" w:lineRule="exact"/>
        <w:rPr>
          <w:sz w:val="24"/>
          <w:lang w:val="fr-FR"/>
        </w:rPr>
      </w:pPr>
    </w:p>
    <w:p w:rsidR="00E414D4" w:rsidRPr="00767909" w:rsidRDefault="00E414D4" w:rsidP="00F976CB">
      <w:pPr>
        <w:pStyle w:val="2"/>
        <w:spacing w:before="480" w:after="360" w:line="240" w:lineRule="auto"/>
        <w:jc w:val="center"/>
        <w:rPr>
          <w:rFonts w:ascii="黑体" w:hAnsi="黑体"/>
        </w:rPr>
      </w:pPr>
      <w:bookmarkStart w:id="36" w:name="_Toc482278040"/>
      <w:r w:rsidRPr="00767909">
        <w:rPr>
          <w:rFonts w:ascii="黑体" w:hAnsi="黑体" w:hint="eastAsia"/>
        </w:rPr>
        <w:lastRenderedPageBreak/>
        <w:t xml:space="preserve">第4章 </w:t>
      </w:r>
      <w:r w:rsidR="00B76E22" w:rsidRPr="00767909">
        <w:rPr>
          <w:rFonts w:ascii="黑体" w:hAnsi="黑体" w:hint="eastAsia"/>
        </w:rPr>
        <w:t>系统实现详述</w:t>
      </w:r>
      <w:bookmarkEnd w:id="36"/>
    </w:p>
    <w:p w:rsidR="00E414D4" w:rsidRDefault="00E414D4" w:rsidP="004B337C">
      <w:pPr>
        <w:pStyle w:val="3"/>
        <w:spacing w:before="480" w:after="120" w:line="240" w:lineRule="auto"/>
        <w:jc w:val="left"/>
        <w:rPr>
          <w:rFonts w:ascii="黑体" w:eastAsia="黑体"/>
          <w:sz w:val="28"/>
          <w:szCs w:val="28"/>
          <w:lang w:val="fr-FR"/>
        </w:rPr>
      </w:pPr>
      <w:bookmarkStart w:id="37" w:name="_Toc482278041"/>
      <w:r>
        <w:rPr>
          <w:rFonts w:ascii="黑体" w:eastAsia="黑体" w:hint="eastAsia"/>
          <w:sz w:val="28"/>
          <w:szCs w:val="28"/>
          <w:lang w:val="fr-FR"/>
        </w:rPr>
        <w:t xml:space="preserve">4.1 </w:t>
      </w:r>
      <w:r w:rsidR="00841398" w:rsidRPr="00841398">
        <w:rPr>
          <w:rFonts w:ascii="黑体" w:eastAsia="黑体" w:hint="eastAsia"/>
          <w:sz w:val="28"/>
          <w:szCs w:val="28"/>
          <w:lang w:val="fr-FR"/>
        </w:rPr>
        <w:t>模块设计</w:t>
      </w:r>
      <w:bookmarkEnd w:id="37"/>
    </w:p>
    <w:p w:rsidR="00E414D4" w:rsidRPr="00A47422" w:rsidRDefault="00E414D4" w:rsidP="00A47422">
      <w:pPr>
        <w:pStyle w:val="4"/>
        <w:spacing w:before="240" w:after="120" w:line="240" w:lineRule="auto"/>
        <w:jc w:val="left"/>
        <w:rPr>
          <w:rFonts w:ascii="黑体"/>
          <w:sz w:val="26"/>
          <w:szCs w:val="26"/>
          <w:lang w:val="fr-FR"/>
        </w:rPr>
      </w:pPr>
      <w:bookmarkStart w:id="38" w:name="_Toc482278042"/>
      <w:r w:rsidRPr="00A47422">
        <w:rPr>
          <w:rFonts w:ascii="黑体" w:hint="eastAsia"/>
          <w:sz w:val="26"/>
          <w:szCs w:val="26"/>
          <w:lang w:val="fr-FR"/>
        </w:rPr>
        <w:t xml:space="preserve">4.1.1 </w:t>
      </w:r>
      <w:r w:rsidR="00291A95" w:rsidRPr="00A47422">
        <w:rPr>
          <w:rFonts w:ascii="黑体" w:hint="eastAsia"/>
          <w:sz w:val="26"/>
          <w:szCs w:val="26"/>
          <w:lang w:val="fr-FR"/>
        </w:rPr>
        <w:t>系统整体模块</w:t>
      </w:r>
      <w:bookmarkEnd w:id="38"/>
    </w:p>
    <w:p w:rsidR="00411F70" w:rsidRPr="00A414C6" w:rsidRDefault="00411F70" w:rsidP="00A414C6">
      <w:pPr>
        <w:spacing w:line="400" w:lineRule="exact"/>
        <w:ind w:firstLineChars="200" w:firstLine="480"/>
        <w:rPr>
          <w:sz w:val="24"/>
          <w:lang w:val="fr-FR"/>
        </w:rPr>
      </w:pPr>
      <w:r w:rsidRPr="00A414C6">
        <w:rPr>
          <w:sz w:val="24"/>
          <w:lang w:val="fr-FR"/>
        </w:rPr>
        <w:t>系统前台模块主要包括博客分类</w:t>
      </w:r>
      <w:r w:rsidRPr="00A414C6">
        <w:rPr>
          <w:rFonts w:hint="eastAsia"/>
          <w:sz w:val="24"/>
          <w:lang w:val="fr-FR"/>
        </w:rPr>
        <w:t>、</w:t>
      </w:r>
      <w:r w:rsidRPr="00A414C6">
        <w:rPr>
          <w:sz w:val="24"/>
          <w:lang w:val="fr-FR"/>
        </w:rPr>
        <w:t>博客内容</w:t>
      </w:r>
      <w:r w:rsidRPr="00A414C6">
        <w:rPr>
          <w:rFonts w:hint="eastAsia"/>
          <w:sz w:val="24"/>
          <w:lang w:val="fr-FR"/>
        </w:rPr>
        <w:t>、</w:t>
      </w:r>
      <w:r w:rsidRPr="00A414C6">
        <w:rPr>
          <w:sz w:val="24"/>
          <w:lang w:val="fr-FR"/>
        </w:rPr>
        <w:t>友情链接</w:t>
      </w:r>
      <w:r w:rsidRPr="00A414C6">
        <w:rPr>
          <w:rFonts w:hint="eastAsia"/>
          <w:sz w:val="24"/>
          <w:lang w:val="fr-FR"/>
        </w:rPr>
        <w:t>、</w:t>
      </w:r>
      <w:r w:rsidRPr="00A414C6">
        <w:rPr>
          <w:sz w:val="24"/>
          <w:lang w:val="fr-FR"/>
        </w:rPr>
        <w:t>系统公告</w:t>
      </w:r>
      <w:r w:rsidRPr="00A414C6">
        <w:rPr>
          <w:rFonts w:hint="eastAsia"/>
          <w:sz w:val="24"/>
          <w:lang w:val="fr-FR"/>
        </w:rPr>
        <w:t>、</w:t>
      </w:r>
      <w:r w:rsidRPr="00A414C6">
        <w:rPr>
          <w:sz w:val="24"/>
          <w:lang w:val="fr-FR"/>
        </w:rPr>
        <w:t>博主信息五个模块</w:t>
      </w:r>
      <w:r w:rsidRPr="00A414C6">
        <w:rPr>
          <w:rFonts w:hint="eastAsia"/>
          <w:sz w:val="24"/>
          <w:lang w:val="fr-FR"/>
        </w:rPr>
        <w:t>，对所有游客都展示。对应的后台有对五个模块的管理和博客汇总以及系统运维相关配置和系统信息的维护。如图</w:t>
      </w:r>
      <w:r w:rsidRPr="00A414C6">
        <w:rPr>
          <w:rFonts w:hint="eastAsia"/>
          <w:sz w:val="24"/>
          <w:lang w:val="fr-FR"/>
        </w:rPr>
        <w:t>4.1</w:t>
      </w:r>
      <w:r w:rsidRPr="00A414C6">
        <w:rPr>
          <w:rFonts w:hint="eastAsia"/>
          <w:sz w:val="24"/>
          <w:lang w:val="fr-FR"/>
        </w:rPr>
        <w:t>所示</w:t>
      </w:r>
      <w:r w:rsidR="003E2D9E">
        <w:rPr>
          <w:rFonts w:hint="eastAsia"/>
          <w:sz w:val="24"/>
          <w:lang w:val="fr-FR"/>
        </w:rPr>
        <w:t>。</w:t>
      </w:r>
    </w:p>
    <w:p w:rsidR="00411F70" w:rsidRDefault="00A72C1E" w:rsidP="00411F70">
      <w:r w:rsidRPr="00B14DA7">
        <w:rPr>
          <w:noProof/>
        </w:rPr>
        <w:drawing>
          <wp:inline distT="0" distB="0" distL="0" distR="0" wp14:anchorId="77B29A06" wp14:editId="19CBE0BD">
            <wp:extent cx="5276850" cy="3081020"/>
            <wp:effectExtent l="0" t="0" r="0" b="24130"/>
            <wp:docPr id="3" name="图示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414D4" w:rsidRPr="00980419" w:rsidRDefault="00411F70" w:rsidP="00980419">
      <w:pPr>
        <w:spacing w:before="120" w:after="240"/>
        <w:ind w:left="420"/>
        <w:jc w:val="center"/>
        <w:rPr>
          <w:szCs w:val="21"/>
        </w:rPr>
      </w:pPr>
      <w:r w:rsidRPr="00980419">
        <w:rPr>
          <w:szCs w:val="21"/>
        </w:rPr>
        <w:t>图</w:t>
      </w:r>
      <w:r w:rsidRPr="00980419">
        <w:rPr>
          <w:rFonts w:hint="eastAsia"/>
          <w:szCs w:val="21"/>
        </w:rPr>
        <w:t xml:space="preserve">4.1 </w:t>
      </w:r>
      <w:r w:rsidRPr="00980419">
        <w:rPr>
          <w:rFonts w:hint="eastAsia"/>
          <w:szCs w:val="21"/>
        </w:rPr>
        <w:t>系统整体模块示意图</w:t>
      </w:r>
    </w:p>
    <w:p w:rsidR="00E414D4" w:rsidRPr="00A47422" w:rsidRDefault="00E414D4" w:rsidP="00A47422">
      <w:pPr>
        <w:pStyle w:val="4"/>
        <w:spacing w:before="240" w:after="120" w:line="240" w:lineRule="auto"/>
        <w:jc w:val="left"/>
        <w:rPr>
          <w:rFonts w:ascii="黑体"/>
          <w:sz w:val="26"/>
          <w:szCs w:val="26"/>
          <w:lang w:val="fr-FR"/>
        </w:rPr>
      </w:pPr>
      <w:bookmarkStart w:id="39" w:name="_Toc482278043"/>
      <w:r w:rsidRPr="00A47422">
        <w:rPr>
          <w:rFonts w:ascii="黑体" w:hint="eastAsia"/>
          <w:sz w:val="26"/>
          <w:szCs w:val="26"/>
          <w:lang w:val="fr-FR"/>
        </w:rPr>
        <w:t xml:space="preserve">4.1.2 </w:t>
      </w:r>
      <w:r w:rsidR="00062DD3" w:rsidRPr="00A47422">
        <w:rPr>
          <w:rFonts w:ascii="黑体" w:hint="eastAsia"/>
          <w:sz w:val="26"/>
          <w:szCs w:val="26"/>
          <w:lang w:val="fr-FR"/>
        </w:rPr>
        <w:t>数据库设计</w:t>
      </w:r>
      <w:bookmarkEnd w:id="39"/>
    </w:p>
    <w:p w:rsidR="005A441E" w:rsidRPr="00FB6377" w:rsidRDefault="005A441E" w:rsidP="00FB6377">
      <w:pPr>
        <w:spacing w:line="400" w:lineRule="exact"/>
        <w:ind w:firstLineChars="200" w:firstLine="480"/>
        <w:rPr>
          <w:sz w:val="24"/>
          <w:lang w:val="fr-FR"/>
        </w:rPr>
      </w:pPr>
      <w:r w:rsidRPr="00FB6377">
        <w:rPr>
          <w:rFonts w:hint="eastAsia"/>
          <w:sz w:val="24"/>
          <w:lang w:val="fr-FR"/>
        </w:rPr>
        <w:t>由五个基本模块对应到数据表的设计，如下：</w:t>
      </w:r>
    </w:p>
    <w:p w:rsidR="005A441E" w:rsidRPr="00B42A2F" w:rsidRDefault="005A441E" w:rsidP="005A441E">
      <w:pPr>
        <w:pStyle w:val="a6"/>
        <w:numPr>
          <w:ilvl w:val="0"/>
          <w:numId w:val="3"/>
        </w:numPr>
        <w:spacing w:line="300" w:lineRule="auto"/>
        <w:ind w:firstLineChars="0"/>
        <w:rPr>
          <w:sz w:val="24"/>
        </w:rPr>
      </w:pPr>
      <w:proofErr w:type="spellStart"/>
      <w:r w:rsidRPr="005305EC">
        <w:rPr>
          <w:rFonts w:ascii="Times New Roman" w:hAnsi="Times New Roman"/>
          <w:sz w:val="24"/>
        </w:rPr>
        <w:t>blog_article_category</w:t>
      </w:r>
      <w:proofErr w:type="spellEnd"/>
      <w:r w:rsidRPr="00FB6377">
        <w:rPr>
          <w:rFonts w:ascii="Times New Roman" w:hAnsi="Times New Roman" w:hint="eastAsia"/>
          <w:sz w:val="24"/>
          <w:szCs w:val="24"/>
          <w:lang w:val="fr-FR"/>
        </w:rPr>
        <w:t>（博客分类表）如表</w:t>
      </w:r>
      <w:r w:rsidRPr="00FB6377">
        <w:rPr>
          <w:rFonts w:ascii="Times New Roman" w:hAnsi="Times New Roman" w:hint="eastAsia"/>
          <w:sz w:val="24"/>
          <w:szCs w:val="24"/>
          <w:lang w:val="fr-FR"/>
        </w:rPr>
        <w:t>4.1</w:t>
      </w:r>
      <w:r w:rsidRPr="00FB6377">
        <w:rPr>
          <w:rFonts w:ascii="Times New Roman" w:hAnsi="Times New Roman" w:hint="eastAsia"/>
          <w:sz w:val="24"/>
          <w:szCs w:val="24"/>
          <w:lang w:val="fr-FR"/>
        </w:rPr>
        <w:t>所示。</w:t>
      </w:r>
    </w:p>
    <w:p w:rsidR="005A441E" w:rsidRPr="0055529D" w:rsidRDefault="005A441E" w:rsidP="002E08F3">
      <w:pPr>
        <w:pStyle w:val="a6"/>
        <w:spacing w:before="120" w:after="120"/>
        <w:ind w:left="839" w:firstLineChars="0" w:firstLine="0"/>
        <w:jc w:val="center"/>
        <w:rPr>
          <w:szCs w:val="21"/>
        </w:rPr>
      </w:pPr>
      <w:r w:rsidRPr="0055529D">
        <w:rPr>
          <w:rFonts w:hint="eastAsia"/>
          <w:szCs w:val="21"/>
        </w:rPr>
        <w:t>表</w:t>
      </w:r>
      <w:r w:rsidRPr="0055529D">
        <w:rPr>
          <w:rFonts w:hint="eastAsia"/>
          <w:szCs w:val="21"/>
        </w:rPr>
        <w:t>4.1</w:t>
      </w:r>
      <w:r>
        <w:rPr>
          <w:szCs w:val="21"/>
        </w:rPr>
        <w:t xml:space="preserve"> </w:t>
      </w:r>
      <w:r w:rsidRPr="0055529D">
        <w:rPr>
          <w:rFonts w:hint="eastAsia"/>
          <w:szCs w:val="21"/>
        </w:rPr>
        <w:t>博客分类表</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848"/>
        <w:gridCol w:w="1848"/>
        <w:gridCol w:w="1848"/>
      </w:tblGrid>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字段名</w:t>
            </w:r>
          </w:p>
        </w:tc>
        <w:tc>
          <w:tcPr>
            <w:tcW w:w="1849"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数据类型</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长度</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功能描述</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id</w:t>
            </w:r>
          </w:p>
        </w:tc>
        <w:tc>
          <w:tcPr>
            <w:tcW w:w="1849" w:type="dxa"/>
            <w:shd w:val="clear" w:color="auto" w:fill="auto"/>
          </w:tcPr>
          <w:p w:rsidR="005A441E" w:rsidRPr="00AA2298" w:rsidRDefault="005A441E" w:rsidP="008B2814">
            <w:pPr>
              <w:jc w:val="center"/>
            </w:pPr>
            <w:proofErr w:type="spellStart"/>
            <w:r w:rsidRPr="00AA2298">
              <w:t>int</w:t>
            </w:r>
            <w:proofErr w:type="spellEnd"/>
          </w:p>
        </w:tc>
        <w:tc>
          <w:tcPr>
            <w:tcW w:w="1850" w:type="dxa"/>
            <w:shd w:val="clear" w:color="auto" w:fill="auto"/>
          </w:tcPr>
          <w:p w:rsidR="005A441E" w:rsidRPr="003E00D0" w:rsidRDefault="005A441E" w:rsidP="008B2814">
            <w:pPr>
              <w:jc w:val="center"/>
            </w:pPr>
            <w:r w:rsidRPr="003E00D0">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主键</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proofErr w:type="spellStart"/>
            <w:r w:rsidRPr="008B2814">
              <w:rPr>
                <w:sz w:val="24"/>
              </w:rPr>
              <w:t>p</w:t>
            </w:r>
            <w:r w:rsidRPr="008B2814">
              <w:rPr>
                <w:rFonts w:hint="eastAsia"/>
                <w:sz w:val="24"/>
              </w:rPr>
              <w:t>id</w:t>
            </w:r>
            <w:proofErr w:type="spellEnd"/>
          </w:p>
        </w:tc>
        <w:tc>
          <w:tcPr>
            <w:tcW w:w="1849" w:type="dxa"/>
            <w:shd w:val="clear" w:color="auto" w:fill="auto"/>
          </w:tcPr>
          <w:p w:rsidR="005A441E" w:rsidRPr="00AA2298" w:rsidRDefault="005A441E" w:rsidP="008B2814">
            <w:pPr>
              <w:jc w:val="center"/>
            </w:pPr>
            <w:proofErr w:type="spellStart"/>
            <w:r w:rsidRPr="00AA2298">
              <w:t>int</w:t>
            </w:r>
            <w:proofErr w:type="spellEnd"/>
          </w:p>
        </w:tc>
        <w:tc>
          <w:tcPr>
            <w:tcW w:w="1850" w:type="dxa"/>
            <w:shd w:val="clear" w:color="auto" w:fill="auto"/>
          </w:tcPr>
          <w:p w:rsidR="005A441E" w:rsidRPr="003E00D0" w:rsidRDefault="005A441E" w:rsidP="008B2814">
            <w:pPr>
              <w:jc w:val="center"/>
            </w:pPr>
            <w:r w:rsidRPr="003E00D0">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父级分类</w:t>
            </w:r>
            <w:r w:rsidRPr="008B2814">
              <w:rPr>
                <w:sz w:val="24"/>
              </w:rPr>
              <w:t>id</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name</w:t>
            </w:r>
          </w:p>
        </w:tc>
        <w:tc>
          <w:tcPr>
            <w:tcW w:w="1849" w:type="dxa"/>
            <w:shd w:val="clear" w:color="auto" w:fill="auto"/>
          </w:tcPr>
          <w:p w:rsidR="005A441E" w:rsidRPr="00AA2298" w:rsidRDefault="005A441E" w:rsidP="008B2814">
            <w:pPr>
              <w:jc w:val="center"/>
            </w:pPr>
            <w:proofErr w:type="spellStart"/>
            <w:r w:rsidRPr="00AA2298">
              <w:t>varchar</w:t>
            </w:r>
            <w:proofErr w:type="spellEnd"/>
          </w:p>
        </w:tc>
        <w:tc>
          <w:tcPr>
            <w:tcW w:w="1850" w:type="dxa"/>
            <w:shd w:val="clear" w:color="auto" w:fill="auto"/>
          </w:tcPr>
          <w:p w:rsidR="005A441E" w:rsidRPr="003E00D0" w:rsidRDefault="005A441E" w:rsidP="008B2814">
            <w:pPr>
              <w:jc w:val="center"/>
            </w:pPr>
            <w:r w:rsidRPr="003E00D0">
              <w:t>255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分类名称</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rank</w:t>
            </w:r>
          </w:p>
        </w:tc>
        <w:tc>
          <w:tcPr>
            <w:tcW w:w="1849" w:type="dxa"/>
            <w:shd w:val="clear" w:color="auto" w:fill="auto"/>
          </w:tcPr>
          <w:p w:rsidR="005A441E" w:rsidRPr="00AA2298" w:rsidRDefault="005A441E" w:rsidP="008B2814">
            <w:pPr>
              <w:jc w:val="center"/>
            </w:pPr>
            <w:proofErr w:type="spellStart"/>
            <w:r w:rsidRPr="00AA2298">
              <w:t>int</w:t>
            </w:r>
            <w:proofErr w:type="spellEnd"/>
          </w:p>
        </w:tc>
        <w:tc>
          <w:tcPr>
            <w:tcW w:w="1850" w:type="dxa"/>
            <w:shd w:val="clear" w:color="auto" w:fill="auto"/>
          </w:tcPr>
          <w:p w:rsidR="005A441E" w:rsidRPr="003E00D0" w:rsidRDefault="005A441E" w:rsidP="008B2814">
            <w:pPr>
              <w:jc w:val="center"/>
            </w:pPr>
            <w:r w:rsidRPr="003E00D0">
              <w:t>3</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权重</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lastRenderedPageBreak/>
              <w:t>index</w:t>
            </w:r>
          </w:p>
        </w:tc>
        <w:tc>
          <w:tcPr>
            <w:tcW w:w="1849" w:type="dxa"/>
            <w:shd w:val="clear" w:color="auto" w:fill="auto"/>
          </w:tcPr>
          <w:p w:rsidR="005A441E" w:rsidRPr="00AA2298" w:rsidRDefault="005A441E" w:rsidP="008B2814">
            <w:pPr>
              <w:jc w:val="center"/>
            </w:pPr>
            <w:proofErr w:type="spellStart"/>
            <w:r w:rsidRPr="00AA2298">
              <w:t>int</w:t>
            </w:r>
            <w:proofErr w:type="spellEnd"/>
          </w:p>
        </w:tc>
        <w:tc>
          <w:tcPr>
            <w:tcW w:w="1850" w:type="dxa"/>
            <w:shd w:val="clear" w:color="auto" w:fill="auto"/>
          </w:tcPr>
          <w:p w:rsidR="005A441E" w:rsidRPr="003E00D0" w:rsidRDefault="005A441E" w:rsidP="008B2814">
            <w:pPr>
              <w:jc w:val="center"/>
            </w:pPr>
            <w:r w:rsidRPr="003E00D0">
              <w:t>1</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首页是否展示</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status</w:t>
            </w:r>
          </w:p>
        </w:tc>
        <w:tc>
          <w:tcPr>
            <w:tcW w:w="1849" w:type="dxa"/>
            <w:shd w:val="clear" w:color="auto" w:fill="auto"/>
          </w:tcPr>
          <w:p w:rsidR="005A441E" w:rsidRPr="00AA2298" w:rsidRDefault="005A441E" w:rsidP="008B2814">
            <w:pPr>
              <w:jc w:val="center"/>
            </w:pPr>
            <w:proofErr w:type="spellStart"/>
            <w:r w:rsidRPr="00AA2298">
              <w:t>int</w:t>
            </w:r>
            <w:proofErr w:type="spellEnd"/>
          </w:p>
        </w:tc>
        <w:tc>
          <w:tcPr>
            <w:tcW w:w="1850" w:type="dxa"/>
            <w:shd w:val="clear" w:color="auto" w:fill="auto"/>
          </w:tcPr>
          <w:p w:rsidR="005A441E" w:rsidRPr="003E00D0" w:rsidRDefault="005A441E" w:rsidP="008B2814">
            <w:pPr>
              <w:jc w:val="center"/>
            </w:pPr>
            <w:r w:rsidRPr="003E00D0">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状态</w:t>
            </w:r>
          </w:p>
        </w:tc>
      </w:tr>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remark</w:t>
            </w:r>
          </w:p>
        </w:tc>
        <w:tc>
          <w:tcPr>
            <w:tcW w:w="1849" w:type="dxa"/>
            <w:shd w:val="clear" w:color="auto" w:fill="auto"/>
          </w:tcPr>
          <w:p w:rsidR="005A441E" w:rsidRDefault="005A441E" w:rsidP="008B2814">
            <w:pPr>
              <w:jc w:val="center"/>
            </w:pPr>
            <w:proofErr w:type="spellStart"/>
            <w:r w:rsidRPr="00AA2298">
              <w:t>varchar</w:t>
            </w:r>
            <w:proofErr w:type="spellEnd"/>
          </w:p>
        </w:tc>
        <w:tc>
          <w:tcPr>
            <w:tcW w:w="1850" w:type="dxa"/>
            <w:shd w:val="clear" w:color="auto" w:fill="auto"/>
          </w:tcPr>
          <w:p w:rsidR="005A441E" w:rsidRDefault="005A441E" w:rsidP="008B2814">
            <w:pPr>
              <w:jc w:val="center"/>
            </w:pPr>
            <w:r w:rsidRPr="003E00D0">
              <w:t>20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备注</w:t>
            </w:r>
          </w:p>
        </w:tc>
      </w:tr>
    </w:tbl>
    <w:p w:rsidR="005A441E" w:rsidRPr="00CB55F0" w:rsidRDefault="005A441E" w:rsidP="005A441E">
      <w:pPr>
        <w:spacing w:line="300" w:lineRule="auto"/>
        <w:rPr>
          <w:sz w:val="24"/>
        </w:rPr>
      </w:pPr>
    </w:p>
    <w:p w:rsidR="005A441E" w:rsidRDefault="005A441E" w:rsidP="005A441E">
      <w:pPr>
        <w:pStyle w:val="a6"/>
        <w:numPr>
          <w:ilvl w:val="0"/>
          <w:numId w:val="3"/>
        </w:numPr>
        <w:spacing w:line="300" w:lineRule="auto"/>
        <w:ind w:firstLineChars="0"/>
        <w:rPr>
          <w:sz w:val="24"/>
        </w:rPr>
      </w:pPr>
      <w:proofErr w:type="spellStart"/>
      <w:r w:rsidRPr="005305EC">
        <w:rPr>
          <w:rFonts w:ascii="Times New Roman" w:hAnsi="Times New Roman"/>
          <w:sz w:val="24"/>
        </w:rPr>
        <w:t>blog_article_detail</w:t>
      </w:r>
      <w:proofErr w:type="spellEnd"/>
      <w:r>
        <w:rPr>
          <w:rFonts w:hint="eastAsia"/>
          <w:sz w:val="24"/>
        </w:rPr>
        <w:t>（博客内容表）如表</w:t>
      </w:r>
      <w:r>
        <w:rPr>
          <w:rFonts w:hint="eastAsia"/>
          <w:sz w:val="24"/>
        </w:rPr>
        <w:t>4.</w:t>
      </w:r>
      <w:r>
        <w:rPr>
          <w:sz w:val="24"/>
        </w:rPr>
        <w:t>2</w:t>
      </w:r>
      <w:r>
        <w:rPr>
          <w:rFonts w:hint="eastAsia"/>
          <w:sz w:val="24"/>
        </w:rPr>
        <w:t>所示。</w:t>
      </w:r>
    </w:p>
    <w:p w:rsidR="005A441E" w:rsidRPr="00650443" w:rsidRDefault="005A441E" w:rsidP="00D841FB">
      <w:pPr>
        <w:pStyle w:val="a6"/>
        <w:spacing w:before="120" w:after="120"/>
        <w:ind w:left="839" w:firstLineChars="0" w:firstLine="0"/>
        <w:jc w:val="center"/>
        <w:rPr>
          <w:szCs w:val="21"/>
        </w:rPr>
      </w:pPr>
      <w:r w:rsidRPr="0055529D">
        <w:rPr>
          <w:rFonts w:hint="eastAsia"/>
          <w:szCs w:val="21"/>
        </w:rPr>
        <w:t>表</w:t>
      </w:r>
      <w:r w:rsidRPr="0055529D">
        <w:rPr>
          <w:rFonts w:hint="eastAsia"/>
          <w:szCs w:val="21"/>
        </w:rPr>
        <w:t>4.</w:t>
      </w:r>
      <w:r>
        <w:rPr>
          <w:szCs w:val="21"/>
        </w:rPr>
        <w:t xml:space="preserve">2 </w:t>
      </w:r>
      <w:r>
        <w:rPr>
          <w:rFonts w:hint="eastAsia"/>
          <w:szCs w:val="21"/>
        </w:rPr>
        <w:t>博客内容</w:t>
      </w:r>
      <w:r w:rsidRPr="0055529D">
        <w:rPr>
          <w:rFonts w:hint="eastAsia"/>
          <w:szCs w:val="21"/>
        </w:rPr>
        <w:t>表</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848"/>
        <w:gridCol w:w="1848"/>
        <w:gridCol w:w="1848"/>
      </w:tblGrid>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字段名</w:t>
            </w:r>
          </w:p>
        </w:tc>
        <w:tc>
          <w:tcPr>
            <w:tcW w:w="1849"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数据类型</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长度</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功能描述</w:t>
            </w:r>
          </w:p>
        </w:tc>
      </w:tr>
      <w:tr w:rsidR="005A441E" w:rsidTr="008B2814">
        <w:tc>
          <w:tcPr>
            <w:tcW w:w="1913" w:type="dxa"/>
            <w:shd w:val="clear" w:color="auto" w:fill="auto"/>
          </w:tcPr>
          <w:p w:rsidR="005A441E" w:rsidRPr="0014716A" w:rsidRDefault="005A441E" w:rsidP="008B2814">
            <w:pPr>
              <w:jc w:val="center"/>
            </w:pPr>
            <w:r w:rsidRPr="0014716A">
              <w:t>id</w:t>
            </w:r>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主键</w:t>
            </w:r>
          </w:p>
        </w:tc>
      </w:tr>
      <w:tr w:rsidR="005A441E" w:rsidTr="008B2814">
        <w:tc>
          <w:tcPr>
            <w:tcW w:w="1913" w:type="dxa"/>
            <w:shd w:val="clear" w:color="auto" w:fill="auto"/>
          </w:tcPr>
          <w:p w:rsidR="005A441E" w:rsidRPr="0014716A" w:rsidRDefault="005A441E" w:rsidP="008B2814">
            <w:pPr>
              <w:jc w:val="center"/>
            </w:pPr>
            <w:r w:rsidRPr="0014716A">
              <w:t>title</w:t>
            </w:r>
          </w:p>
        </w:tc>
        <w:tc>
          <w:tcPr>
            <w:tcW w:w="1849" w:type="dxa"/>
            <w:shd w:val="clear" w:color="auto" w:fill="auto"/>
          </w:tcPr>
          <w:p w:rsidR="005A441E" w:rsidRPr="006F78E0" w:rsidRDefault="005A441E" w:rsidP="008B2814">
            <w:pPr>
              <w:jc w:val="center"/>
            </w:pPr>
            <w:proofErr w:type="spellStart"/>
            <w:r w:rsidRPr="006F78E0">
              <w:t>varchar</w:t>
            </w:r>
            <w:proofErr w:type="spellEnd"/>
          </w:p>
        </w:tc>
        <w:tc>
          <w:tcPr>
            <w:tcW w:w="1850" w:type="dxa"/>
            <w:shd w:val="clear" w:color="auto" w:fill="auto"/>
          </w:tcPr>
          <w:p w:rsidR="005A441E" w:rsidRPr="009C1162" w:rsidRDefault="005A441E" w:rsidP="008B2814">
            <w:pPr>
              <w:jc w:val="center"/>
            </w:pPr>
            <w:r w:rsidRPr="009C1162">
              <w:t>255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博客标题</w:t>
            </w:r>
          </w:p>
        </w:tc>
      </w:tr>
      <w:tr w:rsidR="005A441E" w:rsidTr="008B2814">
        <w:tc>
          <w:tcPr>
            <w:tcW w:w="1913" w:type="dxa"/>
            <w:shd w:val="clear" w:color="auto" w:fill="auto"/>
          </w:tcPr>
          <w:p w:rsidR="005A441E" w:rsidRPr="0014716A" w:rsidRDefault="005A441E" w:rsidP="008B2814">
            <w:pPr>
              <w:jc w:val="center"/>
            </w:pPr>
            <w:proofErr w:type="spellStart"/>
            <w:r w:rsidRPr="0014716A">
              <w:t>category_id</w:t>
            </w:r>
            <w:proofErr w:type="spellEnd"/>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分类</w:t>
            </w:r>
            <w:r w:rsidRPr="008B2814">
              <w:rPr>
                <w:rFonts w:hint="eastAsia"/>
                <w:sz w:val="24"/>
              </w:rPr>
              <w:t>id</w:t>
            </w:r>
          </w:p>
        </w:tc>
      </w:tr>
      <w:tr w:rsidR="005A441E" w:rsidTr="008B2814">
        <w:tc>
          <w:tcPr>
            <w:tcW w:w="1913" w:type="dxa"/>
            <w:shd w:val="clear" w:color="auto" w:fill="auto"/>
          </w:tcPr>
          <w:p w:rsidR="005A441E" w:rsidRPr="0014716A" w:rsidRDefault="005A441E" w:rsidP="008B2814">
            <w:pPr>
              <w:jc w:val="center"/>
            </w:pPr>
            <w:proofErr w:type="spellStart"/>
            <w:r w:rsidRPr="0014716A">
              <w:t>user_id</w:t>
            </w:r>
            <w:proofErr w:type="spellEnd"/>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博主</w:t>
            </w:r>
            <w:r w:rsidRPr="008B2814">
              <w:rPr>
                <w:rFonts w:hint="eastAsia"/>
                <w:sz w:val="24"/>
              </w:rPr>
              <w:t>id</w:t>
            </w:r>
          </w:p>
        </w:tc>
      </w:tr>
      <w:tr w:rsidR="005A441E" w:rsidTr="008B2814">
        <w:tc>
          <w:tcPr>
            <w:tcW w:w="1913" w:type="dxa"/>
            <w:shd w:val="clear" w:color="auto" w:fill="auto"/>
          </w:tcPr>
          <w:p w:rsidR="005A441E" w:rsidRPr="0014716A" w:rsidRDefault="005A441E" w:rsidP="008B2814">
            <w:pPr>
              <w:jc w:val="center"/>
            </w:pPr>
            <w:r w:rsidRPr="0014716A">
              <w:t>content</w:t>
            </w:r>
          </w:p>
        </w:tc>
        <w:tc>
          <w:tcPr>
            <w:tcW w:w="1849" w:type="dxa"/>
            <w:shd w:val="clear" w:color="auto" w:fill="auto"/>
          </w:tcPr>
          <w:p w:rsidR="005A441E" w:rsidRPr="006F78E0" w:rsidRDefault="005A441E" w:rsidP="008B2814">
            <w:pPr>
              <w:jc w:val="center"/>
            </w:pPr>
            <w:proofErr w:type="spellStart"/>
            <w:r w:rsidRPr="006F78E0">
              <w:t>longtext</w:t>
            </w:r>
            <w:proofErr w:type="spellEnd"/>
          </w:p>
        </w:tc>
        <w:tc>
          <w:tcPr>
            <w:tcW w:w="1850" w:type="dxa"/>
            <w:shd w:val="clear" w:color="auto" w:fill="auto"/>
          </w:tcPr>
          <w:p w:rsidR="005A441E" w:rsidRPr="009C1162" w:rsidRDefault="005A441E" w:rsidP="008B2814">
            <w:pPr>
              <w:jc w:val="center"/>
            </w:pPr>
            <w:r w:rsidRPr="009C1162">
              <w:t>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博客内容</w:t>
            </w:r>
          </w:p>
        </w:tc>
      </w:tr>
      <w:tr w:rsidR="005A441E" w:rsidTr="008B2814">
        <w:tc>
          <w:tcPr>
            <w:tcW w:w="1913" w:type="dxa"/>
            <w:shd w:val="clear" w:color="auto" w:fill="auto"/>
          </w:tcPr>
          <w:p w:rsidR="005A441E" w:rsidRPr="0014716A" w:rsidRDefault="005A441E" w:rsidP="008B2814">
            <w:pPr>
              <w:jc w:val="center"/>
            </w:pPr>
            <w:r w:rsidRPr="0014716A">
              <w:t>hits</w:t>
            </w:r>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博客点击量</w:t>
            </w:r>
          </w:p>
        </w:tc>
      </w:tr>
      <w:tr w:rsidR="005A441E" w:rsidTr="008B2814">
        <w:tc>
          <w:tcPr>
            <w:tcW w:w="1913" w:type="dxa"/>
            <w:shd w:val="clear" w:color="auto" w:fill="auto"/>
          </w:tcPr>
          <w:p w:rsidR="005A441E" w:rsidRPr="0014716A" w:rsidRDefault="005A441E" w:rsidP="008B2814">
            <w:pPr>
              <w:jc w:val="center"/>
            </w:pPr>
            <w:proofErr w:type="spellStart"/>
            <w:r w:rsidRPr="0014716A">
              <w:t>file_id</w:t>
            </w:r>
            <w:proofErr w:type="spellEnd"/>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文件</w:t>
            </w:r>
            <w:r w:rsidRPr="008B2814">
              <w:rPr>
                <w:rFonts w:hint="eastAsia"/>
                <w:sz w:val="24"/>
              </w:rPr>
              <w:t>id</w:t>
            </w:r>
          </w:p>
        </w:tc>
      </w:tr>
      <w:tr w:rsidR="005A441E" w:rsidTr="008B2814">
        <w:tc>
          <w:tcPr>
            <w:tcW w:w="1913" w:type="dxa"/>
            <w:shd w:val="clear" w:color="auto" w:fill="auto"/>
          </w:tcPr>
          <w:p w:rsidR="005A441E" w:rsidRPr="0014716A" w:rsidRDefault="005A441E" w:rsidP="008B2814">
            <w:pPr>
              <w:jc w:val="center"/>
            </w:pPr>
            <w:proofErr w:type="spellStart"/>
            <w:r w:rsidRPr="0014716A">
              <w:t>is_publish</w:t>
            </w:r>
            <w:proofErr w:type="spellEnd"/>
          </w:p>
        </w:tc>
        <w:tc>
          <w:tcPr>
            <w:tcW w:w="1849" w:type="dxa"/>
            <w:shd w:val="clear" w:color="auto" w:fill="auto"/>
          </w:tcPr>
          <w:p w:rsidR="005A441E" w:rsidRPr="006F78E0" w:rsidRDefault="005A441E" w:rsidP="008B2814">
            <w:pPr>
              <w:jc w:val="center"/>
            </w:pPr>
            <w:proofErr w:type="spellStart"/>
            <w:r w:rsidRPr="006F78E0">
              <w:t>tinyint</w:t>
            </w:r>
            <w:proofErr w:type="spellEnd"/>
          </w:p>
        </w:tc>
        <w:tc>
          <w:tcPr>
            <w:tcW w:w="1850" w:type="dxa"/>
            <w:shd w:val="clear" w:color="auto" w:fill="auto"/>
          </w:tcPr>
          <w:p w:rsidR="005A441E" w:rsidRPr="009C1162" w:rsidRDefault="005A441E" w:rsidP="008B2814">
            <w:pPr>
              <w:jc w:val="center"/>
            </w:pPr>
            <w:r w:rsidRPr="009C1162">
              <w:t>2</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是否发布</w:t>
            </w:r>
          </w:p>
        </w:tc>
      </w:tr>
      <w:tr w:rsidR="005A441E" w:rsidTr="008B2814">
        <w:tc>
          <w:tcPr>
            <w:tcW w:w="1913" w:type="dxa"/>
            <w:shd w:val="clear" w:color="auto" w:fill="auto"/>
          </w:tcPr>
          <w:p w:rsidR="005A441E" w:rsidRPr="0014716A" w:rsidRDefault="005A441E" w:rsidP="008B2814">
            <w:pPr>
              <w:jc w:val="center"/>
            </w:pPr>
            <w:proofErr w:type="spellStart"/>
            <w:r w:rsidRPr="0014716A">
              <w:t>create_time</w:t>
            </w:r>
            <w:proofErr w:type="spellEnd"/>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创建时间</w:t>
            </w:r>
          </w:p>
        </w:tc>
      </w:tr>
      <w:tr w:rsidR="005A441E" w:rsidTr="008B2814">
        <w:tc>
          <w:tcPr>
            <w:tcW w:w="1913" w:type="dxa"/>
            <w:shd w:val="clear" w:color="auto" w:fill="auto"/>
          </w:tcPr>
          <w:p w:rsidR="005A441E" w:rsidRPr="0014716A" w:rsidRDefault="005A441E" w:rsidP="008B2814">
            <w:pPr>
              <w:jc w:val="center"/>
            </w:pPr>
            <w:proofErr w:type="spellStart"/>
            <w:r w:rsidRPr="0014716A">
              <w:t>update_time</w:t>
            </w:r>
            <w:proofErr w:type="spellEnd"/>
          </w:p>
        </w:tc>
        <w:tc>
          <w:tcPr>
            <w:tcW w:w="1849" w:type="dxa"/>
            <w:shd w:val="clear" w:color="auto" w:fill="auto"/>
          </w:tcPr>
          <w:p w:rsidR="005A441E" w:rsidRPr="006F78E0" w:rsidRDefault="005A441E" w:rsidP="008B2814">
            <w:pPr>
              <w:jc w:val="center"/>
            </w:pPr>
            <w:proofErr w:type="spellStart"/>
            <w:r w:rsidRPr="006F78E0">
              <w:t>int</w:t>
            </w:r>
            <w:proofErr w:type="spellEnd"/>
          </w:p>
        </w:tc>
        <w:tc>
          <w:tcPr>
            <w:tcW w:w="1850" w:type="dxa"/>
            <w:shd w:val="clear" w:color="auto" w:fill="auto"/>
          </w:tcPr>
          <w:p w:rsidR="005A441E" w:rsidRPr="009C1162"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更新时间</w:t>
            </w:r>
          </w:p>
        </w:tc>
      </w:tr>
      <w:tr w:rsidR="005A441E" w:rsidTr="008B2814">
        <w:tc>
          <w:tcPr>
            <w:tcW w:w="1913" w:type="dxa"/>
            <w:shd w:val="clear" w:color="auto" w:fill="auto"/>
          </w:tcPr>
          <w:p w:rsidR="005A441E" w:rsidRDefault="005A441E" w:rsidP="008B2814">
            <w:pPr>
              <w:jc w:val="center"/>
            </w:pPr>
            <w:r w:rsidRPr="0014716A">
              <w:t>status</w:t>
            </w:r>
          </w:p>
        </w:tc>
        <w:tc>
          <w:tcPr>
            <w:tcW w:w="1849" w:type="dxa"/>
            <w:shd w:val="clear" w:color="auto" w:fill="auto"/>
          </w:tcPr>
          <w:p w:rsidR="005A441E" w:rsidRDefault="005A441E" w:rsidP="008B2814">
            <w:pPr>
              <w:jc w:val="center"/>
            </w:pPr>
            <w:proofErr w:type="spellStart"/>
            <w:r w:rsidRPr="006F78E0">
              <w:t>int</w:t>
            </w:r>
            <w:proofErr w:type="spellEnd"/>
          </w:p>
        </w:tc>
        <w:tc>
          <w:tcPr>
            <w:tcW w:w="1850" w:type="dxa"/>
            <w:shd w:val="clear" w:color="auto" w:fill="auto"/>
          </w:tcPr>
          <w:p w:rsidR="005A441E" w:rsidRDefault="005A441E" w:rsidP="008B2814">
            <w:pPr>
              <w:jc w:val="center"/>
            </w:pPr>
            <w:r w:rsidRPr="009C1162">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状态</w:t>
            </w:r>
          </w:p>
        </w:tc>
      </w:tr>
    </w:tbl>
    <w:p w:rsidR="005A441E" w:rsidRPr="00050072" w:rsidRDefault="005A441E" w:rsidP="005A441E">
      <w:pPr>
        <w:spacing w:line="300" w:lineRule="auto"/>
        <w:rPr>
          <w:sz w:val="24"/>
        </w:rPr>
      </w:pPr>
    </w:p>
    <w:p w:rsidR="005A441E" w:rsidRDefault="005A441E" w:rsidP="005A441E">
      <w:pPr>
        <w:pStyle w:val="a6"/>
        <w:numPr>
          <w:ilvl w:val="0"/>
          <w:numId w:val="3"/>
        </w:numPr>
        <w:spacing w:line="300" w:lineRule="auto"/>
        <w:ind w:firstLineChars="0"/>
        <w:rPr>
          <w:sz w:val="24"/>
        </w:rPr>
      </w:pPr>
      <w:proofErr w:type="spellStart"/>
      <w:r w:rsidRPr="005305EC">
        <w:rPr>
          <w:rFonts w:ascii="Times New Roman" w:hAnsi="Times New Roman"/>
          <w:sz w:val="24"/>
        </w:rPr>
        <w:t>blog_broadcast</w:t>
      </w:r>
      <w:proofErr w:type="spellEnd"/>
      <w:r>
        <w:rPr>
          <w:rFonts w:hint="eastAsia"/>
          <w:sz w:val="24"/>
        </w:rPr>
        <w:t>（</w:t>
      </w:r>
      <w:r w:rsidRPr="00D4064D">
        <w:rPr>
          <w:rFonts w:hint="eastAsia"/>
          <w:sz w:val="24"/>
        </w:rPr>
        <w:t>系统</w:t>
      </w:r>
      <w:r>
        <w:rPr>
          <w:rFonts w:hint="eastAsia"/>
          <w:sz w:val="24"/>
        </w:rPr>
        <w:t>公告表）如表</w:t>
      </w:r>
      <w:r>
        <w:rPr>
          <w:rFonts w:hint="eastAsia"/>
          <w:sz w:val="24"/>
        </w:rPr>
        <w:t>4.</w:t>
      </w:r>
      <w:r>
        <w:rPr>
          <w:sz w:val="24"/>
        </w:rPr>
        <w:t>3</w:t>
      </w:r>
      <w:r>
        <w:rPr>
          <w:rFonts w:hint="eastAsia"/>
          <w:sz w:val="24"/>
        </w:rPr>
        <w:t>所示。</w:t>
      </w:r>
    </w:p>
    <w:p w:rsidR="005A441E" w:rsidRPr="0055529D" w:rsidRDefault="005A441E" w:rsidP="00D841FB">
      <w:pPr>
        <w:pStyle w:val="a6"/>
        <w:spacing w:before="120" w:after="120"/>
        <w:ind w:left="839" w:firstLineChars="0" w:firstLine="0"/>
        <w:jc w:val="center"/>
        <w:rPr>
          <w:szCs w:val="21"/>
        </w:rPr>
      </w:pPr>
      <w:r w:rsidRPr="0055529D">
        <w:rPr>
          <w:rFonts w:hint="eastAsia"/>
          <w:szCs w:val="21"/>
        </w:rPr>
        <w:t>表</w:t>
      </w:r>
      <w:r w:rsidRPr="0055529D">
        <w:rPr>
          <w:rFonts w:hint="eastAsia"/>
          <w:szCs w:val="21"/>
        </w:rPr>
        <w:t>4.</w:t>
      </w:r>
      <w:r>
        <w:rPr>
          <w:szCs w:val="21"/>
        </w:rPr>
        <w:t xml:space="preserve">3 </w:t>
      </w:r>
      <w:r>
        <w:rPr>
          <w:rFonts w:hint="eastAsia"/>
          <w:szCs w:val="21"/>
        </w:rPr>
        <w:t>系统公告</w:t>
      </w:r>
      <w:r w:rsidRPr="0055529D">
        <w:rPr>
          <w:rFonts w:hint="eastAsia"/>
          <w:szCs w:val="21"/>
        </w:rPr>
        <w:t>表</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848"/>
        <w:gridCol w:w="1848"/>
        <w:gridCol w:w="1848"/>
      </w:tblGrid>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字段名</w:t>
            </w:r>
          </w:p>
        </w:tc>
        <w:tc>
          <w:tcPr>
            <w:tcW w:w="1849"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数据类型</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长度</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功能描述</w:t>
            </w:r>
          </w:p>
        </w:tc>
      </w:tr>
      <w:tr w:rsidR="005A441E" w:rsidTr="008B2814">
        <w:tc>
          <w:tcPr>
            <w:tcW w:w="1913" w:type="dxa"/>
            <w:shd w:val="clear" w:color="auto" w:fill="auto"/>
          </w:tcPr>
          <w:p w:rsidR="005A441E" w:rsidRPr="00717A24" w:rsidRDefault="005A441E" w:rsidP="008B2814">
            <w:pPr>
              <w:jc w:val="center"/>
            </w:pPr>
            <w:r w:rsidRPr="00717A24">
              <w:t>id</w:t>
            </w:r>
          </w:p>
        </w:tc>
        <w:tc>
          <w:tcPr>
            <w:tcW w:w="1849" w:type="dxa"/>
            <w:shd w:val="clear" w:color="auto" w:fill="auto"/>
          </w:tcPr>
          <w:p w:rsidR="005A441E" w:rsidRPr="007C3681" w:rsidRDefault="005A441E" w:rsidP="008B2814">
            <w:pPr>
              <w:jc w:val="center"/>
            </w:pPr>
            <w:proofErr w:type="spellStart"/>
            <w:r w:rsidRPr="007C3681">
              <w:t>int</w:t>
            </w:r>
            <w:proofErr w:type="spellEnd"/>
          </w:p>
        </w:tc>
        <w:tc>
          <w:tcPr>
            <w:tcW w:w="1850" w:type="dxa"/>
            <w:shd w:val="clear" w:color="auto" w:fill="auto"/>
          </w:tcPr>
          <w:p w:rsidR="005A441E" w:rsidRPr="009B0818" w:rsidRDefault="005A441E" w:rsidP="008B2814">
            <w:pPr>
              <w:jc w:val="center"/>
            </w:pPr>
            <w:r w:rsidRPr="009B0818">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主键</w:t>
            </w:r>
          </w:p>
        </w:tc>
      </w:tr>
      <w:tr w:rsidR="005A441E" w:rsidTr="008B2814">
        <w:tc>
          <w:tcPr>
            <w:tcW w:w="1913" w:type="dxa"/>
            <w:shd w:val="clear" w:color="auto" w:fill="auto"/>
          </w:tcPr>
          <w:p w:rsidR="005A441E" w:rsidRPr="00717A24" w:rsidRDefault="005A441E" w:rsidP="008B2814">
            <w:pPr>
              <w:jc w:val="center"/>
            </w:pPr>
            <w:r w:rsidRPr="00717A24">
              <w:t>content</w:t>
            </w:r>
          </w:p>
        </w:tc>
        <w:tc>
          <w:tcPr>
            <w:tcW w:w="1849" w:type="dxa"/>
            <w:shd w:val="clear" w:color="auto" w:fill="auto"/>
          </w:tcPr>
          <w:p w:rsidR="005A441E" w:rsidRPr="007C3681" w:rsidRDefault="005A441E" w:rsidP="008B2814">
            <w:pPr>
              <w:jc w:val="center"/>
            </w:pPr>
            <w:proofErr w:type="spellStart"/>
            <w:r w:rsidRPr="007C3681">
              <w:t>varchar</w:t>
            </w:r>
            <w:proofErr w:type="spellEnd"/>
          </w:p>
        </w:tc>
        <w:tc>
          <w:tcPr>
            <w:tcW w:w="1850" w:type="dxa"/>
            <w:shd w:val="clear" w:color="auto" w:fill="auto"/>
          </w:tcPr>
          <w:p w:rsidR="005A441E" w:rsidRPr="009B0818" w:rsidRDefault="005A441E" w:rsidP="008B2814">
            <w:pPr>
              <w:jc w:val="center"/>
            </w:pPr>
            <w:r w:rsidRPr="009B0818">
              <w:t>255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公告内容</w:t>
            </w:r>
          </w:p>
        </w:tc>
      </w:tr>
      <w:tr w:rsidR="005A441E" w:rsidTr="008B2814">
        <w:tc>
          <w:tcPr>
            <w:tcW w:w="1913" w:type="dxa"/>
            <w:shd w:val="clear" w:color="auto" w:fill="auto"/>
          </w:tcPr>
          <w:p w:rsidR="005A441E" w:rsidRPr="00717A24" w:rsidRDefault="005A441E" w:rsidP="008B2814">
            <w:pPr>
              <w:jc w:val="center"/>
            </w:pPr>
            <w:proofErr w:type="spellStart"/>
            <w:r w:rsidRPr="00717A24">
              <w:t>create_time</w:t>
            </w:r>
            <w:proofErr w:type="spellEnd"/>
          </w:p>
        </w:tc>
        <w:tc>
          <w:tcPr>
            <w:tcW w:w="1849" w:type="dxa"/>
            <w:shd w:val="clear" w:color="auto" w:fill="auto"/>
          </w:tcPr>
          <w:p w:rsidR="005A441E" w:rsidRPr="007C3681" w:rsidRDefault="005A441E" w:rsidP="008B2814">
            <w:pPr>
              <w:jc w:val="center"/>
            </w:pPr>
            <w:proofErr w:type="spellStart"/>
            <w:r w:rsidRPr="007C3681">
              <w:t>int</w:t>
            </w:r>
            <w:proofErr w:type="spellEnd"/>
          </w:p>
        </w:tc>
        <w:tc>
          <w:tcPr>
            <w:tcW w:w="1850" w:type="dxa"/>
            <w:shd w:val="clear" w:color="auto" w:fill="auto"/>
          </w:tcPr>
          <w:p w:rsidR="005A441E" w:rsidRPr="009B0818" w:rsidRDefault="005A441E" w:rsidP="008B2814">
            <w:pPr>
              <w:jc w:val="center"/>
            </w:pPr>
            <w:r w:rsidRPr="009B0818">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创建时间</w:t>
            </w:r>
          </w:p>
        </w:tc>
      </w:tr>
      <w:tr w:rsidR="005A441E" w:rsidTr="008B2814">
        <w:tc>
          <w:tcPr>
            <w:tcW w:w="1913" w:type="dxa"/>
            <w:shd w:val="clear" w:color="auto" w:fill="auto"/>
          </w:tcPr>
          <w:p w:rsidR="005A441E" w:rsidRDefault="005A441E" w:rsidP="008B2814">
            <w:pPr>
              <w:jc w:val="center"/>
            </w:pPr>
            <w:r w:rsidRPr="00717A24">
              <w:t>status</w:t>
            </w:r>
          </w:p>
        </w:tc>
        <w:tc>
          <w:tcPr>
            <w:tcW w:w="1849" w:type="dxa"/>
            <w:shd w:val="clear" w:color="auto" w:fill="auto"/>
          </w:tcPr>
          <w:p w:rsidR="005A441E" w:rsidRDefault="005A441E" w:rsidP="008B2814">
            <w:pPr>
              <w:jc w:val="center"/>
            </w:pPr>
            <w:proofErr w:type="spellStart"/>
            <w:r w:rsidRPr="007C3681">
              <w:t>int</w:t>
            </w:r>
            <w:proofErr w:type="spellEnd"/>
          </w:p>
        </w:tc>
        <w:tc>
          <w:tcPr>
            <w:tcW w:w="1850" w:type="dxa"/>
            <w:shd w:val="clear" w:color="auto" w:fill="auto"/>
          </w:tcPr>
          <w:p w:rsidR="005A441E" w:rsidRDefault="005A441E" w:rsidP="008B2814">
            <w:pPr>
              <w:jc w:val="center"/>
            </w:pPr>
            <w:r w:rsidRPr="009B0818">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状态</w:t>
            </w:r>
          </w:p>
        </w:tc>
      </w:tr>
    </w:tbl>
    <w:p w:rsidR="005A441E" w:rsidRPr="003E68D8" w:rsidRDefault="005A441E" w:rsidP="005A441E">
      <w:pPr>
        <w:spacing w:line="300" w:lineRule="auto"/>
        <w:rPr>
          <w:sz w:val="24"/>
        </w:rPr>
      </w:pPr>
    </w:p>
    <w:p w:rsidR="005A441E" w:rsidRDefault="005A441E" w:rsidP="005A441E">
      <w:pPr>
        <w:pStyle w:val="a6"/>
        <w:numPr>
          <w:ilvl w:val="0"/>
          <w:numId w:val="3"/>
        </w:numPr>
        <w:spacing w:line="300" w:lineRule="auto"/>
        <w:ind w:firstLineChars="0"/>
        <w:rPr>
          <w:sz w:val="24"/>
        </w:rPr>
      </w:pPr>
      <w:proofErr w:type="spellStart"/>
      <w:r w:rsidRPr="005305EC">
        <w:rPr>
          <w:rFonts w:ascii="Times New Roman" w:hAnsi="Times New Roman"/>
          <w:sz w:val="24"/>
        </w:rPr>
        <w:t>blog_friend_link</w:t>
      </w:r>
      <w:proofErr w:type="spellEnd"/>
      <w:r>
        <w:rPr>
          <w:rFonts w:hint="eastAsia"/>
          <w:sz w:val="24"/>
        </w:rPr>
        <w:t>（</w:t>
      </w:r>
      <w:r w:rsidRPr="00D4064D">
        <w:rPr>
          <w:rFonts w:hint="eastAsia"/>
          <w:sz w:val="24"/>
        </w:rPr>
        <w:t>系统</w:t>
      </w:r>
      <w:r>
        <w:rPr>
          <w:rFonts w:hint="eastAsia"/>
          <w:sz w:val="24"/>
        </w:rPr>
        <w:t>友情链接表）如表</w:t>
      </w:r>
      <w:r>
        <w:rPr>
          <w:rFonts w:hint="eastAsia"/>
          <w:sz w:val="24"/>
        </w:rPr>
        <w:t>4.</w:t>
      </w:r>
      <w:r>
        <w:rPr>
          <w:sz w:val="24"/>
        </w:rPr>
        <w:t>4</w:t>
      </w:r>
      <w:r>
        <w:rPr>
          <w:rFonts w:hint="eastAsia"/>
          <w:sz w:val="24"/>
        </w:rPr>
        <w:t>所示。</w:t>
      </w:r>
    </w:p>
    <w:p w:rsidR="005A441E" w:rsidRPr="0055529D" w:rsidRDefault="005A441E" w:rsidP="00863117">
      <w:pPr>
        <w:pStyle w:val="a6"/>
        <w:pageBreakBefore/>
        <w:spacing w:before="120" w:after="120"/>
        <w:ind w:left="839" w:firstLineChars="0" w:firstLine="0"/>
        <w:jc w:val="center"/>
        <w:rPr>
          <w:szCs w:val="21"/>
        </w:rPr>
      </w:pPr>
      <w:r w:rsidRPr="0055529D">
        <w:rPr>
          <w:rFonts w:hint="eastAsia"/>
          <w:szCs w:val="21"/>
        </w:rPr>
        <w:lastRenderedPageBreak/>
        <w:t>表</w:t>
      </w:r>
      <w:r w:rsidRPr="0055529D">
        <w:rPr>
          <w:rFonts w:hint="eastAsia"/>
          <w:szCs w:val="21"/>
        </w:rPr>
        <w:t>4.</w:t>
      </w:r>
      <w:r>
        <w:rPr>
          <w:szCs w:val="21"/>
        </w:rPr>
        <w:t xml:space="preserve">4 </w:t>
      </w:r>
      <w:r w:rsidRPr="00B55D22">
        <w:rPr>
          <w:rFonts w:hint="eastAsia"/>
          <w:szCs w:val="21"/>
        </w:rPr>
        <w:t>系统友情链接</w:t>
      </w:r>
      <w:r w:rsidRPr="0055529D">
        <w:rPr>
          <w:rFonts w:hint="eastAsia"/>
          <w:szCs w:val="21"/>
        </w:rPr>
        <w:t>表</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848"/>
        <w:gridCol w:w="1848"/>
        <w:gridCol w:w="1848"/>
      </w:tblGrid>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字段名</w:t>
            </w:r>
          </w:p>
        </w:tc>
        <w:tc>
          <w:tcPr>
            <w:tcW w:w="1849"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数据类型</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长度</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功能描述</w:t>
            </w:r>
          </w:p>
        </w:tc>
      </w:tr>
      <w:tr w:rsidR="005A441E" w:rsidTr="008B2814">
        <w:tc>
          <w:tcPr>
            <w:tcW w:w="1913" w:type="dxa"/>
            <w:shd w:val="clear" w:color="auto" w:fill="auto"/>
          </w:tcPr>
          <w:p w:rsidR="005A441E" w:rsidRPr="00226572" w:rsidRDefault="005A441E" w:rsidP="008B2814">
            <w:pPr>
              <w:jc w:val="center"/>
            </w:pPr>
            <w:r w:rsidRPr="00226572">
              <w:t>id</w:t>
            </w:r>
          </w:p>
        </w:tc>
        <w:tc>
          <w:tcPr>
            <w:tcW w:w="1849" w:type="dxa"/>
            <w:shd w:val="clear" w:color="auto" w:fill="auto"/>
          </w:tcPr>
          <w:p w:rsidR="005A441E" w:rsidRPr="00090DDA" w:rsidRDefault="005A441E" w:rsidP="008B2814">
            <w:pPr>
              <w:jc w:val="center"/>
            </w:pPr>
            <w:proofErr w:type="spellStart"/>
            <w:r w:rsidRPr="00090DDA">
              <w:t>int</w:t>
            </w:r>
            <w:proofErr w:type="spellEnd"/>
          </w:p>
        </w:tc>
        <w:tc>
          <w:tcPr>
            <w:tcW w:w="1850" w:type="dxa"/>
            <w:shd w:val="clear" w:color="auto" w:fill="auto"/>
          </w:tcPr>
          <w:p w:rsidR="005A441E" w:rsidRPr="00513FFF" w:rsidRDefault="005A441E" w:rsidP="008B2814">
            <w:pPr>
              <w:jc w:val="center"/>
            </w:pPr>
            <w:r w:rsidRPr="00513FF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主键</w:t>
            </w:r>
          </w:p>
        </w:tc>
      </w:tr>
      <w:tr w:rsidR="005A441E" w:rsidTr="008B2814">
        <w:tc>
          <w:tcPr>
            <w:tcW w:w="1913" w:type="dxa"/>
            <w:shd w:val="clear" w:color="auto" w:fill="auto"/>
          </w:tcPr>
          <w:p w:rsidR="005A441E" w:rsidRPr="00226572" w:rsidRDefault="005A441E" w:rsidP="008B2814">
            <w:pPr>
              <w:jc w:val="center"/>
            </w:pPr>
            <w:r w:rsidRPr="00226572">
              <w:t>name</w:t>
            </w:r>
          </w:p>
        </w:tc>
        <w:tc>
          <w:tcPr>
            <w:tcW w:w="1849" w:type="dxa"/>
            <w:shd w:val="clear" w:color="auto" w:fill="auto"/>
          </w:tcPr>
          <w:p w:rsidR="005A441E" w:rsidRPr="00090DDA" w:rsidRDefault="005A441E" w:rsidP="008B2814">
            <w:pPr>
              <w:jc w:val="center"/>
            </w:pPr>
            <w:r w:rsidRPr="00090DDA">
              <w:t>char</w:t>
            </w:r>
          </w:p>
        </w:tc>
        <w:tc>
          <w:tcPr>
            <w:tcW w:w="1850" w:type="dxa"/>
            <w:shd w:val="clear" w:color="auto" w:fill="auto"/>
          </w:tcPr>
          <w:p w:rsidR="005A441E" w:rsidRPr="00513FFF" w:rsidRDefault="005A441E" w:rsidP="008B2814">
            <w:pPr>
              <w:jc w:val="center"/>
            </w:pPr>
            <w:r w:rsidRPr="00513FFF">
              <w:t>50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链接名称</w:t>
            </w:r>
          </w:p>
        </w:tc>
      </w:tr>
      <w:tr w:rsidR="005A441E" w:rsidTr="008B2814">
        <w:tc>
          <w:tcPr>
            <w:tcW w:w="1913" w:type="dxa"/>
            <w:shd w:val="clear" w:color="auto" w:fill="auto"/>
          </w:tcPr>
          <w:p w:rsidR="005A441E" w:rsidRPr="00226572" w:rsidRDefault="005A441E" w:rsidP="008B2814">
            <w:pPr>
              <w:jc w:val="center"/>
            </w:pPr>
            <w:proofErr w:type="spellStart"/>
            <w:r w:rsidRPr="00226572">
              <w:t>url</w:t>
            </w:r>
            <w:proofErr w:type="spellEnd"/>
          </w:p>
        </w:tc>
        <w:tc>
          <w:tcPr>
            <w:tcW w:w="1849" w:type="dxa"/>
            <w:shd w:val="clear" w:color="auto" w:fill="auto"/>
          </w:tcPr>
          <w:p w:rsidR="005A441E" w:rsidRPr="00090DDA" w:rsidRDefault="005A441E" w:rsidP="008B2814">
            <w:pPr>
              <w:jc w:val="center"/>
            </w:pPr>
            <w:r w:rsidRPr="00090DDA">
              <w:t>char</w:t>
            </w:r>
          </w:p>
        </w:tc>
        <w:tc>
          <w:tcPr>
            <w:tcW w:w="1850" w:type="dxa"/>
            <w:shd w:val="clear" w:color="auto" w:fill="auto"/>
          </w:tcPr>
          <w:p w:rsidR="005A441E" w:rsidRPr="00513FFF" w:rsidRDefault="005A441E" w:rsidP="008B2814">
            <w:pPr>
              <w:jc w:val="center"/>
            </w:pPr>
            <w:r w:rsidRPr="00513FFF">
              <w:t>100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具体链接</w:t>
            </w:r>
          </w:p>
        </w:tc>
      </w:tr>
      <w:tr w:rsidR="005A441E" w:rsidTr="008B2814">
        <w:tc>
          <w:tcPr>
            <w:tcW w:w="1913" w:type="dxa"/>
            <w:shd w:val="clear" w:color="auto" w:fill="auto"/>
          </w:tcPr>
          <w:p w:rsidR="005A441E" w:rsidRPr="00226572" w:rsidRDefault="005A441E" w:rsidP="008B2814">
            <w:pPr>
              <w:jc w:val="center"/>
            </w:pPr>
            <w:proofErr w:type="spellStart"/>
            <w:r w:rsidRPr="00226572">
              <w:t>create_time</w:t>
            </w:r>
            <w:proofErr w:type="spellEnd"/>
          </w:p>
        </w:tc>
        <w:tc>
          <w:tcPr>
            <w:tcW w:w="1849" w:type="dxa"/>
            <w:shd w:val="clear" w:color="auto" w:fill="auto"/>
          </w:tcPr>
          <w:p w:rsidR="005A441E" w:rsidRPr="00090DDA" w:rsidRDefault="005A441E" w:rsidP="008B2814">
            <w:pPr>
              <w:jc w:val="center"/>
            </w:pPr>
            <w:proofErr w:type="spellStart"/>
            <w:r w:rsidRPr="00090DDA">
              <w:t>int</w:t>
            </w:r>
            <w:proofErr w:type="spellEnd"/>
          </w:p>
        </w:tc>
        <w:tc>
          <w:tcPr>
            <w:tcW w:w="1850" w:type="dxa"/>
            <w:shd w:val="clear" w:color="auto" w:fill="auto"/>
          </w:tcPr>
          <w:p w:rsidR="005A441E" w:rsidRPr="00513FFF" w:rsidRDefault="005A441E" w:rsidP="008B2814">
            <w:pPr>
              <w:jc w:val="center"/>
            </w:pPr>
            <w:r w:rsidRPr="00513FF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创建时间</w:t>
            </w:r>
          </w:p>
        </w:tc>
      </w:tr>
      <w:tr w:rsidR="005A441E" w:rsidTr="008B2814">
        <w:tc>
          <w:tcPr>
            <w:tcW w:w="1913" w:type="dxa"/>
            <w:shd w:val="clear" w:color="auto" w:fill="auto"/>
          </w:tcPr>
          <w:p w:rsidR="005A441E" w:rsidRDefault="005A441E" w:rsidP="008B2814">
            <w:pPr>
              <w:jc w:val="center"/>
            </w:pPr>
            <w:r w:rsidRPr="00226572">
              <w:t>status</w:t>
            </w:r>
          </w:p>
        </w:tc>
        <w:tc>
          <w:tcPr>
            <w:tcW w:w="1849" w:type="dxa"/>
            <w:shd w:val="clear" w:color="auto" w:fill="auto"/>
          </w:tcPr>
          <w:p w:rsidR="005A441E" w:rsidRDefault="005A441E" w:rsidP="008B2814">
            <w:pPr>
              <w:jc w:val="center"/>
            </w:pPr>
            <w:proofErr w:type="spellStart"/>
            <w:r w:rsidRPr="00090DDA">
              <w:t>tinyint</w:t>
            </w:r>
            <w:proofErr w:type="spellEnd"/>
          </w:p>
        </w:tc>
        <w:tc>
          <w:tcPr>
            <w:tcW w:w="1850" w:type="dxa"/>
            <w:shd w:val="clear" w:color="auto" w:fill="auto"/>
          </w:tcPr>
          <w:p w:rsidR="005A441E" w:rsidRDefault="005A441E" w:rsidP="008B2814">
            <w:pPr>
              <w:jc w:val="center"/>
            </w:pPr>
            <w:r w:rsidRPr="00513FFF">
              <w:t>1</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状态</w:t>
            </w:r>
          </w:p>
        </w:tc>
      </w:tr>
    </w:tbl>
    <w:p w:rsidR="005A441E" w:rsidRPr="00A87281" w:rsidRDefault="005A441E" w:rsidP="005A441E">
      <w:pPr>
        <w:spacing w:line="300" w:lineRule="auto"/>
        <w:rPr>
          <w:sz w:val="24"/>
        </w:rPr>
      </w:pPr>
    </w:p>
    <w:p w:rsidR="005A441E" w:rsidRDefault="005A441E" w:rsidP="005A441E">
      <w:pPr>
        <w:pStyle w:val="a6"/>
        <w:numPr>
          <w:ilvl w:val="0"/>
          <w:numId w:val="3"/>
        </w:numPr>
        <w:spacing w:line="300" w:lineRule="auto"/>
        <w:ind w:firstLineChars="0"/>
        <w:rPr>
          <w:sz w:val="24"/>
        </w:rPr>
      </w:pPr>
      <w:proofErr w:type="spellStart"/>
      <w:r w:rsidRPr="00086FD4">
        <w:rPr>
          <w:rFonts w:ascii="Times New Roman" w:hAnsi="Times New Roman"/>
          <w:sz w:val="24"/>
        </w:rPr>
        <w:t>blog_user</w:t>
      </w:r>
      <w:proofErr w:type="spellEnd"/>
      <w:r>
        <w:rPr>
          <w:rFonts w:hint="eastAsia"/>
          <w:sz w:val="24"/>
        </w:rPr>
        <w:t>（用户表）如表</w:t>
      </w:r>
      <w:r>
        <w:rPr>
          <w:rFonts w:hint="eastAsia"/>
          <w:sz w:val="24"/>
        </w:rPr>
        <w:t>4.</w:t>
      </w:r>
      <w:r>
        <w:rPr>
          <w:sz w:val="24"/>
        </w:rPr>
        <w:t>5</w:t>
      </w:r>
      <w:r>
        <w:rPr>
          <w:rFonts w:hint="eastAsia"/>
          <w:sz w:val="24"/>
        </w:rPr>
        <w:t>所示。</w:t>
      </w:r>
    </w:p>
    <w:p w:rsidR="005A441E" w:rsidRPr="00650443" w:rsidRDefault="005A441E" w:rsidP="00D841FB">
      <w:pPr>
        <w:pStyle w:val="a6"/>
        <w:spacing w:before="120" w:after="120"/>
        <w:ind w:left="839" w:firstLineChars="0" w:firstLine="0"/>
        <w:jc w:val="center"/>
        <w:rPr>
          <w:szCs w:val="21"/>
        </w:rPr>
      </w:pPr>
      <w:r w:rsidRPr="0055529D">
        <w:rPr>
          <w:rFonts w:hint="eastAsia"/>
          <w:szCs w:val="21"/>
        </w:rPr>
        <w:t>表</w:t>
      </w:r>
      <w:r>
        <w:rPr>
          <w:rFonts w:hint="eastAsia"/>
          <w:szCs w:val="21"/>
        </w:rPr>
        <w:t>4.</w:t>
      </w:r>
      <w:r>
        <w:rPr>
          <w:szCs w:val="21"/>
        </w:rPr>
        <w:t xml:space="preserve">5 </w:t>
      </w:r>
      <w:r w:rsidRPr="00016C49">
        <w:rPr>
          <w:rFonts w:hint="eastAsia"/>
          <w:szCs w:val="21"/>
        </w:rPr>
        <w:t>用户表</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1847"/>
        <w:gridCol w:w="1848"/>
        <w:gridCol w:w="1849"/>
      </w:tblGrid>
      <w:tr w:rsidR="005A441E" w:rsidTr="008B2814">
        <w:tc>
          <w:tcPr>
            <w:tcW w:w="1913"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字段名</w:t>
            </w:r>
          </w:p>
        </w:tc>
        <w:tc>
          <w:tcPr>
            <w:tcW w:w="1849"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数据类型</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长度</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功能描述</w:t>
            </w:r>
          </w:p>
        </w:tc>
      </w:tr>
      <w:tr w:rsidR="005A441E" w:rsidTr="008B2814">
        <w:tc>
          <w:tcPr>
            <w:tcW w:w="1913" w:type="dxa"/>
            <w:shd w:val="clear" w:color="auto" w:fill="auto"/>
          </w:tcPr>
          <w:p w:rsidR="005A441E" w:rsidRPr="002036E1" w:rsidRDefault="005A441E" w:rsidP="008B2814">
            <w:pPr>
              <w:jc w:val="center"/>
            </w:pPr>
            <w:r w:rsidRPr="002036E1">
              <w:t>id</w:t>
            </w:r>
          </w:p>
        </w:tc>
        <w:tc>
          <w:tcPr>
            <w:tcW w:w="1849" w:type="dxa"/>
            <w:shd w:val="clear" w:color="auto" w:fill="auto"/>
          </w:tcPr>
          <w:p w:rsidR="005A441E" w:rsidRPr="00E43B63" w:rsidRDefault="005A441E" w:rsidP="008B2814">
            <w:pPr>
              <w:jc w:val="center"/>
            </w:pPr>
            <w:proofErr w:type="spellStart"/>
            <w:r w:rsidRPr="00E43B63">
              <w:t>int</w:t>
            </w:r>
            <w:proofErr w:type="spellEnd"/>
          </w:p>
        </w:tc>
        <w:tc>
          <w:tcPr>
            <w:tcW w:w="1850" w:type="dxa"/>
            <w:shd w:val="clear" w:color="auto" w:fill="auto"/>
          </w:tcPr>
          <w:p w:rsidR="005A441E" w:rsidRPr="004C2F9F"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sz w:val="24"/>
              </w:rPr>
              <w:t>主键</w:t>
            </w:r>
          </w:p>
        </w:tc>
      </w:tr>
      <w:tr w:rsidR="005A441E" w:rsidTr="008B2814">
        <w:tc>
          <w:tcPr>
            <w:tcW w:w="1913" w:type="dxa"/>
            <w:shd w:val="clear" w:color="auto" w:fill="auto"/>
          </w:tcPr>
          <w:p w:rsidR="005A441E" w:rsidRPr="002036E1" w:rsidRDefault="005A441E" w:rsidP="008B2814">
            <w:pPr>
              <w:jc w:val="center"/>
            </w:pPr>
            <w:r w:rsidRPr="002036E1">
              <w:t>name</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20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博主姓名</w:t>
            </w:r>
          </w:p>
        </w:tc>
      </w:tr>
      <w:tr w:rsidR="005A441E" w:rsidTr="008B2814">
        <w:tc>
          <w:tcPr>
            <w:tcW w:w="1913" w:type="dxa"/>
            <w:shd w:val="clear" w:color="auto" w:fill="auto"/>
          </w:tcPr>
          <w:p w:rsidR="005A441E" w:rsidRPr="002036E1" w:rsidRDefault="005A441E" w:rsidP="008B2814">
            <w:pPr>
              <w:jc w:val="center"/>
            </w:pPr>
            <w:r w:rsidRPr="002036E1">
              <w:t>roles</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20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博主角色</w:t>
            </w:r>
          </w:p>
        </w:tc>
      </w:tr>
      <w:tr w:rsidR="005A441E" w:rsidTr="008B2814">
        <w:tc>
          <w:tcPr>
            <w:tcW w:w="1913" w:type="dxa"/>
            <w:shd w:val="clear" w:color="auto" w:fill="auto"/>
          </w:tcPr>
          <w:p w:rsidR="005A441E" w:rsidRPr="002036E1" w:rsidRDefault="005A441E" w:rsidP="008B2814">
            <w:pPr>
              <w:jc w:val="center"/>
            </w:pPr>
            <w:proofErr w:type="spellStart"/>
            <w:r w:rsidRPr="002036E1">
              <w:t>user_no</w:t>
            </w:r>
            <w:proofErr w:type="spellEnd"/>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15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账号</w:t>
            </w:r>
          </w:p>
        </w:tc>
      </w:tr>
      <w:tr w:rsidR="005A441E" w:rsidTr="008B2814">
        <w:tc>
          <w:tcPr>
            <w:tcW w:w="1913" w:type="dxa"/>
            <w:shd w:val="clear" w:color="auto" w:fill="auto"/>
          </w:tcPr>
          <w:p w:rsidR="005A441E" w:rsidRPr="002036E1" w:rsidRDefault="005A441E" w:rsidP="008B2814">
            <w:pPr>
              <w:jc w:val="center"/>
            </w:pPr>
            <w:r w:rsidRPr="002036E1">
              <w:t>password</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150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密码</w:t>
            </w:r>
          </w:p>
        </w:tc>
      </w:tr>
      <w:tr w:rsidR="005A441E" w:rsidTr="008B2814">
        <w:tc>
          <w:tcPr>
            <w:tcW w:w="1913" w:type="dxa"/>
            <w:shd w:val="clear" w:color="auto" w:fill="auto"/>
          </w:tcPr>
          <w:p w:rsidR="005A441E" w:rsidRPr="002036E1" w:rsidRDefault="005A441E" w:rsidP="008B2814">
            <w:pPr>
              <w:jc w:val="center"/>
            </w:pPr>
            <w:r w:rsidRPr="002036E1">
              <w:t>sex</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1</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性别</w:t>
            </w:r>
          </w:p>
        </w:tc>
      </w:tr>
      <w:tr w:rsidR="005A441E" w:rsidTr="008B2814">
        <w:tc>
          <w:tcPr>
            <w:tcW w:w="1913" w:type="dxa"/>
            <w:shd w:val="clear" w:color="auto" w:fill="auto"/>
          </w:tcPr>
          <w:p w:rsidR="005A441E" w:rsidRPr="002036E1" w:rsidRDefault="005A441E" w:rsidP="008B2814">
            <w:pPr>
              <w:jc w:val="center"/>
            </w:pPr>
            <w:r w:rsidRPr="002036E1">
              <w:t>phone</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60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电话</w:t>
            </w:r>
          </w:p>
        </w:tc>
      </w:tr>
      <w:tr w:rsidR="005A441E" w:rsidTr="008B2814">
        <w:tc>
          <w:tcPr>
            <w:tcW w:w="1913" w:type="dxa"/>
            <w:shd w:val="clear" w:color="auto" w:fill="auto"/>
          </w:tcPr>
          <w:p w:rsidR="005A441E" w:rsidRPr="002036E1" w:rsidRDefault="005A441E" w:rsidP="008B2814">
            <w:pPr>
              <w:jc w:val="center"/>
            </w:pPr>
            <w:r w:rsidRPr="002036E1">
              <w:t>hometown</w:t>
            </w:r>
          </w:p>
        </w:tc>
        <w:tc>
          <w:tcPr>
            <w:tcW w:w="1849" w:type="dxa"/>
            <w:shd w:val="clear" w:color="auto" w:fill="auto"/>
          </w:tcPr>
          <w:p w:rsidR="005A441E" w:rsidRPr="00E43B63" w:rsidRDefault="005A441E" w:rsidP="008B2814">
            <w:pPr>
              <w:jc w:val="center"/>
            </w:pPr>
            <w:proofErr w:type="spellStart"/>
            <w:r w:rsidRPr="00E43B63">
              <w:t>varchar</w:t>
            </w:r>
            <w:proofErr w:type="spellEnd"/>
          </w:p>
        </w:tc>
        <w:tc>
          <w:tcPr>
            <w:tcW w:w="1850" w:type="dxa"/>
            <w:shd w:val="clear" w:color="auto" w:fill="auto"/>
          </w:tcPr>
          <w:p w:rsidR="005A441E" w:rsidRPr="004C2F9F"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家乡地址</w:t>
            </w:r>
          </w:p>
        </w:tc>
      </w:tr>
      <w:tr w:rsidR="005A441E" w:rsidTr="008B2814">
        <w:tc>
          <w:tcPr>
            <w:tcW w:w="1913" w:type="dxa"/>
            <w:shd w:val="clear" w:color="auto" w:fill="auto"/>
          </w:tcPr>
          <w:p w:rsidR="005A441E" w:rsidRPr="002036E1" w:rsidRDefault="005A441E" w:rsidP="008B2814">
            <w:pPr>
              <w:jc w:val="center"/>
            </w:pPr>
            <w:proofErr w:type="spellStart"/>
            <w:r w:rsidRPr="002036E1">
              <w:t>github</w:t>
            </w:r>
            <w:proofErr w:type="spellEnd"/>
          </w:p>
        </w:tc>
        <w:tc>
          <w:tcPr>
            <w:tcW w:w="1849" w:type="dxa"/>
            <w:shd w:val="clear" w:color="auto" w:fill="auto"/>
          </w:tcPr>
          <w:p w:rsidR="005A441E" w:rsidRPr="00E43B63" w:rsidRDefault="005A441E" w:rsidP="008B2814">
            <w:pPr>
              <w:jc w:val="center"/>
            </w:pPr>
            <w:proofErr w:type="spellStart"/>
            <w:r w:rsidRPr="00E43B63">
              <w:t>varchar</w:t>
            </w:r>
            <w:proofErr w:type="spellEnd"/>
          </w:p>
        </w:tc>
        <w:tc>
          <w:tcPr>
            <w:tcW w:w="1850" w:type="dxa"/>
            <w:shd w:val="clear" w:color="auto" w:fill="auto"/>
          </w:tcPr>
          <w:p w:rsidR="005A441E" w:rsidRPr="004C2F9F" w:rsidRDefault="005A441E" w:rsidP="008B2814">
            <w:pPr>
              <w:jc w:val="center"/>
            </w:pPr>
            <w:r w:rsidRPr="004C2F9F">
              <w:t>255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proofErr w:type="spellStart"/>
            <w:r w:rsidRPr="008B2814">
              <w:rPr>
                <w:sz w:val="24"/>
              </w:rPr>
              <w:t>G</w:t>
            </w:r>
            <w:r w:rsidRPr="008B2814">
              <w:rPr>
                <w:rFonts w:hint="eastAsia"/>
                <w:sz w:val="24"/>
              </w:rPr>
              <w:t>ithub</w:t>
            </w:r>
            <w:proofErr w:type="spellEnd"/>
          </w:p>
        </w:tc>
      </w:tr>
      <w:tr w:rsidR="005A441E" w:rsidTr="008B2814">
        <w:tc>
          <w:tcPr>
            <w:tcW w:w="1913" w:type="dxa"/>
            <w:shd w:val="clear" w:color="auto" w:fill="auto"/>
          </w:tcPr>
          <w:p w:rsidR="005A441E" w:rsidRPr="002036E1" w:rsidRDefault="005A441E" w:rsidP="008B2814">
            <w:pPr>
              <w:jc w:val="center"/>
            </w:pPr>
            <w:proofErr w:type="spellStart"/>
            <w:r w:rsidRPr="002036E1">
              <w:t>qq</w:t>
            </w:r>
            <w:proofErr w:type="spellEnd"/>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Q</w:t>
            </w:r>
            <w:r w:rsidRPr="008B2814">
              <w:rPr>
                <w:sz w:val="24"/>
              </w:rPr>
              <w:t>Q</w:t>
            </w:r>
          </w:p>
        </w:tc>
      </w:tr>
      <w:tr w:rsidR="005A441E" w:rsidTr="008B2814">
        <w:tc>
          <w:tcPr>
            <w:tcW w:w="1913" w:type="dxa"/>
            <w:shd w:val="clear" w:color="auto" w:fill="auto"/>
          </w:tcPr>
          <w:p w:rsidR="005A441E" w:rsidRPr="002036E1" w:rsidRDefault="005A441E" w:rsidP="008B2814">
            <w:pPr>
              <w:jc w:val="center"/>
            </w:pPr>
            <w:r w:rsidRPr="002036E1">
              <w:t>email</w:t>
            </w:r>
          </w:p>
        </w:tc>
        <w:tc>
          <w:tcPr>
            <w:tcW w:w="1849" w:type="dxa"/>
            <w:shd w:val="clear" w:color="auto" w:fill="auto"/>
          </w:tcPr>
          <w:p w:rsidR="005A441E" w:rsidRPr="00E43B63" w:rsidRDefault="005A441E" w:rsidP="008B2814">
            <w:pPr>
              <w:jc w:val="center"/>
            </w:pPr>
            <w:r w:rsidRPr="00E43B63">
              <w:t>char</w:t>
            </w:r>
          </w:p>
        </w:tc>
        <w:tc>
          <w:tcPr>
            <w:tcW w:w="1850" w:type="dxa"/>
            <w:shd w:val="clear" w:color="auto" w:fill="auto"/>
          </w:tcPr>
          <w:p w:rsidR="005A441E" w:rsidRPr="004C2F9F" w:rsidRDefault="005A441E" w:rsidP="008B2814">
            <w:pPr>
              <w:jc w:val="center"/>
            </w:pPr>
            <w:r w:rsidRPr="004C2F9F">
              <w:t>30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邮箱</w:t>
            </w:r>
          </w:p>
        </w:tc>
      </w:tr>
      <w:tr w:rsidR="005A441E" w:rsidTr="008B2814">
        <w:tc>
          <w:tcPr>
            <w:tcW w:w="1913" w:type="dxa"/>
            <w:shd w:val="clear" w:color="auto" w:fill="auto"/>
          </w:tcPr>
          <w:p w:rsidR="005A441E" w:rsidRPr="002036E1" w:rsidRDefault="005A441E" w:rsidP="008B2814">
            <w:pPr>
              <w:jc w:val="center"/>
            </w:pPr>
            <w:r w:rsidRPr="002036E1">
              <w:t>status</w:t>
            </w:r>
          </w:p>
        </w:tc>
        <w:tc>
          <w:tcPr>
            <w:tcW w:w="1849" w:type="dxa"/>
            <w:shd w:val="clear" w:color="auto" w:fill="auto"/>
          </w:tcPr>
          <w:p w:rsidR="005A441E" w:rsidRPr="00E43B63" w:rsidRDefault="005A441E" w:rsidP="008B2814">
            <w:pPr>
              <w:jc w:val="center"/>
            </w:pPr>
            <w:proofErr w:type="spellStart"/>
            <w:r w:rsidRPr="00E43B63">
              <w:t>int</w:t>
            </w:r>
            <w:proofErr w:type="spellEnd"/>
          </w:p>
        </w:tc>
        <w:tc>
          <w:tcPr>
            <w:tcW w:w="1850" w:type="dxa"/>
            <w:shd w:val="clear" w:color="auto" w:fill="auto"/>
          </w:tcPr>
          <w:p w:rsidR="005A441E" w:rsidRPr="004C2F9F"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状态</w:t>
            </w:r>
          </w:p>
        </w:tc>
      </w:tr>
      <w:tr w:rsidR="005A441E" w:rsidTr="008B2814">
        <w:tc>
          <w:tcPr>
            <w:tcW w:w="1913" w:type="dxa"/>
            <w:shd w:val="clear" w:color="auto" w:fill="auto"/>
          </w:tcPr>
          <w:p w:rsidR="005A441E" w:rsidRPr="002036E1" w:rsidRDefault="005A441E" w:rsidP="008B2814">
            <w:pPr>
              <w:jc w:val="center"/>
            </w:pPr>
            <w:proofErr w:type="spellStart"/>
            <w:r w:rsidRPr="002036E1">
              <w:t>session_id</w:t>
            </w:r>
            <w:proofErr w:type="spellEnd"/>
          </w:p>
        </w:tc>
        <w:tc>
          <w:tcPr>
            <w:tcW w:w="1849" w:type="dxa"/>
            <w:shd w:val="clear" w:color="auto" w:fill="auto"/>
          </w:tcPr>
          <w:p w:rsidR="005A441E" w:rsidRPr="00E43B63" w:rsidRDefault="005A441E" w:rsidP="008B2814">
            <w:pPr>
              <w:jc w:val="center"/>
            </w:pPr>
            <w:proofErr w:type="spellStart"/>
            <w:r w:rsidRPr="00E43B63">
              <w:t>varchar</w:t>
            </w:r>
            <w:proofErr w:type="spellEnd"/>
          </w:p>
        </w:tc>
        <w:tc>
          <w:tcPr>
            <w:tcW w:w="1850" w:type="dxa"/>
            <w:shd w:val="clear" w:color="auto" w:fill="auto"/>
          </w:tcPr>
          <w:p w:rsidR="005A441E" w:rsidRPr="004C2F9F" w:rsidRDefault="005A441E" w:rsidP="008B2814">
            <w:pPr>
              <w:jc w:val="center"/>
            </w:pPr>
            <w:r w:rsidRPr="004C2F9F">
              <w:t>255</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proofErr w:type="spellStart"/>
            <w:r w:rsidRPr="008B2814">
              <w:rPr>
                <w:sz w:val="24"/>
              </w:rPr>
              <w:t>s</w:t>
            </w:r>
            <w:r w:rsidRPr="008B2814">
              <w:rPr>
                <w:rFonts w:hint="eastAsia"/>
                <w:sz w:val="24"/>
              </w:rPr>
              <w:t>ession_id</w:t>
            </w:r>
            <w:proofErr w:type="spellEnd"/>
          </w:p>
        </w:tc>
      </w:tr>
      <w:tr w:rsidR="005A441E" w:rsidTr="008B2814">
        <w:tc>
          <w:tcPr>
            <w:tcW w:w="1913" w:type="dxa"/>
            <w:shd w:val="clear" w:color="auto" w:fill="auto"/>
          </w:tcPr>
          <w:p w:rsidR="005A441E" w:rsidRPr="002036E1" w:rsidRDefault="005A441E" w:rsidP="008B2814">
            <w:pPr>
              <w:jc w:val="center"/>
            </w:pPr>
            <w:proofErr w:type="spellStart"/>
            <w:r w:rsidRPr="002036E1">
              <w:t>login_last_time</w:t>
            </w:r>
            <w:proofErr w:type="spellEnd"/>
          </w:p>
        </w:tc>
        <w:tc>
          <w:tcPr>
            <w:tcW w:w="1849" w:type="dxa"/>
            <w:shd w:val="clear" w:color="auto" w:fill="auto"/>
          </w:tcPr>
          <w:p w:rsidR="005A441E" w:rsidRPr="00E43B63" w:rsidRDefault="005A441E" w:rsidP="008B2814">
            <w:pPr>
              <w:jc w:val="center"/>
            </w:pPr>
            <w:proofErr w:type="spellStart"/>
            <w:r w:rsidRPr="00E43B63">
              <w:t>int</w:t>
            </w:r>
            <w:proofErr w:type="spellEnd"/>
          </w:p>
        </w:tc>
        <w:tc>
          <w:tcPr>
            <w:tcW w:w="1850" w:type="dxa"/>
            <w:shd w:val="clear" w:color="auto" w:fill="auto"/>
          </w:tcPr>
          <w:p w:rsidR="005A441E" w:rsidRPr="004C2F9F"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最后登录时间</w:t>
            </w:r>
          </w:p>
        </w:tc>
      </w:tr>
      <w:tr w:rsidR="005A441E" w:rsidTr="008B2814">
        <w:tc>
          <w:tcPr>
            <w:tcW w:w="1913" w:type="dxa"/>
            <w:shd w:val="clear" w:color="auto" w:fill="auto"/>
          </w:tcPr>
          <w:p w:rsidR="005A441E" w:rsidRDefault="005A441E" w:rsidP="008B2814">
            <w:pPr>
              <w:jc w:val="center"/>
            </w:pPr>
            <w:proofErr w:type="spellStart"/>
            <w:r w:rsidRPr="002036E1">
              <w:t>login_times</w:t>
            </w:r>
            <w:proofErr w:type="spellEnd"/>
          </w:p>
        </w:tc>
        <w:tc>
          <w:tcPr>
            <w:tcW w:w="1849" w:type="dxa"/>
            <w:shd w:val="clear" w:color="auto" w:fill="auto"/>
          </w:tcPr>
          <w:p w:rsidR="005A441E" w:rsidRDefault="005A441E" w:rsidP="008B2814">
            <w:pPr>
              <w:jc w:val="center"/>
            </w:pPr>
            <w:proofErr w:type="spellStart"/>
            <w:r w:rsidRPr="00E43B63">
              <w:t>int</w:t>
            </w:r>
            <w:proofErr w:type="spellEnd"/>
          </w:p>
        </w:tc>
        <w:tc>
          <w:tcPr>
            <w:tcW w:w="1850" w:type="dxa"/>
            <w:shd w:val="clear" w:color="auto" w:fill="auto"/>
          </w:tcPr>
          <w:p w:rsidR="005A441E" w:rsidRDefault="005A441E" w:rsidP="008B2814">
            <w:pPr>
              <w:jc w:val="center"/>
            </w:pPr>
            <w:r w:rsidRPr="004C2F9F">
              <w:t>10</w:t>
            </w:r>
          </w:p>
        </w:tc>
        <w:tc>
          <w:tcPr>
            <w:tcW w:w="1850" w:type="dxa"/>
            <w:shd w:val="clear" w:color="auto" w:fill="auto"/>
          </w:tcPr>
          <w:p w:rsidR="005A441E" w:rsidRPr="008B2814" w:rsidRDefault="005A441E" w:rsidP="008B2814">
            <w:pPr>
              <w:pStyle w:val="a6"/>
              <w:spacing w:line="300" w:lineRule="auto"/>
              <w:ind w:firstLineChars="0" w:firstLine="0"/>
              <w:jc w:val="center"/>
              <w:rPr>
                <w:sz w:val="24"/>
              </w:rPr>
            </w:pPr>
            <w:r w:rsidRPr="008B2814">
              <w:rPr>
                <w:rFonts w:hint="eastAsia"/>
                <w:sz w:val="24"/>
              </w:rPr>
              <w:t>登录次数</w:t>
            </w:r>
          </w:p>
        </w:tc>
      </w:tr>
    </w:tbl>
    <w:p w:rsidR="005A441E" w:rsidRPr="00A05D5C" w:rsidRDefault="005A441E" w:rsidP="005A441E">
      <w:pPr>
        <w:spacing w:line="300" w:lineRule="auto"/>
        <w:rPr>
          <w:sz w:val="24"/>
        </w:rPr>
      </w:pPr>
    </w:p>
    <w:p w:rsidR="005A441E" w:rsidRPr="00A30C5B" w:rsidRDefault="005A441E" w:rsidP="00A30C5B">
      <w:pPr>
        <w:spacing w:line="400" w:lineRule="exact"/>
        <w:ind w:firstLineChars="200" w:firstLine="480"/>
        <w:rPr>
          <w:sz w:val="24"/>
          <w:lang w:val="fr-FR"/>
        </w:rPr>
      </w:pPr>
      <w:r w:rsidRPr="00A30C5B">
        <w:rPr>
          <w:sz w:val="24"/>
          <w:lang w:val="fr-FR"/>
        </w:rPr>
        <w:t>网站角色权限</w:t>
      </w:r>
      <w:r w:rsidRPr="00A30C5B">
        <w:rPr>
          <w:rFonts w:hint="eastAsia"/>
          <w:sz w:val="24"/>
          <w:lang w:val="fr-FR"/>
        </w:rPr>
        <w:t>、</w:t>
      </w:r>
      <w:r w:rsidRPr="00A30C5B">
        <w:rPr>
          <w:sz w:val="24"/>
          <w:lang w:val="fr-FR"/>
        </w:rPr>
        <w:t>操作</w:t>
      </w:r>
      <w:r w:rsidRPr="00A30C5B">
        <w:rPr>
          <w:rFonts w:hint="eastAsia"/>
          <w:sz w:val="24"/>
          <w:lang w:val="fr-FR"/>
        </w:rPr>
        <w:t>日志、网站信息、上传文件等表如下：</w:t>
      </w:r>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blog_frame_access</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blog_frame_action</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blog_frame_alert</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blog_frame_file</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blog_frame_log</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t>blog_frame_role</w:t>
      </w:r>
      <w:proofErr w:type="spellEnd"/>
    </w:p>
    <w:p w:rsidR="005A441E" w:rsidRPr="005305EC" w:rsidRDefault="005A441E" w:rsidP="00905558">
      <w:pPr>
        <w:numPr>
          <w:ilvl w:val="0"/>
          <w:numId w:val="5"/>
        </w:numPr>
        <w:spacing w:line="400" w:lineRule="exact"/>
        <w:rPr>
          <w:sz w:val="24"/>
          <w:szCs w:val="22"/>
        </w:rPr>
      </w:pPr>
      <w:proofErr w:type="spellStart"/>
      <w:r w:rsidRPr="005305EC">
        <w:rPr>
          <w:sz w:val="24"/>
          <w:szCs w:val="22"/>
        </w:rPr>
        <w:lastRenderedPageBreak/>
        <w:t>blog_frame_session</w:t>
      </w:r>
      <w:proofErr w:type="spellEnd"/>
    </w:p>
    <w:p w:rsidR="00E414D4" w:rsidRPr="005305EC" w:rsidRDefault="005A441E" w:rsidP="00057F8E">
      <w:pPr>
        <w:numPr>
          <w:ilvl w:val="0"/>
          <w:numId w:val="5"/>
        </w:numPr>
        <w:spacing w:line="400" w:lineRule="exact"/>
        <w:rPr>
          <w:sz w:val="24"/>
          <w:szCs w:val="22"/>
        </w:rPr>
      </w:pPr>
      <w:proofErr w:type="spellStart"/>
      <w:r w:rsidRPr="005305EC">
        <w:rPr>
          <w:sz w:val="24"/>
          <w:szCs w:val="22"/>
        </w:rPr>
        <w:t>blog_frame_setting</w:t>
      </w:r>
      <w:proofErr w:type="spellEnd"/>
    </w:p>
    <w:p w:rsidR="00E414D4" w:rsidRDefault="00E414D4" w:rsidP="004B337C">
      <w:pPr>
        <w:pStyle w:val="3"/>
        <w:spacing w:before="480" w:after="120" w:line="240" w:lineRule="auto"/>
        <w:jc w:val="left"/>
        <w:rPr>
          <w:rFonts w:ascii="黑体" w:eastAsia="黑体"/>
          <w:sz w:val="28"/>
          <w:szCs w:val="28"/>
          <w:lang w:val="fr-FR"/>
        </w:rPr>
      </w:pPr>
      <w:bookmarkStart w:id="40" w:name="_Toc482278044"/>
      <w:r>
        <w:rPr>
          <w:rFonts w:ascii="黑体" w:eastAsia="黑体" w:hint="eastAsia"/>
          <w:sz w:val="28"/>
          <w:szCs w:val="28"/>
          <w:lang w:val="fr-FR"/>
        </w:rPr>
        <w:t xml:space="preserve">4.2 </w:t>
      </w:r>
      <w:r w:rsidR="009F6FA5" w:rsidRPr="009F6FA5">
        <w:rPr>
          <w:rFonts w:ascii="黑体" w:eastAsia="黑体" w:hint="eastAsia"/>
          <w:sz w:val="28"/>
          <w:szCs w:val="28"/>
          <w:lang w:val="fr-FR"/>
        </w:rPr>
        <w:t>前台</w:t>
      </w:r>
      <w:bookmarkEnd w:id="40"/>
    </w:p>
    <w:p w:rsidR="00E414D4" w:rsidRPr="00A47422" w:rsidRDefault="00E414D4" w:rsidP="00A47422">
      <w:pPr>
        <w:pStyle w:val="4"/>
        <w:spacing w:before="240" w:after="120" w:line="240" w:lineRule="auto"/>
        <w:jc w:val="left"/>
        <w:rPr>
          <w:rFonts w:ascii="黑体"/>
          <w:sz w:val="26"/>
          <w:szCs w:val="26"/>
          <w:lang w:val="fr-FR"/>
        </w:rPr>
      </w:pPr>
      <w:bookmarkStart w:id="41" w:name="_Toc482278045"/>
      <w:r w:rsidRPr="00A47422">
        <w:rPr>
          <w:rFonts w:ascii="黑体" w:hint="eastAsia"/>
          <w:sz w:val="26"/>
          <w:szCs w:val="26"/>
          <w:lang w:val="fr-FR"/>
        </w:rPr>
        <w:t xml:space="preserve">4.2.1 </w:t>
      </w:r>
      <w:r w:rsidR="00DE11EB" w:rsidRPr="00A47422">
        <w:rPr>
          <w:rFonts w:ascii="黑体" w:hint="eastAsia"/>
          <w:sz w:val="26"/>
          <w:szCs w:val="26"/>
          <w:lang w:val="fr-FR"/>
        </w:rPr>
        <w:t>UI设计</w:t>
      </w:r>
      <w:bookmarkEnd w:id="41"/>
    </w:p>
    <w:p w:rsidR="00E41068" w:rsidRPr="001E1F2A" w:rsidRDefault="00B40963" w:rsidP="001E1F2A">
      <w:pPr>
        <w:spacing w:line="400" w:lineRule="exact"/>
        <w:ind w:firstLineChars="200" w:firstLine="480"/>
        <w:rPr>
          <w:sz w:val="24"/>
          <w:lang w:val="fr-FR"/>
        </w:rPr>
      </w:pPr>
      <w:r w:rsidRPr="009673D9">
        <w:rPr>
          <w:sz w:val="24"/>
          <w:lang w:val="fr-FR"/>
        </w:rPr>
        <w:t>首页</w:t>
      </w:r>
      <w:r w:rsidRPr="009673D9">
        <w:rPr>
          <w:rFonts w:hint="eastAsia"/>
          <w:sz w:val="24"/>
          <w:lang w:val="fr-FR"/>
        </w:rPr>
        <w:t>、</w:t>
      </w:r>
      <w:r w:rsidRPr="009673D9">
        <w:rPr>
          <w:sz w:val="24"/>
          <w:lang w:val="fr-FR"/>
        </w:rPr>
        <w:t>分类页设计</w:t>
      </w:r>
      <w:r w:rsidRPr="004573A5">
        <w:rPr>
          <w:rFonts w:hint="eastAsia"/>
          <w:sz w:val="24"/>
          <w:vertAlign w:val="superscript"/>
          <w:lang w:val="fr-FR"/>
        </w:rPr>
        <w:t>[2]</w:t>
      </w:r>
      <w:r w:rsidRPr="009673D9">
        <w:rPr>
          <w:rFonts w:hint="eastAsia"/>
          <w:sz w:val="24"/>
          <w:lang w:val="fr-FR"/>
        </w:rPr>
        <w:t>：主要是向游客展示博客分类、文章简短信息、公告、博主信息、友情链接等信息。点击某个分类则进入到该分类下，显示出该分类下的所有文章。其中导航条分类顺序以及友情链接顺序可以由后台配置，最新文章以及阅读排行榜都是自动读取数据库里</w:t>
      </w:r>
      <w:r w:rsidRPr="009673D9">
        <w:rPr>
          <w:rFonts w:hint="eastAsia"/>
          <w:sz w:val="24"/>
          <w:lang w:val="fr-FR"/>
        </w:rPr>
        <w:t>5</w:t>
      </w:r>
      <w:r w:rsidRPr="009673D9">
        <w:rPr>
          <w:rFonts w:hint="eastAsia"/>
          <w:sz w:val="24"/>
          <w:lang w:val="fr-FR"/>
        </w:rPr>
        <w:t>条最新记录和</w:t>
      </w:r>
      <w:r w:rsidRPr="009673D9">
        <w:rPr>
          <w:rFonts w:hint="eastAsia"/>
          <w:sz w:val="24"/>
          <w:lang w:val="fr-FR"/>
        </w:rPr>
        <w:t>5</w:t>
      </w:r>
      <w:r w:rsidRPr="009673D9">
        <w:rPr>
          <w:rFonts w:hint="eastAsia"/>
          <w:sz w:val="24"/>
          <w:lang w:val="fr-FR"/>
        </w:rPr>
        <w:t>条阅读量最高的记录，如图</w:t>
      </w:r>
      <w:r w:rsidRPr="009673D9">
        <w:rPr>
          <w:rFonts w:hint="eastAsia"/>
          <w:sz w:val="24"/>
          <w:lang w:val="fr-FR"/>
        </w:rPr>
        <w:t>4.2</w:t>
      </w:r>
      <w:r w:rsidRPr="009673D9">
        <w:rPr>
          <w:rFonts w:hint="eastAsia"/>
          <w:sz w:val="24"/>
          <w:lang w:val="fr-FR"/>
        </w:rPr>
        <w:t>所示。</w:t>
      </w:r>
    </w:p>
    <w:p w:rsidR="00E41068" w:rsidRDefault="00A72C1E" w:rsidP="00E41068">
      <w:pPr>
        <w:spacing w:line="300" w:lineRule="auto"/>
        <w:rPr>
          <w:sz w:val="24"/>
        </w:rPr>
      </w:pPr>
      <w:r w:rsidRPr="00E41068">
        <w:rPr>
          <w:noProof/>
          <w:sz w:val="24"/>
        </w:rPr>
        <w:drawing>
          <wp:inline distT="0" distB="0" distL="0" distR="0" wp14:anchorId="3D797AF7" wp14:editId="786F3A6E">
            <wp:extent cx="5276850" cy="4286250"/>
            <wp:effectExtent l="0" t="0" r="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4286250"/>
                    </a:xfrm>
                    <a:prstGeom prst="rect">
                      <a:avLst/>
                    </a:prstGeom>
                    <a:noFill/>
                    <a:ln>
                      <a:noFill/>
                    </a:ln>
                  </pic:spPr>
                </pic:pic>
              </a:graphicData>
            </a:graphic>
          </wp:inline>
        </w:drawing>
      </w:r>
    </w:p>
    <w:p w:rsidR="00E41068" w:rsidRPr="000F0573" w:rsidRDefault="00E41068" w:rsidP="00980419">
      <w:pPr>
        <w:spacing w:before="120" w:after="240"/>
        <w:ind w:left="420"/>
        <w:jc w:val="center"/>
        <w:rPr>
          <w:szCs w:val="21"/>
        </w:rPr>
      </w:pPr>
      <w:r w:rsidRPr="000F0573">
        <w:rPr>
          <w:szCs w:val="21"/>
        </w:rPr>
        <w:t>图</w:t>
      </w:r>
      <w:r w:rsidRPr="000F0573">
        <w:rPr>
          <w:rFonts w:hint="eastAsia"/>
          <w:szCs w:val="21"/>
        </w:rPr>
        <w:t xml:space="preserve">4.2 </w:t>
      </w:r>
      <w:r w:rsidRPr="000F0573">
        <w:rPr>
          <w:rFonts w:hint="eastAsia"/>
          <w:szCs w:val="21"/>
        </w:rPr>
        <w:t>首页及分类页设计</w:t>
      </w:r>
    </w:p>
    <w:p w:rsidR="00E41068" w:rsidRPr="00C20EA8" w:rsidRDefault="00E41068" w:rsidP="00C20EA8">
      <w:pPr>
        <w:spacing w:line="400" w:lineRule="exact"/>
        <w:ind w:firstLineChars="200" w:firstLine="480"/>
        <w:rPr>
          <w:sz w:val="24"/>
          <w:lang w:val="fr-FR"/>
        </w:rPr>
      </w:pPr>
      <w:r w:rsidRPr="00C20EA8">
        <w:rPr>
          <w:rFonts w:hint="eastAsia"/>
          <w:sz w:val="24"/>
          <w:lang w:val="fr-FR"/>
        </w:rPr>
        <w:t>博客详情：主要向游客展示文章具体内容，文章内容由后台</w:t>
      </w:r>
      <w:r w:rsidRPr="00C20EA8">
        <w:rPr>
          <w:rFonts w:hint="eastAsia"/>
          <w:sz w:val="24"/>
          <w:lang w:val="fr-FR"/>
        </w:rPr>
        <w:t>ueditor</w:t>
      </w:r>
      <w:r w:rsidRPr="00C20EA8">
        <w:rPr>
          <w:rFonts w:hint="eastAsia"/>
          <w:sz w:val="24"/>
          <w:lang w:val="fr-FR"/>
        </w:rPr>
        <w:t>编辑器编辑，支持多种内容排版。如图</w:t>
      </w:r>
      <w:r w:rsidRPr="00C20EA8">
        <w:rPr>
          <w:rFonts w:hint="eastAsia"/>
          <w:sz w:val="24"/>
          <w:lang w:val="fr-FR"/>
        </w:rPr>
        <w:t>4.3</w:t>
      </w:r>
      <w:r w:rsidRPr="00C20EA8">
        <w:rPr>
          <w:rFonts w:hint="eastAsia"/>
          <w:sz w:val="24"/>
          <w:lang w:val="fr-FR"/>
        </w:rPr>
        <w:t>所示。</w:t>
      </w:r>
    </w:p>
    <w:p w:rsidR="00E41068" w:rsidRDefault="00A72C1E" w:rsidP="00B61C87">
      <w:pPr>
        <w:spacing w:line="300" w:lineRule="auto"/>
        <w:jc w:val="center"/>
        <w:rPr>
          <w:sz w:val="24"/>
        </w:rPr>
      </w:pPr>
      <w:r w:rsidRPr="00E41068">
        <w:rPr>
          <w:noProof/>
          <w:sz w:val="24"/>
        </w:rPr>
        <w:lastRenderedPageBreak/>
        <w:drawing>
          <wp:inline distT="0" distB="0" distL="0" distR="0" wp14:anchorId="5E2192F5" wp14:editId="490FAABA">
            <wp:extent cx="5063706" cy="4560992"/>
            <wp:effectExtent l="0" t="0" r="3810" b="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0832" cy="4567411"/>
                    </a:xfrm>
                    <a:prstGeom prst="rect">
                      <a:avLst/>
                    </a:prstGeom>
                    <a:noFill/>
                    <a:ln>
                      <a:noFill/>
                    </a:ln>
                  </pic:spPr>
                </pic:pic>
              </a:graphicData>
            </a:graphic>
          </wp:inline>
        </w:drawing>
      </w:r>
    </w:p>
    <w:p w:rsidR="00E41068" w:rsidRPr="00E74783" w:rsidRDefault="00E41068" w:rsidP="00B61C87">
      <w:pPr>
        <w:spacing w:before="120"/>
        <w:ind w:left="420"/>
        <w:jc w:val="center"/>
        <w:rPr>
          <w:szCs w:val="21"/>
        </w:rPr>
      </w:pPr>
      <w:r w:rsidRPr="00E74783">
        <w:rPr>
          <w:szCs w:val="21"/>
        </w:rPr>
        <w:t>图</w:t>
      </w:r>
      <w:r w:rsidRPr="00E74783">
        <w:rPr>
          <w:rFonts w:hint="eastAsia"/>
          <w:szCs w:val="21"/>
        </w:rPr>
        <w:t xml:space="preserve">4.3 </w:t>
      </w:r>
      <w:r w:rsidRPr="00E74783">
        <w:rPr>
          <w:rFonts w:hint="eastAsia"/>
          <w:szCs w:val="21"/>
        </w:rPr>
        <w:t>详情页设计</w:t>
      </w:r>
    </w:p>
    <w:p w:rsidR="00E414D4" w:rsidRPr="00A47422" w:rsidRDefault="00E414D4" w:rsidP="00B61C87">
      <w:pPr>
        <w:pStyle w:val="4"/>
        <w:spacing w:before="0" w:after="120" w:line="240" w:lineRule="auto"/>
        <w:jc w:val="left"/>
        <w:rPr>
          <w:rFonts w:ascii="黑体"/>
          <w:sz w:val="26"/>
          <w:szCs w:val="26"/>
          <w:lang w:val="fr-FR"/>
        </w:rPr>
      </w:pPr>
      <w:bookmarkStart w:id="42" w:name="_Toc482278046"/>
      <w:r w:rsidRPr="00A47422">
        <w:rPr>
          <w:rFonts w:ascii="黑体" w:hint="eastAsia"/>
          <w:sz w:val="26"/>
          <w:szCs w:val="26"/>
          <w:lang w:val="fr-FR"/>
        </w:rPr>
        <w:t xml:space="preserve">4.2.2 </w:t>
      </w:r>
      <w:r w:rsidR="00BF4381" w:rsidRPr="00A47422">
        <w:rPr>
          <w:rFonts w:ascii="黑体" w:hint="eastAsia"/>
          <w:sz w:val="26"/>
          <w:szCs w:val="26"/>
          <w:lang w:val="fr-FR"/>
        </w:rPr>
        <w:t>整体实现</w:t>
      </w:r>
      <w:bookmarkEnd w:id="42"/>
    </w:p>
    <w:p w:rsidR="0078451F" w:rsidRDefault="0078451F" w:rsidP="00231287">
      <w:pPr>
        <w:spacing w:line="400" w:lineRule="exact"/>
        <w:ind w:firstLineChars="200" w:firstLine="480"/>
        <w:rPr>
          <w:sz w:val="24"/>
          <w:lang w:val="fr-FR"/>
        </w:rPr>
      </w:pPr>
      <w:r w:rsidRPr="00231287">
        <w:rPr>
          <w:rFonts w:hint="eastAsia"/>
          <w:sz w:val="24"/>
          <w:lang w:val="fr-FR"/>
        </w:rPr>
        <w:t>页面采用</w:t>
      </w:r>
      <w:r w:rsidRPr="00231287">
        <w:rPr>
          <w:rFonts w:hint="eastAsia"/>
          <w:sz w:val="24"/>
          <w:lang w:val="fr-FR"/>
        </w:rPr>
        <w:t>bootstrap</w:t>
      </w:r>
      <w:r w:rsidRPr="00231287">
        <w:rPr>
          <w:sz w:val="24"/>
          <w:lang w:val="fr-FR"/>
        </w:rPr>
        <w:t>作为整体的样式基调</w:t>
      </w:r>
      <w:r w:rsidRPr="00231287">
        <w:rPr>
          <w:rFonts w:hint="eastAsia"/>
          <w:sz w:val="24"/>
          <w:lang w:val="fr-FR"/>
        </w:rPr>
        <w:t>。采用</w:t>
      </w:r>
      <w:r w:rsidRPr="00231287">
        <w:rPr>
          <w:rFonts w:hint="eastAsia"/>
          <w:sz w:val="24"/>
          <w:lang w:val="fr-FR"/>
        </w:rPr>
        <w:t>vue</w:t>
      </w:r>
      <w:r w:rsidRPr="00231287">
        <w:rPr>
          <w:sz w:val="24"/>
          <w:lang w:val="fr-FR"/>
        </w:rPr>
        <w:t xml:space="preserve">-cli </w:t>
      </w:r>
      <w:r w:rsidRPr="00231287">
        <w:rPr>
          <w:rFonts w:hint="eastAsia"/>
          <w:sz w:val="24"/>
          <w:lang w:val="fr-FR"/>
        </w:rPr>
        <w:t>官方命令行工具。</w:t>
      </w:r>
      <w:r w:rsidRPr="00231287">
        <w:rPr>
          <w:rFonts w:hint="eastAsia"/>
          <w:sz w:val="24"/>
          <w:lang w:val="fr-FR"/>
        </w:rPr>
        <w:t>vue</w:t>
      </w:r>
      <w:r w:rsidRPr="00231287">
        <w:rPr>
          <w:sz w:val="24"/>
          <w:lang w:val="fr-FR"/>
        </w:rPr>
        <w:t xml:space="preserve">-cli </w:t>
      </w:r>
      <w:r w:rsidRPr="00231287">
        <w:rPr>
          <w:sz w:val="24"/>
          <w:lang w:val="fr-FR"/>
        </w:rPr>
        <w:t>是</w:t>
      </w:r>
      <w:r w:rsidRPr="00231287">
        <w:rPr>
          <w:rFonts w:hint="eastAsia"/>
          <w:sz w:val="24"/>
          <w:lang w:val="fr-FR"/>
        </w:rPr>
        <w:t>vue.js</w:t>
      </w:r>
      <w:r w:rsidRPr="00231287">
        <w:rPr>
          <w:rFonts w:hint="eastAsia"/>
          <w:sz w:val="24"/>
          <w:lang w:val="fr-FR"/>
        </w:rPr>
        <w:t>提供一个强大的官方命令行工具，可以用来快速的搭建或大或小的单页应用。该命令行工具提供给你</w:t>
      </w:r>
      <w:r w:rsidR="00FA14C1">
        <w:rPr>
          <w:rFonts w:hint="eastAsia"/>
          <w:sz w:val="24"/>
          <w:lang w:val="fr-FR"/>
        </w:rPr>
        <w:t>傻瓜式</w:t>
      </w:r>
      <w:r w:rsidRPr="00231287">
        <w:rPr>
          <w:rFonts w:hint="eastAsia"/>
          <w:sz w:val="24"/>
          <w:lang w:val="fr-FR"/>
        </w:rPr>
        <w:t>的构建工具配置，并且带给你现代化的前端开发流程。命令行安装如图</w:t>
      </w:r>
      <w:r w:rsidRPr="00231287">
        <w:rPr>
          <w:rFonts w:hint="eastAsia"/>
          <w:sz w:val="24"/>
          <w:lang w:val="fr-FR"/>
        </w:rPr>
        <w:t>4.4</w:t>
      </w:r>
      <w:r w:rsidRPr="00231287">
        <w:rPr>
          <w:rFonts w:hint="eastAsia"/>
          <w:sz w:val="24"/>
          <w:lang w:val="fr-FR"/>
        </w:rPr>
        <w:t>所示。</w:t>
      </w:r>
    </w:p>
    <w:p w:rsidR="008C5B46" w:rsidRDefault="008C5B46" w:rsidP="00B61C87">
      <w:pPr>
        <w:pStyle w:val="HTML"/>
        <w:shd w:val="clear" w:color="auto" w:fill="FFFFFF"/>
        <w:jc w:val="center"/>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extent cx="5274310" cy="19075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捕获1.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907540"/>
                    </a:xfrm>
                    <a:prstGeom prst="rect">
                      <a:avLst/>
                    </a:prstGeom>
                  </pic:spPr>
                </pic:pic>
              </a:graphicData>
            </a:graphic>
          </wp:inline>
        </w:drawing>
      </w:r>
    </w:p>
    <w:p w:rsidR="0078451F" w:rsidRPr="00C74571" w:rsidRDefault="0078451F" w:rsidP="00980419">
      <w:pPr>
        <w:spacing w:before="120" w:after="240"/>
        <w:ind w:left="420"/>
        <w:jc w:val="center"/>
        <w:rPr>
          <w:szCs w:val="21"/>
        </w:rPr>
      </w:pPr>
      <w:r w:rsidRPr="00C74571">
        <w:rPr>
          <w:szCs w:val="21"/>
        </w:rPr>
        <w:t>图</w:t>
      </w:r>
      <w:r w:rsidRPr="00C74571">
        <w:rPr>
          <w:rFonts w:hint="eastAsia"/>
          <w:szCs w:val="21"/>
        </w:rPr>
        <w:t xml:space="preserve">4.4 </w:t>
      </w:r>
      <w:proofErr w:type="spellStart"/>
      <w:r w:rsidRPr="00C74571">
        <w:rPr>
          <w:szCs w:val="21"/>
        </w:rPr>
        <w:t>vue</w:t>
      </w:r>
      <w:proofErr w:type="spellEnd"/>
      <w:r w:rsidRPr="00C74571">
        <w:rPr>
          <w:szCs w:val="21"/>
        </w:rPr>
        <w:t>-cli</w:t>
      </w:r>
      <w:r w:rsidRPr="00C74571">
        <w:rPr>
          <w:szCs w:val="21"/>
        </w:rPr>
        <w:t>安装</w:t>
      </w:r>
    </w:p>
    <w:p w:rsidR="0078451F" w:rsidRPr="00452BE2" w:rsidRDefault="0078451F" w:rsidP="00452BE2">
      <w:pPr>
        <w:spacing w:line="400" w:lineRule="exact"/>
        <w:ind w:firstLineChars="200" w:firstLine="480"/>
        <w:rPr>
          <w:sz w:val="24"/>
          <w:lang w:val="fr-FR"/>
        </w:rPr>
      </w:pPr>
      <w:r w:rsidRPr="00452BE2">
        <w:rPr>
          <w:sz w:val="24"/>
          <w:lang w:val="fr-FR"/>
        </w:rPr>
        <w:lastRenderedPageBreak/>
        <w:t>可以看到系统根目录有个</w:t>
      </w:r>
      <w:r w:rsidRPr="00452BE2">
        <w:rPr>
          <w:sz w:val="24"/>
          <w:lang w:val="fr-FR"/>
        </w:rPr>
        <w:t>package.json</w:t>
      </w:r>
      <w:r w:rsidRPr="00452BE2">
        <w:rPr>
          <w:sz w:val="24"/>
          <w:lang w:val="fr-FR"/>
        </w:rPr>
        <w:t>文件</w:t>
      </w:r>
      <w:r w:rsidRPr="00452BE2">
        <w:rPr>
          <w:rFonts w:hint="eastAsia"/>
          <w:sz w:val="24"/>
          <w:lang w:val="fr-FR"/>
        </w:rPr>
        <w:t>，</w:t>
      </w:r>
      <w:r w:rsidRPr="00452BE2">
        <w:rPr>
          <w:sz w:val="24"/>
          <w:lang w:val="fr-FR"/>
        </w:rPr>
        <w:t>里面记录了系统基本信息</w:t>
      </w:r>
      <w:r w:rsidRPr="00452BE2">
        <w:rPr>
          <w:rFonts w:hint="eastAsia"/>
          <w:sz w:val="24"/>
          <w:lang w:val="fr-FR"/>
        </w:rPr>
        <w:t>，</w:t>
      </w:r>
      <w:r w:rsidRPr="00452BE2">
        <w:rPr>
          <w:sz w:val="24"/>
          <w:lang w:val="fr-FR"/>
        </w:rPr>
        <w:t>例如系统名称</w:t>
      </w:r>
      <w:r w:rsidRPr="00452BE2">
        <w:rPr>
          <w:rFonts w:hint="eastAsia"/>
          <w:sz w:val="24"/>
          <w:lang w:val="fr-FR"/>
        </w:rPr>
        <w:t>、</w:t>
      </w:r>
      <w:r w:rsidRPr="00452BE2">
        <w:rPr>
          <w:sz w:val="24"/>
          <w:lang w:val="fr-FR"/>
        </w:rPr>
        <w:t>系统版本</w:t>
      </w:r>
      <w:r w:rsidRPr="00452BE2">
        <w:rPr>
          <w:rFonts w:hint="eastAsia"/>
          <w:sz w:val="24"/>
          <w:lang w:val="fr-FR"/>
        </w:rPr>
        <w:t>、</w:t>
      </w:r>
      <w:r w:rsidRPr="00452BE2">
        <w:rPr>
          <w:sz w:val="24"/>
          <w:lang w:val="fr-FR"/>
        </w:rPr>
        <w:t>系统描述</w:t>
      </w:r>
      <w:r w:rsidRPr="00452BE2">
        <w:rPr>
          <w:rFonts w:hint="eastAsia"/>
          <w:sz w:val="24"/>
          <w:lang w:val="fr-FR"/>
        </w:rPr>
        <w:t>、</w:t>
      </w:r>
      <w:r w:rsidRPr="00452BE2">
        <w:rPr>
          <w:sz w:val="24"/>
          <w:lang w:val="fr-FR"/>
        </w:rPr>
        <w:t>系统作者等信息</w:t>
      </w:r>
      <w:r w:rsidRPr="00452BE2">
        <w:rPr>
          <w:rFonts w:hint="eastAsia"/>
          <w:sz w:val="24"/>
          <w:lang w:val="fr-FR"/>
        </w:rPr>
        <w:t>，</w:t>
      </w:r>
      <w:r w:rsidRPr="00452BE2">
        <w:rPr>
          <w:sz w:val="24"/>
          <w:lang w:val="fr-FR"/>
        </w:rPr>
        <w:t>同时记载了系统运行所必需依赖包</w:t>
      </w:r>
      <w:r w:rsidRPr="00452BE2">
        <w:rPr>
          <w:rFonts w:hint="eastAsia"/>
          <w:sz w:val="24"/>
          <w:lang w:val="fr-FR"/>
        </w:rPr>
        <w:t>。如图</w:t>
      </w:r>
      <w:r w:rsidRPr="00452BE2">
        <w:rPr>
          <w:rFonts w:hint="eastAsia"/>
          <w:sz w:val="24"/>
          <w:lang w:val="fr-FR"/>
        </w:rPr>
        <w:t>4.5</w:t>
      </w:r>
      <w:r w:rsidRPr="00452BE2">
        <w:rPr>
          <w:rFonts w:hint="eastAsia"/>
          <w:sz w:val="24"/>
          <w:lang w:val="fr-FR"/>
        </w:rPr>
        <w:t>所示，是本次个人博客</w:t>
      </w:r>
      <w:r w:rsidRPr="00452BE2">
        <w:rPr>
          <w:sz w:val="24"/>
          <w:lang w:val="fr-FR"/>
        </w:rPr>
        <w:t>系统</w:t>
      </w:r>
      <w:r w:rsidRPr="00452BE2">
        <w:rPr>
          <w:rFonts w:hint="eastAsia"/>
          <w:sz w:val="24"/>
          <w:lang w:val="fr-FR"/>
        </w:rPr>
        <w:t>中的</w:t>
      </w:r>
      <w:r w:rsidRPr="00452BE2">
        <w:rPr>
          <w:sz w:val="24"/>
          <w:lang w:val="fr-FR"/>
        </w:rPr>
        <w:t>package.json</w:t>
      </w:r>
      <w:r w:rsidRPr="00452BE2">
        <w:rPr>
          <w:sz w:val="24"/>
          <w:lang w:val="fr-FR"/>
        </w:rPr>
        <w:t>文件</w:t>
      </w:r>
      <w:r w:rsidRPr="00452BE2">
        <w:rPr>
          <w:rFonts w:hint="eastAsia"/>
          <w:sz w:val="24"/>
          <w:lang w:val="fr-FR"/>
        </w:rPr>
        <w:t>：</w:t>
      </w:r>
    </w:p>
    <w:p w:rsidR="0078451F" w:rsidRDefault="00A72C1E" w:rsidP="0078451F">
      <w:pPr>
        <w:spacing w:line="300" w:lineRule="auto"/>
        <w:rPr>
          <w:sz w:val="24"/>
        </w:rPr>
      </w:pPr>
      <w:r w:rsidRPr="00B14DA7">
        <w:rPr>
          <w:noProof/>
        </w:rPr>
        <w:drawing>
          <wp:inline distT="0" distB="0" distL="0" distR="0" wp14:anchorId="791586B8" wp14:editId="49DE494A">
            <wp:extent cx="5276850" cy="2676525"/>
            <wp:effectExtent l="0" t="0" r="0" b="9525"/>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78451F" w:rsidRPr="00F2446C" w:rsidRDefault="0078451F" w:rsidP="00980419">
      <w:pPr>
        <w:spacing w:before="120" w:after="240"/>
        <w:ind w:left="420"/>
        <w:jc w:val="center"/>
        <w:rPr>
          <w:szCs w:val="21"/>
        </w:rPr>
      </w:pPr>
      <w:r w:rsidRPr="00F2446C">
        <w:rPr>
          <w:szCs w:val="21"/>
        </w:rPr>
        <w:t>图</w:t>
      </w:r>
      <w:r w:rsidRPr="00F2446C">
        <w:rPr>
          <w:rFonts w:hint="eastAsia"/>
          <w:szCs w:val="21"/>
        </w:rPr>
        <w:t>4</w:t>
      </w:r>
      <w:r w:rsidRPr="00F2446C">
        <w:rPr>
          <w:szCs w:val="21"/>
        </w:rPr>
        <w:t xml:space="preserve">.5 </w:t>
      </w:r>
      <w:r w:rsidRPr="00F2446C">
        <w:rPr>
          <w:szCs w:val="21"/>
        </w:rPr>
        <w:t>系统</w:t>
      </w:r>
      <w:proofErr w:type="spellStart"/>
      <w:r w:rsidRPr="00F2446C">
        <w:rPr>
          <w:szCs w:val="21"/>
        </w:rPr>
        <w:t>package.json</w:t>
      </w:r>
      <w:proofErr w:type="spellEnd"/>
      <w:r w:rsidRPr="00F2446C">
        <w:rPr>
          <w:szCs w:val="21"/>
        </w:rPr>
        <w:t>文件</w:t>
      </w:r>
    </w:p>
    <w:p w:rsidR="0078451F" w:rsidRPr="00452BE2" w:rsidRDefault="0078451F" w:rsidP="00452BE2">
      <w:pPr>
        <w:spacing w:line="400" w:lineRule="exact"/>
        <w:ind w:firstLineChars="200" w:firstLine="480"/>
        <w:rPr>
          <w:sz w:val="24"/>
          <w:lang w:val="fr-FR"/>
        </w:rPr>
      </w:pPr>
      <w:r w:rsidRPr="00452BE2">
        <w:rPr>
          <w:rFonts w:hint="eastAsia"/>
          <w:sz w:val="24"/>
          <w:lang w:val="fr-FR"/>
        </w:rPr>
        <w:t>命令行运行</w:t>
      </w:r>
      <w:r w:rsidRPr="00452BE2">
        <w:rPr>
          <w:rFonts w:hint="eastAsia"/>
          <w:sz w:val="24"/>
          <w:lang w:val="fr-FR"/>
        </w:rPr>
        <w:t>npm run dev</w:t>
      </w:r>
      <w:r w:rsidRPr="00452BE2">
        <w:rPr>
          <w:rFonts w:hint="eastAsia"/>
          <w:sz w:val="24"/>
          <w:lang w:val="fr-FR"/>
        </w:rPr>
        <w:t>（实际上运行的是后面的</w:t>
      </w:r>
      <w:r w:rsidRPr="00452BE2">
        <w:rPr>
          <w:rFonts w:hint="eastAsia"/>
          <w:sz w:val="24"/>
          <w:lang w:val="fr-FR"/>
        </w:rPr>
        <w:t>node</w:t>
      </w:r>
      <w:r w:rsidRPr="00452BE2">
        <w:rPr>
          <w:rFonts w:hint="eastAsia"/>
          <w:sz w:val="24"/>
          <w:lang w:val="fr-FR"/>
        </w:rPr>
        <w:t>脚本），即可运行系统，如图</w:t>
      </w:r>
      <w:r w:rsidRPr="00452BE2">
        <w:rPr>
          <w:rFonts w:hint="eastAsia"/>
          <w:sz w:val="24"/>
          <w:lang w:val="fr-FR"/>
        </w:rPr>
        <w:t>4.6</w:t>
      </w:r>
      <w:r w:rsidRPr="00452BE2">
        <w:rPr>
          <w:rFonts w:hint="eastAsia"/>
          <w:sz w:val="24"/>
          <w:lang w:val="fr-FR"/>
        </w:rPr>
        <w:t>所示。</w:t>
      </w:r>
    </w:p>
    <w:p w:rsidR="0078451F" w:rsidRDefault="00A72C1E" w:rsidP="0078451F">
      <w:pPr>
        <w:spacing w:line="300" w:lineRule="auto"/>
        <w:rPr>
          <w:sz w:val="24"/>
        </w:rPr>
      </w:pPr>
      <w:r w:rsidRPr="00B14DA7">
        <w:rPr>
          <w:noProof/>
        </w:rPr>
        <w:drawing>
          <wp:inline distT="0" distB="0" distL="0" distR="0" wp14:anchorId="6FAE6CE1" wp14:editId="1193DB24">
            <wp:extent cx="5276850" cy="27241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724150"/>
                    </a:xfrm>
                    <a:prstGeom prst="rect">
                      <a:avLst/>
                    </a:prstGeom>
                    <a:noFill/>
                    <a:ln>
                      <a:noFill/>
                    </a:ln>
                  </pic:spPr>
                </pic:pic>
              </a:graphicData>
            </a:graphic>
          </wp:inline>
        </w:drawing>
      </w:r>
    </w:p>
    <w:p w:rsidR="0078451F" w:rsidRPr="00DA5742" w:rsidRDefault="0078451F" w:rsidP="00980419">
      <w:pPr>
        <w:spacing w:before="120" w:after="240"/>
        <w:ind w:left="420"/>
        <w:jc w:val="center"/>
        <w:rPr>
          <w:szCs w:val="21"/>
        </w:rPr>
      </w:pPr>
      <w:r w:rsidRPr="00F2446C">
        <w:rPr>
          <w:szCs w:val="21"/>
        </w:rPr>
        <w:t>图</w:t>
      </w:r>
      <w:r w:rsidRPr="00F2446C">
        <w:rPr>
          <w:rFonts w:hint="eastAsia"/>
          <w:szCs w:val="21"/>
        </w:rPr>
        <w:t>4</w:t>
      </w:r>
      <w:r w:rsidRPr="00F2446C">
        <w:rPr>
          <w:szCs w:val="21"/>
        </w:rPr>
        <w:t>.</w:t>
      </w:r>
      <w:r w:rsidR="006D1F4A">
        <w:rPr>
          <w:szCs w:val="21"/>
        </w:rPr>
        <w:t>6</w:t>
      </w:r>
      <w:r w:rsidRPr="00F2446C">
        <w:rPr>
          <w:szCs w:val="21"/>
        </w:rPr>
        <w:t xml:space="preserve"> </w:t>
      </w:r>
      <w:r>
        <w:rPr>
          <w:szCs w:val="21"/>
        </w:rPr>
        <w:t>命令行启动系统</w:t>
      </w:r>
    </w:p>
    <w:p w:rsidR="0078451F" w:rsidRPr="00E04CF4" w:rsidRDefault="0078451F" w:rsidP="00E04CF4">
      <w:pPr>
        <w:spacing w:line="400" w:lineRule="exact"/>
        <w:ind w:firstLineChars="200" w:firstLine="480"/>
        <w:rPr>
          <w:sz w:val="24"/>
          <w:lang w:val="fr-FR"/>
        </w:rPr>
      </w:pPr>
      <w:r w:rsidRPr="00E04CF4">
        <w:rPr>
          <w:rFonts w:hint="eastAsia"/>
          <w:sz w:val="24"/>
          <w:lang w:val="fr-FR"/>
        </w:rPr>
        <w:t>浏览器中输入</w:t>
      </w:r>
      <w:r w:rsidR="004F4A67" w:rsidRPr="004F4A67">
        <w:rPr>
          <w:rFonts w:hint="eastAsia"/>
          <w:sz w:val="24"/>
          <w:lang w:val="fr-FR"/>
        </w:rPr>
        <w:t>本地</w:t>
      </w:r>
      <w:r w:rsidR="004F4A67" w:rsidRPr="004F4A67">
        <w:rPr>
          <w:sz w:val="24"/>
          <w:lang w:val="fr-FR"/>
        </w:rPr>
        <w:t>测试地址</w:t>
      </w:r>
      <w:r w:rsidRPr="00E04CF4">
        <w:rPr>
          <w:sz w:val="24"/>
          <w:lang w:val="fr-FR"/>
        </w:rPr>
        <w:t>即可访问</w:t>
      </w:r>
      <w:r w:rsidRPr="00E04CF4">
        <w:rPr>
          <w:rFonts w:hint="eastAsia"/>
          <w:sz w:val="24"/>
          <w:lang w:val="fr-FR"/>
        </w:rPr>
        <w:t>。</w:t>
      </w:r>
    </w:p>
    <w:p w:rsidR="0078451F" w:rsidRPr="00E04CF4" w:rsidRDefault="0078451F" w:rsidP="00E04CF4">
      <w:pPr>
        <w:spacing w:line="400" w:lineRule="exact"/>
        <w:ind w:firstLineChars="200" w:firstLine="480"/>
        <w:rPr>
          <w:sz w:val="24"/>
          <w:lang w:val="fr-FR"/>
        </w:rPr>
      </w:pPr>
      <w:r w:rsidRPr="00E04CF4">
        <w:rPr>
          <w:rFonts w:hint="eastAsia"/>
          <w:sz w:val="24"/>
          <w:lang w:val="fr-FR"/>
        </w:rPr>
        <w:t>开发系统中将各个页面拆分成一个个的组件，再以搭积木的方式搭出一个个页面，每个组件之间耦合度极低，每个组件只关注自身的状态，组件可以复用，极大增强系统的健壮性，降低了后期维护的成本。系统采用</w:t>
      </w:r>
      <w:r w:rsidRPr="00E04CF4">
        <w:rPr>
          <w:rFonts w:hint="eastAsia"/>
          <w:sz w:val="24"/>
          <w:lang w:val="fr-FR"/>
        </w:rPr>
        <w:t>vue</w:t>
      </w:r>
      <w:r w:rsidRPr="00E04CF4">
        <w:rPr>
          <w:sz w:val="24"/>
          <w:lang w:val="fr-FR"/>
        </w:rPr>
        <w:t xml:space="preserve">-router </w:t>
      </w:r>
      <w:r w:rsidRPr="00E04CF4">
        <w:rPr>
          <w:sz w:val="24"/>
          <w:lang w:val="fr-FR"/>
        </w:rPr>
        <w:t>路由组件</w:t>
      </w:r>
      <w:r w:rsidRPr="00E04CF4">
        <w:rPr>
          <w:rFonts w:hint="eastAsia"/>
          <w:sz w:val="24"/>
          <w:lang w:val="fr-FR"/>
        </w:rPr>
        <w:lastRenderedPageBreak/>
        <w:t>处理系统的路由，使得系统可以方便的根据路由来响应不同的组件。路由的配置如图</w:t>
      </w:r>
      <w:r w:rsidRPr="00E04CF4">
        <w:rPr>
          <w:rFonts w:hint="eastAsia"/>
          <w:sz w:val="24"/>
          <w:lang w:val="fr-FR"/>
        </w:rPr>
        <w:t>4.</w:t>
      </w:r>
      <w:r w:rsidR="006D1F4A">
        <w:rPr>
          <w:sz w:val="24"/>
          <w:lang w:val="fr-FR"/>
        </w:rPr>
        <w:t>7</w:t>
      </w:r>
      <w:r w:rsidRPr="00E04CF4">
        <w:rPr>
          <w:sz w:val="24"/>
          <w:lang w:val="fr-FR"/>
        </w:rPr>
        <w:t>所示</w:t>
      </w:r>
      <w:r w:rsidRPr="00E04CF4">
        <w:rPr>
          <w:rFonts w:hint="eastAsia"/>
          <w:sz w:val="24"/>
          <w:lang w:val="fr-FR"/>
        </w:rPr>
        <w:t>。</w:t>
      </w:r>
    </w:p>
    <w:p w:rsidR="0078451F" w:rsidRDefault="00A72C1E" w:rsidP="0078451F">
      <w:pPr>
        <w:spacing w:line="300" w:lineRule="auto"/>
        <w:rPr>
          <w:sz w:val="24"/>
        </w:rPr>
      </w:pPr>
      <w:r w:rsidRPr="00B14DA7">
        <w:rPr>
          <w:noProof/>
        </w:rPr>
        <w:drawing>
          <wp:inline distT="0" distB="0" distL="0" distR="0" wp14:anchorId="704AC107" wp14:editId="7EDC1849">
            <wp:extent cx="5286375" cy="3286125"/>
            <wp:effectExtent l="0" t="0" r="9525" b="952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75" cy="3286125"/>
                    </a:xfrm>
                    <a:prstGeom prst="rect">
                      <a:avLst/>
                    </a:prstGeom>
                    <a:noFill/>
                    <a:ln>
                      <a:noFill/>
                    </a:ln>
                  </pic:spPr>
                </pic:pic>
              </a:graphicData>
            </a:graphic>
          </wp:inline>
        </w:drawing>
      </w:r>
    </w:p>
    <w:p w:rsidR="0078451F" w:rsidRPr="00C74571" w:rsidRDefault="0078451F" w:rsidP="00980419">
      <w:pPr>
        <w:spacing w:before="120" w:after="240"/>
        <w:ind w:left="420"/>
        <w:jc w:val="center"/>
        <w:rPr>
          <w:szCs w:val="21"/>
        </w:rPr>
      </w:pPr>
      <w:r w:rsidRPr="00C74571">
        <w:rPr>
          <w:szCs w:val="21"/>
        </w:rPr>
        <w:t>图</w:t>
      </w:r>
      <w:r w:rsidRPr="00C74571">
        <w:rPr>
          <w:rFonts w:hint="eastAsia"/>
          <w:szCs w:val="21"/>
        </w:rPr>
        <w:t>4.</w:t>
      </w:r>
      <w:r w:rsidR="006D1F4A" w:rsidRPr="00C74571">
        <w:rPr>
          <w:szCs w:val="21"/>
        </w:rPr>
        <w:t>7</w:t>
      </w:r>
      <w:r w:rsidRPr="00C74571">
        <w:rPr>
          <w:rFonts w:hint="eastAsia"/>
          <w:szCs w:val="21"/>
        </w:rPr>
        <w:t xml:space="preserve"> </w:t>
      </w:r>
      <w:r w:rsidRPr="00C74571">
        <w:rPr>
          <w:rFonts w:hint="eastAsia"/>
          <w:szCs w:val="21"/>
        </w:rPr>
        <w:t>路由配置</w:t>
      </w:r>
    </w:p>
    <w:p w:rsidR="00E414D4" w:rsidRDefault="0078451F" w:rsidP="007363D5">
      <w:pPr>
        <w:spacing w:line="400" w:lineRule="exact"/>
        <w:ind w:firstLineChars="200" w:firstLine="480"/>
        <w:rPr>
          <w:sz w:val="24"/>
          <w:lang w:val="fr-FR"/>
        </w:rPr>
      </w:pPr>
      <w:r w:rsidRPr="00B80FC5">
        <w:rPr>
          <w:rFonts w:hint="eastAsia"/>
          <w:sz w:val="24"/>
          <w:lang w:val="fr-FR"/>
        </w:rPr>
        <w:t>系统中所有数据都是由后台提供的</w:t>
      </w:r>
      <w:r w:rsidRPr="00B80FC5">
        <w:rPr>
          <w:rFonts w:hint="eastAsia"/>
          <w:sz w:val="24"/>
          <w:lang w:val="fr-FR"/>
        </w:rPr>
        <w:t>ajax</w:t>
      </w:r>
      <w:r w:rsidRPr="00B80FC5">
        <w:rPr>
          <w:rFonts w:hint="eastAsia"/>
          <w:sz w:val="24"/>
          <w:lang w:val="fr-FR"/>
        </w:rPr>
        <w:t>接口返回的</w:t>
      </w:r>
      <w:r w:rsidRPr="00B80FC5">
        <w:rPr>
          <w:rFonts w:hint="eastAsia"/>
          <w:sz w:val="24"/>
          <w:lang w:val="fr-FR"/>
        </w:rPr>
        <w:t>json</w:t>
      </w:r>
      <w:r w:rsidRPr="00B80FC5">
        <w:rPr>
          <w:rFonts w:hint="eastAsia"/>
          <w:sz w:val="24"/>
          <w:lang w:val="fr-FR"/>
        </w:rPr>
        <w:t>数据，同时对于一些网站常用而又不常变的数据，采用了</w:t>
      </w:r>
      <w:r w:rsidRPr="00B80FC5">
        <w:rPr>
          <w:sz w:val="24"/>
          <w:lang w:val="fr-FR"/>
        </w:rPr>
        <w:t>local</w:t>
      </w:r>
      <w:r w:rsidRPr="00B80FC5">
        <w:rPr>
          <w:rFonts w:hint="eastAsia"/>
          <w:sz w:val="24"/>
          <w:lang w:val="fr-FR"/>
        </w:rPr>
        <w:t>s</w:t>
      </w:r>
      <w:r w:rsidRPr="00B80FC5">
        <w:rPr>
          <w:sz w:val="24"/>
          <w:lang w:val="fr-FR"/>
        </w:rPr>
        <w:t>torage</w:t>
      </w:r>
      <w:r w:rsidRPr="00B80FC5">
        <w:rPr>
          <w:sz w:val="24"/>
          <w:lang w:val="fr-FR"/>
        </w:rPr>
        <w:t>浏览器本地存储数据的技术</w:t>
      </w:r>
      <w:r w:rsidRPr="00B80FC5">
        <w:rPr>
          <w:rFonts w:hint="eastAsia"/>
          <w:sz w:val="24"/>
          <w:lang w:val="fr-FR"/>
        </w:rPr>
        <w:t>，极大的减少了网络请求，加快页面加载速度</w:t>
      </w:r>
      <w:r w:rsidRPr="0052186A">
        <w:rPr>
          <w:rFonts w:hint="eastAsia"/>
          <w:sz w:val="24"/>
          <w:vertAlign w:val="superscript"/>
          <w:lang w:val="fr-FR"/>
        </w:rPr>
        <w:t>[3]</w:t>
      </w:r>
      <w:r w:rsidRPr="00B80FC5">
        <w:rPr>
          <w:rFonts w:hint="eastAsia"/>
          <w:sz w:val="24"/>
          <w:lang w:val="fr-FR"/>
        </w:rPr>
        <w:t>。</w:t>
      </w:r>
    </w:p>
    <w:p w:rsidR="00AB1FDE" w:rsidRPr="00A47422" w:rsidRDefault="00AB1FDE" w:rsidP="00A47422">
      <w:pPr>
        <w:pStyle w:val="4"/>
        <w:spacing w:before="240" w:after="120" w:line="240" w:lineRule="auto"/>
        <w:jc w:val="left"/>
        <w:rPr>
          <w:rFonts w:ascii="黑体"/>
          <w:sz w:val="26"/>
          <w:szCs w:val="26"/>
          <w:lang w:val="fr-FR"/>
        </w:rPr>
      </w:pPr>
      <w:bookmarkStart w:id="43" w:name="_Toc482278047"/>
      <w:r w:rsidRPr="00A47422">
        <w:rPr>
          <w:rFonts w:ascii="黑体" w:hint="eastAsia"/>
          <w:sz w:val="26"/>
          <w:szCs w:val="26"/>
          <w:lang w:val="fr-FR"/>
        </w:rPr>
        <w:t>4.2.3 细节优化</w:t>
      </w:r>
      <w:bookmarkEnd w:id="43"/>
    </w:p>
    <w:p w:rsidR="00AB1FDE" w:rsidRPr="00DE2273" w:rsidRDefault="00AB1FDE" w:rsidP="00AB1FDE">
      <w:pPr>
        <w:pStyle w:val="a6"/>
        <w:numPr>
          <w:ilvl w:val="0"/>
          <w:numId w:val="6"/>
        </w:numPr>
        <w:spacing w:line="300" w:lineRule="auto"/>
        <w:ind w:firstLineChars="0"/>
        <w:rPr>
          <w:sz w:val="24"/>
        </w:rPr>
      </w:pPr>
      <w:r w:rsidRPr="00DE2273">
        <w:rPr>
          <w:rFonts w:hint="eastAsia"/>
          <w:sz w:val="24"/>
        </w:rPr>
        <w:t>网</w:t>
      </w:r>
      <w:r w:rsidRPr="00F34380">
        <w:rPr>
          <w:rFonts w:ascii="Times New Roman" w:hAnsi="Times New Roman" w:hint="eastAsia"/>
          <w:sz w:val="24"/>
          <w:szCs w:val="24"/>
          <w:lang w:val="fr-FR"/>
        </w:rPr>
        <w:t>页加载时提供</w:t>
      </w:r>
      <w:r w:rsidRPr="00F34380">
        <w:rPr>
          <w:rFonts w:ascii="Times New Roman" w:hAnsi="Times New Roman" w:hint="eastAsia"/>
          <w:sz w:val="24"/>
          <w:szCs w:val="24"/>
          <w:lang w:val="fr-FR"/>
        </w:rPr>
        <w:t>loading</w:t>
      </w:r>
      <w:r w:rsidRPr="00F34380">
        <w:rPr>
          <w:rFonts w:ascii="Times New Roman" w:hAnsi="Times New Roman" w:hint="eastAsia"/>
          <w:sz w:val="24"/>
          <w:szCs w:val="24"/>
          <w:lang w:val="fr-FR"/>
        </w:rPr>
        <w:t>动画，使得用户在操作时不会那么突兀。</w:t>
      </w:r>
    </w:p>
    <w:p w:rsidR="00AB1FDE" w:rsidRPr="00F34380" w:rsidRDefault="00AB1FDE" w:rsidP="00AB1FDE">
      <w:pPr>
        <w:pStyle w:val="a6"/>
        <w:numPr>
          <w:ilvl w:val="0"/>
          <w:numId w:val="6"/>
        </w:numPr>
        <w:spacing w:line="300" w:lineRule="auto"/>
        <w:ind w:firstLineChars="0"/>
        <w:rPr>
          <w:rFonts w:ascii="Times New Roman" w:hAnsi="Times New Roman"/>
          <w:sz w:val="24"/>
          <w:szCs w:val="24"/>
          <w:lang w:val="fr-FR"/>
        </w:rPr>
      </w:pPr>
      <w:r w:rsidRPr="00DE2273">
        <w:rPr>
          <w:rFonts w:hint="eastAsia"/>
          <w:sz w:val="24"/>
        </w:rPr>
        <w:t>当</w:t>
      </w:r>
      <w:r w:rsidRPr="00F34380">
        <w:rPr>
          <w:rFonts w:ascii="Times New Roman" w:hAnsi="Times New Roman" w:hint="eastAsia"/>
          <w:sz w:val="24"/>
          <w:szCs w:val="24"/>
          <w:lang w:val="fr-FR"/>
        </w:rPr>
        <w:t>页面滚动条离窗体顶部距离大于</w:t>
      </w:r>
      <w:r w:rsidRPr="00F34380">
        <w:rPr>
          <w:rFonts w:ascii="Times New Roman" w:hAnsi="Times New Roman" w:hint="eastAsia"/>
          <w:sz w:val="24"/>
          <w:szCs w:val="24"/>
          <w:lang w:val="fr-FR"/>
        </w:rPr>
        <w:t>200</w:t>
      </w:r>
      <w:r w:rsidRPr="00F34380">
        <w:rPr>
          <w:rFonts w:ascii="Times New Roman" w:hAnsi="Times New Roman" w:hint="eastAsia"/>
          <w:sz w:val="24"/>
          <w:szCs w:val="24"/>
          <w:lang w:val="fr-FR"/>
        </w:rPr>
        <w:t>像素时显示回到顶部的图标供用户快速回到顶部，同时做了防抖动处理，极大提高性能</w:t>
      </w:r>
      <w:r w:rsidRPr="004573A5">
        <w:rPr>
          <w:rFonts w:ascii="Times New Roman" w:hAnsi="Times New Roman" w:hint="eastAsia"/>
          <w:sz w:val="24"/>
          <w:szCs w:val="24"/>
          <w:vertAlign w:val="superscript"/>
          <w:lang w:val="fr-FR"/>
        </w:rPr>
        <w:t>[10]</w:t>
      </w:r>
      <w:r w:rsidRPr="00F34380">
        <w:rPr>
          <w:rFonts w:ascii="Times New Roman" w:hAnsi="Times New Roman" w:hint="eastAsia"/>
          <w:sz w:val="24"/>
          <w:szCs w:val="24"/>
          <w:lang w:val="fr-FR"/>
        </w:rPr>
        <w:t>。</w:t>
      </w:r>
    </w:p>
    <w:p w:rsidR="00AB1FDE" w:rsidRDefault="00AB1FDE" w:rsidP="00AB1FDE">
      <w:pPr>
        <w:pStyle w:val="a6"/>
        <w:spacing w:line="300" w:lineRule="auto"/>
        <w:ind w:left="840" w:firstLineChars="0" w:firstLine="0"/>
        <w:rPr>
          <w:rFonts w:ascii="Times New Roman" w:hAnsi="Times New Roman"/>
          <w:sz w:val="24"/>
          <w:szCs w:val="24"/>
          <w:lang w:val="fr-FR"/>
        </w:rPr>
      </w:pPr>
      <w:r w:rsidRPr="00F34380">
        <w:rPr>
          <w:rFonts w:ascii="Times New Roman" w:hAnsi="Times New Roman"/>
          <w:sz w:val="24"/>
          <w:szCs w:val="24"/>
          <w:lang w:val="fr-FR"/>
        </w:rPr>
        <w:t>核心代码如</w:t>
      </w:r>
      <w:r>
        <w:rPr>
          <w:rFonts w:ascii="Times New Roman" w:hAnsi="Times New Roman"/>
          <w:sz w:val="24"/>
          <w:szCs w:val="24"/>
          <w:lang w:val="fr-FR"/>
        </w:rPr>
        <w:t>图</w:t>
      </w:r>
      <w:r>
        <w:rPr>
          <w:rFonts w:ascii="Times New Roman" w:hAnsi="Times New Roman" w:hint="eastAsia"/>
          <w:sz w:val="24"/>
          <w:szCs w:val="24"/>
          <w:lang w:val="fr-FR"/>
        </w:rPr>
        <w:t>4.8</w:t>
      </w:r>
      <w:r>
        <w:rPr>
          <w:rFonts w:ascii="Times New Roman" w:hAnsi="Times New Roman" w:hint="eastAsia"/>
          <w:sz w:val="24"/>
          <w:szCs w:val="24"/>
          <w:lang w:val="fr-FR"/>
        </w:rPr>
        <w:t>所示</w:t>
      </w:r>
      <w:r w:rsidRPr="00F34380">
        <w:rPr>
          <w:rFonts w:ascii="Times New Roman" w:hAnsi="Times New Roman" w:hint="eastAsia"/>
          <w:sz w:val="24"/>
          <w:szCs w:val="24"/>
          <w:lang w:val="fr-FR"/>
        </w:rPr>
        <w:t>：</w:t>
      </w:r>
    </w:p>
    <w:p w:rsidR="00AB1FDE" w:rsidRDefault="004B0DC2" w:rsidP="00AB1FDE">
      <w:pPr>
        <w:pStyle w:val="a6"/>
        <w:spacing w:line="300" w:lineRule="auto"/>
        <w:ind w:left="840" w:firstLineChars="0" w:firstLine="0"/>
        <w:rPr>
          <w:rFonts w:ascii="Times New Roman" w:hAnsi="Times New Roman"/>
          <w:sz w:val="24"/>
          <w:szCs w:val="24"/>
          <w:lang w:val="fr-FR"/>
        </w:rPr>
      </w:pPr>
      <w:r>
        <w:rPr>
          <w:rFonts w:ascii="Times New Roman" w:hAnsi="Times New Roman" w:hint="eastAsia"/>
          <w:noProof/>
          <w:sz w:val="24"/>
          <w:szCs w:val="24"/>
        </w:rPr>
        <w:lastRenderedPageBreak/>
        <w:drawing>
          <wp:inline distT="0" distB="0" distL="0" distR="0">
            <wp:extent cx="4737934" cy="3452771"/>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捕获2.PNG"/>
                    <pic:cNvPicPr/>
                  </pic:nvPicPr>
                  <pic:blipFill>
                    <a:blip r:embed="rId35">
                      <a:extLst>
                        <a:ext uri="{28A0092B-C50C-407E-A947-70E740481C1C}">
                          <a14:useLocalDpi xmlns:a14="http://schemas.microsoft.com/office/drawing/2010/main" val="0"/>
                        </a:ext>
                      </a:extLst>
                    </a:blip>
                    <a:stretch>
                      <a:fillRect/>
                    </a:stretch>
                  </pic:blipFill>
                  <pic:spPr>
                    <a:xfrm>
                      <a:off x="0" y="0"/>
                      <a:ext cx="4754248" cy="3464660"/>
                    </a:xfrm>
                    <a:prstGeom prst="rect">
                      <a:avLst/>
                    </a:prstGeom>
                  </pic:spPr>
                </pic:pic>
              </a:graphicData>
            </a:graphic>
          </wp:inline>
        </w:drawing>
      </w:r>
    </w:p>
    <w:p w:rsidR="004B0DC2" w:rsidRPr="00C74571" w:rsidRDefault="004B0DC2" w:rsidP="00980419">
      <w:pPr>
        <w:spacing w:before="120" w:after="240"/>
        <w:ind w:left="420"/>
        <w:jc w:val="center"/>
        <w:rPr>
          <w:szCs w:val="21"/>
        </w:rPr>
      </w:pPr>
      <w:r w:rsidRPr="00C74571">
        <w:rPr>
          <w:szCs w:val="21"/>
        </w:rPr>
        <w:t>图</w:t>
      </w:r>
      <w:r w:rsidRPr="00C74571">
        <w:rPr>
          <w:rFonts w:hint="eastAsia"/>
          <w:szCs w:val="21"/>
        </w:rPr>
        <w:t>4.8</w:t>
      </w:r>
      <w:r w:rsidRPr="00C74571">
        <w:rPr>
          <w:szCs w:val="21"/>
        </w:rPr>
        <w:t xml:space="preserve"> </w:t>
      </w:r>
      <w:r w:rsidRPr="00C74571">
        <w:rPr>
          <w:szCs w:val="21"/>
        </w:rPr>
        <w:t>防抖动处理</w:t>
      </w:r>
    </w:p>
    <w:p w:rsidR="00AB1FDE" w:rsidRDefault="00AB1FDE" w:rsidP="00AB1FDE">
      <w:pPr>
        <w:pStyle w:val="a6"/>
        <w:numPr>
          <w:ilvl w:val="0"/>
          <w:numId w:val="6"/>
        </w:numPr>
        <w:spacing w:line="300" w:lineRule="auto"/>
        <w:ind w:firstLineChars="0"/>
        <w:rPr>
          <w:sz w:val="24"/>
        </w:rPr>
      </w:pPr>
      <w:r w:rsidRPr="00DE2273">
        <w:rPr>
          <w:rFonts w:hint="eastAsia"/>
          <w:sz w:val="24"/>
        </w:rPr>
        <w:t>点</w:t>
      </w:r>
      <w:r w:rsidRPr="00840105">
        <w:rPr>
          <w:rFonts w:ascii="Times New Roman" w:hAnsi="Times New Roman" w:hint="eastAsia"/>
          <w:sz w:val="24"/>
          <w:szCs w:val="24"/>
          <w:lang w:val="fr-FR"/>
        </w:rPr>
        <w:t>击页面加载后自动回到顶部，方便用户从头开始阅读。</w:t>
      </w:r>
    </w:p>
    <w:p w:rsidR="00DF71EA" w:rsidRPr="00844B7A" w:rsidRDefault="00AB1FDE" w:rsidP="00844B7A">
      <w:pPr>
        <w:pStyle w:val="a6"/>
        <w:numPr>
          <w:ilvl w:val="0"/>
          <w:numId w:val="6"/>
        </w:numPr>
        <w:spacing w:line="300" w:lineRule="auto"/>
        <w:ind w:firstLineChars="0"/>
        <w:rPr>
          <w:sz w:val="24"/>
        </w:rPr>
      </w:pPr>
      <w:r>
        <w:rPr>
          <w:sz w:val="24"/>
        </w:rPr>
        <w:t>网</w:t>
      </w:r>
      <w:r w:rsidRPr="00840105">
        <w:rPr>
          <w:rFonts w:ascii="Times New Roman" w:hAnsi="Times New Roman"/>
          <w:sz w:val="24"/>
          <w:szCs w:val="24"/>
          <w:lang w:val="fr-FR"/>
        </w:rPr>
        <w:t>页加上一些小图标</w:t>
      </w:r>
      <w:r w:rsidRPr="00840105">
        <w:rPr>
          <w:rFonts w:ascii="Times New Roman" w:hAnsi="Times New Roman" w:hint="eastAsia"/>
          <w:sz w:val="24"/>
          <w:szCs w:val="24"/>
          <w:lang w:val="fr-FR"/>
        </w:rPr>
        <w:t>，</w:t>
      </w:r>
      <w:r w:rsidRPr="00840105">
        <w:rPr>
          <w:rFonts w:ascii="Times New Roman" w:hAnsi="Times New Roman"/>
          <w:sz w:val="24"/>
          <w:szCs w:val="24"/>
          <w:lang w:val="fr-FR"/>
        </w:rPr>
        <w:t>保持对用户友好的交互和视觉体验</w:t>
      </w:r>
      <w:r>
        <w:rPr>
          <w:rFonts w:ascii="Times New Roman" w:hAnsi="Times New Roman" w:hint="eastAsia"/>
          <w:sz w:val="24"/>
          <w:szCs w:val="24"/>
          <w:lang w:val="fr-FR"/>
        </w:rPr>
        <w:t>。</w:t>
      </w:r>
    </w:p>
    <w:p w:rsidR="004E0754" w:rsidRPr="00D23EB0" w:rsidRDefault="000E700C" w:rsidP="004B337C">
      <w:pPr>
        <w:pStyle w:val="3"/>
        <w:spacing w:before="480" w:after="120" w:line="240" w:lineRule="auto"/>
        <w:jc w:val="left"/>
        <w:rPr>
          <w:rFonts w:ascii="黑体" w:eastAsia="黑体"/>
          <w:sz w:val="28"/>
          <w:szCs w:val="28"/>
          <w:lang w:val="fr-FR"/>
        </w:rPr>
      </w:pPr>
      <w:bookmarkStart w:id="44" w:name="_Toc482278048"/>
      <w:r>
        <w:rPr>
          <w:rFonts w:ascii="黑体" w:eastAsia="黑体" w:hint="eastAsia"/>
          <w:sz w:val="28"/>
          <w:szCs w:val="28"/>
          <w:lang w:val="fr-FR"/>
        </w:rPr>
        <w:t>4.3</w:t>
      </w:r>
      <w:r w:rsidR="00DE6297">
        <w:rPr>
          <w:rFonts w:ascii="黑体" w:eastAsia="黑体" w:hint="eastAsia"/>
          <w:sz w:val="28"/>
          <w:szCs w:val="28"/>
          <w:lang w:val="fr-FR"/>
        </w:rPr>
        <w:t xml:space="preserve"> </w:t>
      </w:r>
      <w:r w:rsidR="00AA579C" w:rsidRPr="00AA579C">
        <w:rPr>
          <w:rFonts w:ascii="黑体" w:eastAsia="黑体" w:hint="eastAsia"/>
          <w:sz w:val="28"/>
          <w:szCs w:val="28"/>
          <w:lang w:val="fr-FR"/>
        </w:rPr>
        <w:t>后台</w:t>
      </w:r>
      <w:bookmarkEnd w:id="44"/>
    </w:p>
    <w:p w:rsidR="0095244A" w:rsidRPr="00A47422" w:rsidRDefault="003216FD" w:rsidP="00A47422">
      <w:pPr>
        <w:pStyle w:val="4"/>
        <w:spacing w:before="240" w:after="120" w:line="240" w:lineRule="auto"/>
        <w:jc w:val="left"/>
        <w:rPr>
          <w:rFonts w:ascii="黑体"/>
          <w:sz w:val="26"/>
          <w:szCs w:val="26"/>
          <w:lang w:val="fr-FR"/>
        </w:rPr>
      </w:pPr>
      <w:bookmarkStart w:id="45" w:name="_Toc482278049"/>
      <w:r w:rsidRPr="00A47422">
        <w:rPr>
          <w:rFonts w:ascii="黑体" w:hint="eastAsia"/>
          <w:sz w:val="26"/>
          <w:szCs w:val="26"/>
          <w:lang w:val="fr-FR"/>
        </w:rPr>
        <w:t>4.3.</w:t>
      </w:r>
      <w:r w:rsidR="00D23EB0" w:rsidRPr="00A47422">
        <w:rPr>
          <w:rFonts w:ascii="黑体"/>
          <w:sz w:val="26"/>
          <w:szCs w:val="26"/>
          <w:lang w:val="fr-FR"/>
        </w:rPr>
        <w:t>1</w:t>
      </w:r>
      <w:r w:rsidR="0095244A" w:rsidRPr="00A47422">
        <w:rPr>
          <w:rFonts w:ascii="黑体" w:hint="eastAsia"/>
          <w:sz w:val="26"/>
          <w:szCs w:val="26"/>
          <w:lang w:val="fr-FR"/>
        </w:rPr>
        <w:t xml:space="preserve"> </w:t>
      </w:r>
      <w:r w:rsidR="009D5EA2" w:rsidRPr="00A47422">
        <w:rPr>
          <w:rFonts w:ascii="黑体" w:hint="eastAsia"/>
          <w:sz w:val="26"/>
          <w:szCs w:val="26"/>
          <w:lang w:val="fr-FR"/>
        </w:rPr>
        <w:t>后台登录</w:t>
      </w:r>
      <w:bookmarkEnd w:id="45"/>
    </w:p>
    <w:p w:rsidR="00CA7BDF" w:rsidRPr="00B36805" w:rsidRDefault="009E11C4" w:rsidP="00B36805">
      <w:pPr>
        <w:spacing w:line="400" w:lineRule="exact"/>
        <w:ind w:firstLineChars="200" w:firstLine="480"/>
        <w:rPr>
          <w:sz w:val="24"/>
          <w:lang w:val="fr-FR"/>
        </w:rPr>
      </w:pPr>
      <w:r w:rsidRPr="007108E7">
        <w:rPr>
          <w:sz w:val="24"/>
          <w:lang w:val="fr-FR"/>
        </w:rPr>
        <w:t>输入后台网址</w:t>
      </w:r>
      <w:r w:rsidRPr="009E11C4">
        <w:rPr>
          <w:rFonts w:hint="eastAsia"/>
          <w:sz w:val="24"/>
          <w:lang w:val="fr-FR"/>
        </w:rPr>
        <w:t>，</w:t>
      </w:r>
      <w:r w:rsidRPr="007108E7">
        <w:rPr>
          <w:sz w:val="24"/>
          <w:lang w:val="fr-FR"/>
        </w:rPr>
        <w:t>经过</w:t>
      </w:r>
      <w:r w:rsidRPr="007108E7">
        <w:rPr>
          <w:rFonts w:hint="eastAsia"/>
          <w:sz w:val="24"/>
          <w:lang w:val="fr-FR"/>
        </w:rPr>
        <w:t>入口文件</w:t>
      </w:r>
      <w:r w:rsidRPr="009E11C4">
        <w:rPr>
          <w:sz w:val="24"/>
          <w:lang w:val="fr-FR"/>
        </w:rPr>
        <w:t>index</w:t>
      </w:r>
      <w:r w:rsidRPr="009E11C4">
        <w:rPr>
          <w:rFonts w:hint="eastAsia"/>
          <w:sz w:val="24"/>
          <w:lang w:val="fr-FR"/>
        </w:rPr>
        <w:t>.php</w:t>
      </w:r>
      <w:r w:rsidRPr="009E11C4">
        <w:rPr>
          <w:rFonts w:hint="eastAsia"/>
          <w:sz w:val="24"/>
          <w:lang w:val="fr-FR"/>
        </w:rPr>
        <w:t>，</w:t>
      </w:r>
      <w:r w:rsidRPr="007108E7">
        <w:rPr>
          <w:rFonts w:hint="eastAsia"/>
          <w:sz w:val="24"/>
          <w:lang w:val="fr-FR"/>
        </w:rPr>
        <w:t>指引到</w:t>
      </w:r>
      <w:r w:rsidRPr="009E11C4">
        <w:rPr>
          <w:sz w:val="24"/>
          <w:lang w:val="fr-FR"/>
        </w:rPr>
        <w:t xml:space="preserve">System/HyStart/login </w:t>
      </w:r>
      <w:r w:rsidRPr="007108E7">
        <w:rPr>
          <w:sz w:val="24"/>
          <w:lang w:val="fr-FR"/>
        </w:rPr>
        <w:t>这个路由上</w:t>
      </w:r>
      <w:r w:rsidRPr="009E11C4">
        <w:rPr>
          <w:rFonts w:hint="eastAsia"/>
          <w:sz w:val="24"/>
          <w:lang w:val="fr-FR"/>
        </w:rPr>
        <w:t>，</w:t>
      </w:r>
      <w:r w:rsidRPr="007108E7">
        <w:rPr>
          <w:sz w:val="24"/>
          <w:lang w:val="fr-FR"/>
        </w:rPr>
        <w:t>服务器渲染页面返回给页面显示</w:t>
      </w:r>
      <w:r w:rsidRPr="004573A5">
        <w:rPr>
          <w:rFonts w:hint="eastAsia"/>
          <w:sz w:val="24"/>
          <w:vertAlign w:val="superscript"/>
          <w:lang w:val="fr-FR"/>
        </w:rPr>
        <w:t>[8]</w:t>
      </w:r>
      <w:r w:rsidRPr="007108E7">
        <w:rPr>
          <w:rFonts w:hint="eastAsia"/>
          <w:sz w:val="24"/>
          <w:lang w:val="fr-FR"/>
        </w:rPr>
        <w:t>。这里的登录操作是以</w:t>
      </w:r>
      <w:r w:rsidRPr="007108E7">
        <w:rPr>
          <w:rFonts w:hint="eastAsia"/>
          <w:sz w:val="24"/>
          <w:lang w:val="fr-FR"/>
        </w:rPr>
        <w:t>ajax</w:t>
      </w:r>
      <w:r w:rsidRPr="007108E7">
        <w:rPr>
          <w:rFonts w:hint="eastAsia"/>
          <w:sz w:val="24"/>
          <w:lang w:val="fr-FR"/>
        </w:rPr>
        <w:t>方式向后台发起请求的，不会造成页面的刷新。</w:t>
      </w:r>
      <w:r w:rsidRPr="007108E7">
        <w:rPr>
          <w:sz w:val="24"/>
          <w:lang w:val="fr-FR"/>
        </w:rPr>
        <w:t>账号</w:t>
      </w:r>
      <w:r w:rsidRPr="007108E7">
        <w:rPr>
          <w:rFonts w:hint="eastAsia"/>
          <w:sz w:val="24"/>
          <w:lang w:val="fr-FR"/>
        </w:rPr>
        <w:t>、</w:t>
      </w:r>
      <w:r w:rsidRPr="007108E7">
        <w:rPr>
          <w:sz w:val="24"/>
          <w:lang w:val="fr-FR"/>
        </w:rPr>
        <w:t>密码正确后进入后台首页</w:t>
      </w:r>
      <w:r w:rsidRPr="007108E7">
        <w:rPr>
          <w:rFonts w:hint="eastAsia"/>
          <w:sz w:val="24"/>
          <w:lang w:val="fr-FR"/>
        </w:rPr>
        <w:t>。登录页如图</w:t>
      </w:r>
      <w:r w:rsidRPr="007108E7">
        <w:rPr>
          <w:rFonts w:hint="eastAsia"/>
          <w:sz w:val="24"/>
          <w:lang w:val="fr-FR"/>
        </w:rPr>
        <w:t>4.</w:t>
      </w:r>
      <w:r w:rsidR="00093B53">
        <w:rPr>
          <w:sz w:val="24"/>
          <w:lang w:val="fr-FR"/>
        </w:rPr>
        <w:t>9</w:t>
      </w:r>
      <w:r w:rsidRPr="007108E7">
        <w:rPr>
          <w:rFonts w:hint="eastAsia"/>
          <w:sz w:val="24"/>
          <w:lang w:val="fr-FR"/>
        </w:rPr>
        <w:t>所示。</w:t>
      </w:r>
    </w:p>
    <w:p w:rsidR="00CA7BDF" w:rsidRDefault="00A72C1E" w:rsidP="00CA7BDF">
      <w:pPr>
        <w:spacing w:line="300" w:lineRule="auto"/>
        <w:rPr>
          <w:sz w:val="24"/>
        </w:rPr>
      </w:pPr>
      <w:r w:rsidRPr="00CA7BDF">
        <w:rPr>
          <w:noProof/>
          <w:sz w:val="24"/>
        </w:rPr>
        <w:lastRenderedPageBreak/>
        <w:drawing>
          <wp:inline distT="0" distB="0" distL="0" distR="0" wp14:anchorId="5C9C9457" wp14:editId="7DF3B621">
            <wp:extent cx="5286375" cy="2352675"/>
            <wp:effectExtent l="0" t="0" r="9525" b="952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6375" cy="2352675"/>
                    </a:xfrm>
                    <a:prstGeom prst="rect">
                      <a:avLst/>
                    </a:prstGeom>
                    <a:noFill/>
                    <a:ln>
                      <a:noFill/>
                    </a:ln>
                  </pic:spPr>
                </pic:pic>
              </a:graphicData>
            </a:graphic>
          </wp:inline>
        </w:drawing>
      </w:r>
    </w:p>
    <w:p w:rsidR="00CA7BDF" w:rsidRPr="00C74571" w:rsidRDefault="00CA7BDF" w:rsidP="00980419">
      <w:pPr>
        <w:spacing w:before="120" w:after="240"/>
        <w:ind w:left="420"/>
        <w:jc w:val="center"/>
        <w:rPr>
          <w:szCs w:val="21"/>
        </w:rPr>
      </w:pPr>
      <w:r w:rsidRPr="00C74571">
        <w:rPr>
          <w:szCs w:val="21"/>
        </w:rPr>
        <w:t>图</w:t>
      </w:r>
      <w:r w:rsidRPr="00C74571">
        <w:rPr>
          <w:rFonts w:hint="eastAsia"/>
          <w:szCs w:val="21"/>
        </w:rPr>
        <w:t>4.</w:t>
      </w:r>
      <w:r w:rsidR="00093B53" w:rsidRPr="00C74571">
        <w:rPr>
          <w:szCs w:val="21"/>
        </w:rPr>
        <w:t>9</w:t>
      </w:r>
      <w:r w:rsidRPr="00C74571">
        <w:rPr>
          <w:rFonts w:hint="eastAsia"/>
          <w:szCs w:val="21"/>
        </w:rPr>
        <w:t xml:space="preserve"> </w:t>
      </w:r>
      <w:r w:rsidRPr="00C74571">
        <w:rPr>
          <w:rFonts w:hint="eastAsia"/>
          <w:szCs w:val="21"/>
        </w:rPr>
        <w:t>系统后台登录页</w:t>
      </w:r>
    </w:p>
    <w:p w:rsidR="00F178A8" w:rsidRPr="00A47422" w:rsidRDefault="003216FD" w:rsidP="00A47422">
      <w:pPr>
        <w:pStyle w:val="4"/>
        <w:spacing w:before="240" w:after="120" w:line="240" w:lineRule="auto"/>
        <w:jc w:val="left"/>
        <w:rPr>
          <w:rFonts w:ascii="黑体"/>
          <w:sz w:val="26"/>
          <w:szCs w:val="26"/>
          <w:lang w:val="fr-FR"/>
        </w:rPr>
      </w:pPr>
      <w:bookmarkStart w:id="46" w:name="_Toc482278050"/>
      <w:r w:rsidRPr="00A47422">
        <w:rPr>
          <w:rFonts w:ascii="黑体" w:hint="eastAsia"/>
          <w:sz w:val="26"/>
          <w:szCs w:val="26"/>
          <w:lang w:val="fr-FR"/>
        </w:rPr>
        <w:t>4.3.</w:t>
      </w:r>
      <w:r w:rsidR="00D23EB0" w:rsidRPr="00A47422">
        <w:rPr>
          <w:rFonts w:ascii="黑体"/>
          <w:sz w:val="26"/>
          <w:szCs w:val="26"/>
          <w:lang w:val="fr-FR"/>
        </w:rPr>
        <w:t>2</w:t>
      </w:r>
      <w:r w:rsidR="00F178A8" w:rsidRPr="00A47422">
        <w:rPr>
          <w:rFonts w:ascii="黑体" w:hint="eastAsia"/>
          <w:sz w:val="26"/>
          <w:szCs w:val="26"/>
          <w:lang w:val="fr-FR"/>
        </w:rPr>
        <w:t xml:space="preserve"> </w:t>
      </w:r>
      <w:r w:rsidR="00AE1181" w:rsidRPr="00A47422">
        <w:rPr>
          <w:rFonts w:ascii="黑体" w:hint="eastAsia"/>
          <w:sz w:val="26"/>
          <w:szCs w:val="26"/>
          <w:lang w:val="fr-FR"/>
        </w:rPr>
        <w:t>文章管理模块</w:t>
      </w:r>
      <w:bookmarkEnd w:id="46"/>
    </w:p>
    <w:p w:rsidR="00370D15" w:rsidRPr="00B7655D" w:rsidRDefault="00E43B6C" w:rsidP="00B7655D">
      <w:pPr>
        <w:spacing w:line="400" w:lineRule="exact"/>
        <w:ind w:firstLineChars="200" w:firstLine="480"/>
        <w:rPr>
          <w:sz w:val="24"/>
          <w:lang w:val="fr-FR"/>
        </w:rPr>
      </w:pPr>
      <w:r w:rsidRPr="00E43B6C">
        <w:rPr>
          <w:sz w:val="24"/>
          <w:lang w:val="fr-FR"/>
        </w:rPr>
        <w:t>在</w:t>
      </w:r>
      <w:r w:rsidRPr="00E43B6C">
        <w:rPr>
          <w:rFonts w:hint="eastAsia"/>
          <w:sz w:val="24"/>
          <w:lang w:val="fr-FR"/>
        </w:rPr>
        <w:t>文章内容</w:t>
      </w:r>
      <w:r w:rsidRPr="00E43B6C">
        <w:rPr>
          <w:sz w:val="24"/>
          <w:lang w:val="fr-FR"/>
        </w:rPr>
        <w:t>页面你可以查看文章的标题</w:t>
      </w:r>
      <w:r w:rsidRPr="00E43B6C">
        <w:rPr>
          <w:rFonts w:hint="eastAsia"/>
          <w:sz w:val="24"/>
          <w:lang w:val="fr-FR"/>
        </w:rPr>
        <w:t>、</w:t>
      </w:r>
      <w:r w:rsidRPr="00E43B6C">
        <w:rPr>
          <w:sz w:val="24"/>
          <w:lang w:val="fr-FR"/>
        </w:rPr>
        <w:t>所属类别</w:t>
      </w:r>
      <w:r w:rsidRPr="00E43B6C">
        <w:rPr>
          <w:rFonts w:hint="eastAsia"/>
          <w:sz w:val="24"/>
          <w:lang w:val="fr-FR"/>
        </w:rPr>
        <w:t>、</w:t>
      </w:r>
      <w:r w:rsidRPr="00E43B6C">
        <w:rPr>
          <w:sz w:val="24"/>
          <w:lang w:val="fr-FR"/>
        </w:rPr>
        <w:t>发布人、文章点击量</w:t>
      </w:r>
      <w:r w:rsidRPr="00E43B6C">
        <w:rPr>
          <w:rFonts w:hint="eastAsia"/>
          <w:sz w:val="24"/>
          <w:lang w:val="fr-FR"/>
        </w:rPr>
        <w:t>、</w:t>
      </w:r>
      <w:r w:rsidRPr="00E43B6C">
        <w:rPr>
          <w:sz w:val="24"/>
          <w:lang w:val="fr-FR"/>
        </w:rPr>
        <w:t>文章附件下载</w:t>
      </w:r>
      <w:r w:rsidRPr="00E43B6C">
        <w:rPr>
          <w:rFonts w:hint="eastAsia"/>
          <w:sz w:val="24"/>
          <w:lang w:val="fr-FR"/>
        </w:rPr>
        <w:t>、</w:t>
      </w:r>
      <w:r w:rsidRPr="00E43B6C">
        <w:rPr>
          <w:sz w:val="24"/>
          <w:lang w:val="fr-FR"/>
        </w:rPr>
        <w:t>发布时间</w:t>
      </w:r>
      <w:r w:rsidRPr="00E43B6C">
        <w:rPr>
          <w:rFonts w:hint="eastAsia"/>
          <w:sz w:val="24"/>
          <w:lang w:val="fr-FR"/>
        </w:rPr>
        <w:t>、文章</w:t>
      </w:r>
      <w:r w:rsidRPr="00E43B6C">
        <w:rPr>
          <w:sz w:val="24"/>
          <w:lang w:val="fr-FR"/>
        </w:rPr>
        <w:t>是否发布</w:t>
      </w:r>
      <w:r w:rsidRPr="00E43B6C">
        <w:rPr>
          <w:rFonts w:hint="eastAsia"/>
          <w:sz w:val="24"/>
          <w:lang w:val="fr-FR"/>
        </w:rPr>
        <w:t>、文章状态。可以根据文章标题来进行模糊查询，类别以及是否发布来进行查询。可以把数据导出成</w:t>
      </w:r>
      <w:r w:rsidRPr="00E43B6C">
        <w:rPr>
          <w:rFonts w:hint="eastAsia"/>
          <w:sz w:val="24"/>
          <w:lang w:val="fr-FR"/>
        </w:rPr>
        <w:t>excel</w:t>
      </w:r>
      <w:r w:rsidRPr="00E43B6C">
        <w:rPr>
          <w:sz w:val="24"/>
          <w:lang w:val="fr-FR"/>
        </w:rPr>
        <w:t>表格</w:t>
      </w:r>
      <w:r w:rsidRPr="00E43B6C">
        <w:rPr>
          <w:rFonts w:hint="eastAsia"/>
          <w:sz w:val="24"/>
          <w:lang w:val="fr-FR"/>
        </w:rPr>
        <w:t>，</w:t>
      </w:r>
      <w:r w:rsidRPr="00E43B6C">
        <w:rPr>
          <w:sz w:val="24"/>
          <w:lang w:val="fr-FR"/>
        </w:rPr>
        <w:t>也可以进行打印操作</w:t>
      </w:r>
      <w:r w:rsidRPr="00E43B6C">
        <w:rPr>
          <w:rFonts w:hint="eastAsia"/>
          <w:sz w:val="24"/>
          <w:lang w:val="fr-FR"/>
        </w:rPr>
        <w:t>。</w:t>
      </w:r>
      <w:r w:rsidRPr="00E43B6C">
        <w:rPr>
          <w:sz w:val="24"/>
          <w:lang w:val="fr-FR"/>
        </w:rPr>
        <w:t>如图</w:t>
      </w:r>
      <w:r w:rsidRPr="00E43B6C">
        <w:rPr>
          <w:rFonts w:hint="eastAsia"/>
          <w:sz w:val="24"/>
          <w:lang w:val="fr-FR"/>
        </w:rPr>
        <w:t>4.</w:t>
      </w:r>
      <w:r w:rsidR="00231869">
        <w:rPr>
          <w:sz w:val="24"/>
          <w:lang w:val="fr-FR"/>
        </w:rPr>
        <w:t>10</w:t>
      </w:r>
      <w:r w:rsidRPr="00E43B6C">
        <w:rPr>
          <w:rFonts w:hint="eastAsia"/>
          <w:sz w:val="24"/>
          <w:lang w:val="fr-FR"/>
        </w:rPr>
        <w:t>所示。</w:t>
      </w:r>
    </w:p>
    <w:p w:rsidR="00370D15" w:rsidRDefault="00A72C1E" w:rsidP="006A49F1">
      <w:pPr>
        <w:spacing w:line="300" w:lineRule="auto"/>
        <w:jc w:val="center"/>
        <w:rPr>
          <w:sz w:val="24"/>
        </w:rPr>
      </w:pPr>
      <w:bookmarkStart w:id="47" w:name="_GoBack"/>
      <w:r w:rsidRPr="00370D15">
        <w:rPr>
          <w:noProof/>
          <w:sz w:val="24"/>
        </w:rPr>
        <w:drawing>
          <wp:inline distT="0" distB="0" distL="0" distR="0" wp14:anchorId="099EF8BE" wp14:editId="32B9421A">
            <wp:extent cx="5276850" cy="3362325"/>
            <wp:effectExtent l="0" t="0" r="0" b="9525"/>
            <wp:docPr id="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bookmarkEnd w:id="47"/>
    </w:p>
    <w:p w:rsidR="00370D15" w:rsidRPr="00C74571" w:rsidRDefault="00370D15" w:rsidP="00980419">
      <w:pPr>
        <w:spacing w:before="120" w:after="240"/>
        <w:ind w:left="420"/>
        <w:jc w:val="center"/>
        <w:rPr>
          <w:szCs w:val="21"/>
        </w:rPr>
      </w:pPr>
      <w:r w:rsidRPr="00C74571">
        <w:rPr>
          <w:szCs w:val="21"/>
        </w:rPr>
        <w:t>图</w:t>
      </w:r>
      <w:r w:rsidRPr="00C74571">
        <w:rPr>
          <w:rFonts w:hint="eastAsia"/>
          <w:szCs w:val="21"/>
        </w:rPr>
        <w:t>4.</w:t>
      </w:r>
      <w:r w:rsidR="00231869" w:rsidRPr="00C74571">
        <w:rPr>
          <w:szCs w:val="21"/>
        </w:rPr>
        <w:t>10</w:t>
      </w:r>
      <w:r w:rsidRPr="00C74571">
        <w:rPr>
          <w:szCs w:val="21"/>
        </w:rPr>
        <w:t xml:space="preserve"> </w:t>
      </w:r>
      <w:r w:rsidRPr="00C74571">
        <w:rPr>
          <w:rFonts w:hint="eastAsia"/>
          <w:szCs w:val="21"/>
        </w:rPr>
        <w:t>文章内容</w:t>
      </w:r>
      <w:r w:rsidRPr="00C74571">
        <w:rPr>
          <w:szCs w:val="21"/>
        </w:rPr>
        <w:t>页面</w:t>
      </w:r>
    </w:p>
    <w:p w:rsidR="00B13619" w:rsidRPr="00087329" w:rsidRDefault="00EB3A87" w:rsidP="00087329">
      <w:pPr>
        <w:spacing w:line="400" w:lineRule="exact"/>
        <w:ind w:firstLineChars="200" w:firstLine="480"/>
        <w:rPr>
          <w:sz w:val="24"/>
          <w:lang w:val="fr-FR"/>
        </w:rPr>
      </w:pPr>
      <w:r w:rsidRPr="00EB3A87">
        <w:rPr>
          <w:rFonts w:hint="eastAsia"/>
          <w:sz w:val="24"/>
          <w:lang w:val="fr-FR"/>
        </w:rPr>
        <w:t>点击发布文章按钮，弹窗显示新增文章的页面，在这个页面填写文章的标题（必填</w:t>
      </w:r>
      <w:r w:rsidRPr="00EB3A87">
        <w:rPr>
          <w:rFonts w:hint="eastAsia"/>
          <w:sz w:val="24"/>
          <w:lang w:val="fr-FR"/>
        </w:rPr>
        <w:t>2-</w:t>
      </w:r>
      <w:r w:rsidRPr="00EB3A87">
        <w:rPr>
          <w:sz w:val="24"/>
          <w:lang w:val="fr-FR"/>
        </w:rPr>
        <w:t>100</w:t>
      </w:r>
      <w:r w:rsidRPr="00EB3A87">
        <w:rPr>
          <w:sz w:val="24"/>
          <w:lang w:val="fr-FR"/>
        </w:rPr>
        <w:t>个长度的字符</w:t>
      </w:r>
      <w:r w:rsidRPr="00EB3A87">
        <w:rPr>
          <w:rFonts w:hint="eastAsia"/>
          <w:sz w:val="24"/>
          <w:lang w:val="fr-FR"/>
        </w:rPr>
        <w:t>）、类别、内容、点击量（非必填必须是数字）等字段</w:t>
      </w:r>
      <w:r w:rsidRPr="00EB3A87">
        <w:rPr>
          <w:rFonts w:hint="eastAsia"/>
          <w:sz w:val="24"/>
          <w:lang w:val="fr-FR"/>
        </w:rPr>
        <w:lastRenderedPageBreak/>
        <w:t>来快速新建一篇文章，其中必须符合字段的验证规则才可以提交成功。如图</w:t>
      </w:r>
      <w:r w:rsidRPr="00EB3A87">
        <w:rPr>
          <w:rFonts w:hint="eastAsia"/>
          <w:sz w:val="24"/>
          <w:lang w:val="fr-FR"/>
        </w:rPr>
        <w:t>4.</w:t>
      </w:r>
      <w:r w:rsidR="00231869">
        <w:rPr>
          <w:sz w:val="24"/>
          <w:lang w:val="fr-FR"/>
        </w:rPr>
        <w:t>11</w:t>
      </w:r>
      <w:r w:rsidRPr="00EB3A87">
        <w:rPr>
          <w:rFonts w:hint="eastAsia"/>
          <w:sz w:val="24"/>
          <w:lang w:val="fr-FR"/>
        </w:rPr>
        <w:t>所示。</w:t>
      </w:r>
    </w:p>
    <w:p w:rsidR="00B13619" w:rsidRDefault="00A72C1E" w:rsidP="000F70E1">
      <w:pPr>
        <w:spacing w:line="300" w:lineRule="auto"/>
        <w:jc w:val="center"/>
        <w:rPr>
          <w:sz w:val="24"/>
        </w:rPr>
      </w:pPr>
      <w:r w:rsidRPr="00B13619">
        <w:rPr>
          <w:noProof/>
          <w:sz w:val="24"/>
        </w:rPr>
        <w:drawing>
          <wp:inline distT="0" distB="0" distL="0" distR="0" wp14:anchorId="0829B850" wp14:editId="439098DF">
            <wp:extent cx="5020574" cy="3199030"/>
            <wp:effectExtent l="0" t="0" r="8890" b="1905"/>
            <wp:docPr id="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5354" cy="3202076"/>
                    </a:xfrm>
                    <a:prstGeom prst="rect">
                      <a:avLst/>
                    </a:prstGeom>
                    <a:noFill/>
                    <a:ln>
                      <a:noFill/>
                    </a:ln>
                  </pic:spPr>
                </pic:pic>
              </a:graphicData>
            </a:graphic>
          </wp:inline>
        </w:drawing>
      </w:r>
    </w:p>
    <w:p w:rsidR="00B13619" w:rsidRPr="00C74571" w:rsidRDefault="00B13619" w:rsidP="00980419">
      <w:pPr>
        <w:spacing w:before="120" w:after="240"/>
        <w:ind w:left="420"/>
        <w:jc w:val="center"/>
        <w:rPr>
          <w:szCs w:val="21"/>
        </w:rPr>
      </w:pPr>
      <w:r w:rsidRPr="00C74571">
        <w:rPr>
          <w:rFonts w:hint="eastAsia"/>
          <w:szCs w:val="21"/>
        </w:rPr>
        <w:t>图</w:t>
      </w:r>
      <w:r w:rsidRPr="00C74571">
        <w:rPr>
          <w:rFonts w:hint="eastAsia"/>
          <w:szCs w:val="21"/>
        </w:rPr>
        <w:t>4.</w:t>
      </w:r>
      <w:r w:rsidR="00231869" w:rsidRPr="00C74571">
        <w:rPr>
          <w:szCs w:val="21"/>
        </w:rPr>
        <w:t>11</w:t>
      </w:r>
      <w:r w:rsidRPr="00C74571">
        <w:rPr>
          <w:szCs w:val="21"/>
        </w:rPr>
        <w:t xml:space="preserve"> </w:t>
      </w:r>
      <w:r w:rsidRPr="00C74571">
        <w:rPr>
          <w:szCs w:val="21"/>
        </w:rPr>
        <w:t>新增文章页面</w:t>
      </w:r>
    </w:p>
    <w:p w:rsidR="0051706B" w:rsidRPr="00643B6B" w:rsidRDefault="00177532" w:rsidP="00643B6B">
      <w:pPr>
        <w:spacing w:line="400" w:lineRule="exact"/>
        <w:ind w:firstLineChars="200" w:firstLine="480"/>
        <w:rPr>
          <w:sz w:val="24"/>
          <w:lang w:val="fr-FR"/>
        </w:rPr>
      </w:pPr>
      <w:r w:rsidRPr="00F7775E">
        <w:rPr>
          <w:sz w:val="24"/>
          <w:lang w:val="fr-FR"/>
        </w:rPr>
        <w:t>点击编辑按钮</w:t>
      </w:r>
      <w:r w:rsidRPr="00F7775E">
        <w:rPr>
          <w:rFonts w:hint="eastAsia"/>
          <w:sz w:val="24"/>
          <w:lang w:val="fr-FR"/>
        </w:rPr>
        <w:t>，</w:t>
      </w:r>
      <w:r w:rsidRPr="00F7775E">
        <w:rPr>
          <w:sz w:val="24"/>
          <w:lang w:val="fr-FR"/>
        </w:rPr>
        <w:t>弹窗显示文章内容编辑页面</w:t>
      </w:r>
      <w:r w:rsidRPr="00F7775E">
        <w:rPr>
          <w:rFonts w:hint="eastAsia"/>
          <w:sz w:val="24"/>
          <w:lang w:val="fr-FR"/>
        </w:rPr>
        <w:t>，</w:t>
      </w:r>
      <w:r w:rsidRPr="00F7775E">
        <w:rPr>
          <w:sz w:val="24"/>
          <w:lang w:val="fr-FR"/>
        </w:rPr>
        <w:t>在这个页面</w:t>
      </w:r>
      <w:r w:rsidRPr="00F7775E">
        <w:rPr>
          <w:rFonts w:hint="eastAsia"/>
          <w:sz w:val="24"/>
          <w:lang w:val="fr-FR"/>
        </w:rPr>
        <w:t>编辑文章的标题、类别、内容等字段来快速修改一篇文章的内容。同样的必须满足创建时的规则，如图</w:t>
      </w:r>
      <w:r w:rsidRPr="00F7775E">
        <w:rPr>
          <w:rFonts w:hint="eastAsia"/>
          <w:sz w:val="24"/>
          <w:lang w:val="fr-FR"/>
        </w:rPr>
        <w:t>4.1</w:t>
      </w:r>
      <w:r w:rsidR="00231869">
        <w:rPr>
          <w:sz w:val="24"/>
          <w:lang w:val="fr-FR"/>
        </w:rPr>
        <w:t>2</w:t>
      </w:r>
      <w:r w:rsidRPr="00F7775E">
        <w:rPr>
          <w:rFonts w:hint="eastAsia"/>
          <w:sz w:val="24"/>
          <w:lang w:val="fr-FR"/>
        </w:rPr>
        <w:t>所示。</w:t>
      </w:r>
    </w:p>
    <w:p w:rsidR="0051706B" w:rsidRDefault="0051706B" w:rsidP="000F70E1">
      <w:pPr>
        <w:spacing w:line="300" w:lineRule="auto"/>
        <w:jc w:val="center"/>
        <w:rPr>
          <w:sz w:val="24"/>
        </w:rPr>
      </w:pPr>
      <w:r>
        <w:rPr>
          <w:rFonts w:hint="eastAsia"/>
          <w:noProof/>
          <w:sz w:val="24"/>
        </w:rPr>
        <w:drawing>
          <wp:inline distT="0" distB="0" distL="0" distR="0" wp14:anchorId="1D458B9D" wp14:editId="1009CF65">
            <wp:extent cx="4925683" cy="3140182"/>
            <wp:effectExtent l="0" t="0" r="889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z.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2672" cy="3144637"/>
                    </a:xfrm>
                    <a:prstGeom prst="rect">
                      <a:avLst/>
                    </a:prstGeom>
                  </pic:spPr>
                </pic:pic>
              </a:graphicData>
            </a:graphic>
          </wp:inline>
        </w:drawing>
      </w:r>
    </w:p>
    <w:p w:rsidR="0051706B" w:rsidRPr="00C74571" w:rsidRDefault="0051706B" w:rsidP="00980419">
      <w:pPr>
        <w:spacing w:before="120" w:after="240"/>
        <w:ind w:left="420"/>
        <w:jc w:val="center"/>
        <w:rPr>
          <w:szCs w:val="21"/>
        </w:rPr>
      </w:pPr>
      <w:r w:rsidRPr="005613D1">
        <w:rPr>
          <w:szCs w:val="21"/>
        </w:rPr>
        <w:t>图</w:t>
      </w:r>
      <w:r w:rsidRPr="005613D1">
        <w:rPr>
          <w:rFonts w:hint="eastAsia"/>
          <w:szCs w:val="21"/>
        </w:rPr>
        <w:t>4.1</w:t>
      </w:r>
      <w:r w:rsidR="00231869">
        <w:rPr>
          <w:szCs w:val="21"/>
        </w:rPr>
        <w:t>2</w:t>
      </w:r>
      <w:r w:rsidRPr="005613D1">
        <w:rPr>
          <w:rFonts w:hint="eastAsia"/>
          <w:szCs w:val="21"/>
        </w:rPr>
        <w:t xml:space="preserve"> </w:t>
      </w:r>
      <w:r w:rsidRPr="005613D1">
        <w:rPr>
          <w:szCs w:val="21"/>
        </w:rPr>
        <w:t>文章内容编辑页面</w:t>
      </w:r>
    </w:p>
    <w:p w:rsidR="00DB1D9F" w:rsidRPr="00DB1D9F" w:rsidRDefault="00DB1D9F" w:rsidP="00F83A96">
      <w:pPr>
        <w:spacing w:line="400" w:lineRule="exact"/>
        <w:ind w:firstLineChars="200" w:firstLine="480"/>
        <w:rPr>
          <w:sz w:val="24"/>
          <w:lang w:val="fr-FR"/>
        </w:rPr>
      </w:pPr>
      <w:r w:rsidRPr="00DB1D9F">
        <w:rPr>
          <w:sz w:val="24"/>
          <w:lang w:val="fr-FR"/>
        </w:rPr>
        <w:lastRenderedPageBreak/>
        <w:t>在类似的这个页面</w:t>
      </w:r>
      <w:r w:rsidRPr="00DB1D9F">
        <w:rPr>
          <w:rFonts w:hint="eastAsia"/>
          <w:sz w:val="24"/>
          <w:lang w:val="fr-FR"/>
        </w:rPr>
        <w:t>，</w:t>
      </w:r>
      <w:r w:rsidRPr="00DB1D9F">
        <w:rPr>
          <w:sz w:val="24"/>
          <w:lang w:val="fr-FR"/>
        </w:rPr>
        <w:t>你可以进行搜索</w:t>
      </w:r>
      <w:r w:rsidRPr="00DB1D9F">
        <w:rPr>
          <w:rFonts w:hint="eastAsia"/>
          <w:sz w:val="24"/>
          <w:lang w:val="fr-FR"/>
        </w:rPr>
        <w:t>、</w:t>
      </w:r>
      <w:r w:rsidRPr="00DB1D9F">
        <w:rPr>
          <w:sz w:val="24"/>
          <w:lang w:val="fr-FR"/>
        </w:rPr>
        <w:t>新增</w:t>
      </w:r>
      <w:r w:rsidRPr="00DB1D9F">
        <w:rPr>
          <w:rFonts w:hint="eastAsia"/>
          <w:sz w:val="24"/>
          <w:lang w:val="fr-FR"/>
        </w:rPr>
        <w:t>、</w:t>
      </w:r>
      <w:r w:rsidRPr="00DB1D9F">
        <w:rPr>
          <w:sz w:val="24"/>
          <w:lang w:val="fr-FR"/>
        </w:rPr>
        <w:t>编辑</w:t>
      </w:r>
      <w:r w:rsidRPr="00DB1D9F">
        <w:rPr>
          <w:rFonts w:hint="eastAsia"/>
          <w:sz w:val="24"/>
          <w:lang w:val="fr-FR"/>
        </w:rPr>
        <w:t>、</w:t>
      </w:r>
      <w:r w:rsidRPr="00DB1D9F">
        <w:rPr>
          <w:sz w:val="24"/>
          <w:lang w:val="fr-FR"/>
        </w:rPr>
        <w:t>删除</w:t>
      </w:r>
      <w:r w:rsidRPr="00DB1D9F">
        <w:rPr>
          <w:rFonts w:hint="eastAsia"/>
          <w:sz w:val="24"/>
          <w:lang w:val="fr-FR"/>
        </w:rPr>
        <w:t>、</w:t>
      </w:r>
      <w:r w:rsidRPr="00DB1D9F">
        <w:rPr>
          <w:sz w:val="24"/>
          <w:lang w:val="fr-FR"/>
        </w:rPr>
        <w:t>导出</w:t>
      </w:r>
      <w:r w:rsidRPr="00DB1D9F">
        <w:rPr>
          <w:rFonts w:hint="eastAsia"/>
          <w:sz w:val="24"/>
          <w:lang w:val="fr-FR"/>
        </w:rPr>
        <w:t>、</w:t>
      </w:r>
      <w:r w:rsidRPr="00DB1D9F">
        <w:rPr>
          <w:sz w:val="24"/>
          <w:lang w:val="fr-FR"/>
        </w:rPr>
        <w:t>打印等操作</w:t>
      </w:r>
      <w:r w:rsidRPr="00DB1D9F">
        <w:rPr>
          <w:rFonts w:hint="eastAsia"/>
          <w:sz w:val="24"/>
          <w:lang w:val="fr-FR"/>
        </w:rPr>
        <w:t>。而且这些操作都是以</w:t>
      </w:r>
      <w:r w:rsidRPr="00DB1D9F">
        <w:rPr>
          <w:rFonts w:hint="eastAsia"/>
          <w:sz w:val="24"/>
          <w:lang w:val="fr-FR"/>
        </w:rPr>
        <w:t>ajax</w:t>
      </w:r>
      <w:r w:rsidRPr="00DB1D9F">
        <w:rPr>
          <w:rFonts w:hint="eastAsia"/>
          <w:sz w:val="24"/>
          <w:lang w:val="fr-FR"/>
        </w:rPr>
        <w:t>的方式操作数据，用户体验上更加快捷，人性化。</w:t>
      </w:r>
      <w:r w:rsidRPr="00DB1D9F">
        <w:rPr>
          <w:sz w:val="24"/>
          <w:lang w:val="fr-FR"/>
        </w:rPr>
        <w:t>而对于模块的配置</w:t>
      </w:r>
      <w:r w:rsidRPr="00DB1D9F">
        <w:rPr>
          <w:rFonts w:hint="eastAsia"/>
          <w:sz w:val="24"/>
          <w:lang w:val="fr-FR"/>
        </w:rPr>
        <w:t>，核心</w:t>
      </w:r>
      <w:r w:rsidRPr="00DB1D9F">
        <w:rPr>
          <w:sz w:val="24"/>
          <w:lang w:val="fr-FR"/>
        </w:rPr>
        <w:t>代码</w:t>
      </w:r>
      <w:r w:rsidRPr="00DB1D9F">
        <w:rPr>
          <w:rFonts w:hint="eastAsia"/>
          <w:sz w:val="24"/>
          <w:lang w:val="fr-FR"/>
        </w:rPr>
        <w:t>如</w:t>
      </w:r>
      <w:r w:rsidR="00B02E35">
        <w:rPr>
          <w:rFonts w:hint="eastAsia"/>
          <w:sz w:val="24"/>
          <w:lang w:val="fr-FR"/>
        </w:rPr>
        <w:t>图</w:t>
      </w:r>
      <w:r w:rsidR="00B02E35">
        <w:rPr>
          <w:rFonts w:hint="eastAsia"/>
          <w:sz w:val="24"/>
          <w:lang w:val="fr-FR"/>
        </w:rPr>
        <w:t>4.13</w:t>
      </w:r>
      <w:r w:rsidR="00B02E35">
        <w:rPr>
          <w:rFonts w:hint="eastAsia"/>
          <w:sz w:val="24"/>
          <w:lang w:val="fr-FR"/>
        </w:rPr>
        <w:t>所示。</w:t>
      </w:r>
      <w:r w:rsidRPr="00DB1D9F">
        <w:rPr>
          <w:sz w:val="24"/>
          <w:lang w:val="fr-FR"/>
        </w:rPr>
        <w:t xml:space="preserve"> </w:t>
      </w:r>
    </w:p>
    <w:p w:rsidR="0080435B" w:rsidRDefault="00522D8F" w:rsidP="0080435B">
      <w:pPr>
        <w:pStyle w:val="HTML"/>
        <w:shd w:val="clear" w:color="auto" w:fill="FFFFFF"/>
        <w:rPr>
          <w:rFonts w:ascii="Courier New" w:hAnsi="Courier New" w:cs="Courier New"/>
          <w:color w:val="000000"/>
          <w:sz w:val="18"/>
          <w:szCs w:val="18"/>
        </w:rPr>
      </w:pPr>
      <w:r>
        <w:rPr>
          <w:rFonts w:ascii="Courier New" w:hAnsi="Courier New" w:cs="Courier New" w:hint="eastAsia"/>
          <w:noProof/>
          <w:color w:val="000000"/>
          <w:sz w:val="18"/>
          <w:szCs w:val="18"/>
        </w:rPr>
        <w:drawing>
          <wp:inline distT="0" distB="0" distL="0" distR="0">
            <wp:extent cx="5274310" cy="38881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捕获.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888105"/>
                    </a:xfrm>
                    <a:prstGeom prst="rect">
                      <a:avLst/>
                    </a:prstGeom>
                  </pic:spPr>
                </pic:pic>
              </a:graphicData>
            </a:graphic>
          </wp:inline>
        </w:drawing>
      </w:r>
    </w:p>
    <w:p w:rsidR="00522D8F" w:rsidRPr="00522D8F" w:rsidRDefault="00522D8F" w:rsidP="00980419">
      <w:pPr>
        <w:spacing w:before="120" w:after="240"/>
        <w:ind w:left="420"/>
        <w:jc w:val="center"/>
        <w:rPr>
          <w:szCs w:val="21"/>
        </w:rPr>
      </w:pPr>
      <w:r w:rsidRPr="00522D8F">
        <w:rPr>
          <w:rFonts w:hint="eastAsia"/>
          <w:szCs w:val="21"/>
        </w:rPr>
        <w:t>图</w:t>
      </w:r>
      <w:r w:rsidRPr="00522D8F">
        <w:rPr>
          <w:rFonts w:hint="eastAsia"/>
          <w:szCs w:val="21"/>
        </w:rPr>
        <w:t>4.13</w:t>
      </w:r>
      <w:r>
        <w:rPr>
          <w:szCs w:val="21"/>
        </w:rPr>
        <w:t xml:space="preserve"> </w:t>
      </w:r>
      <w:r>
        <w:rPr>
          <w:rFonts w:hint="eastAsia"/>
          <w:szCs w:val="21"/>
        </w:rPr>
        <w:t>模块</w:t>
      </w:r>
      <w:r w:rsidRPr="00522D8F">
        <w:rPr>
          <w:rFonts w:hint="eastAsia"/>
          <w:szCs w:val="21"/>
        </w:rPr>
        <w:t>配置</w:t>
      </w:r>
      <w:r>
        <w:rPr>
          <w:rFonts w:hint="eastAsia"/>
          <w:szCs w:val="21"/>
        </w:rPr>
        <w:t>的核心代码</w:t>
      </w:r>
    </w:p>
    <w:p w:rsidR="0080435B" w:rsidRPr="0080435B" w:rsidRDefault="0080435B" w:rsidP="00F42604">
      <w:pPr>
        <w:spacing w:line="400" w:lineRule="exact"/>
        <w:rPr>
          <w:sz w:val="24"/>
          <w:lang w:val="fr-FR"/>
        </w:rPr>
      </w:pPr>
      <w:r w:rsidRPr="0080435B">
        <w:rPr>
          <w:rFonts w:hint="eastAsia"/>
          <w:sz w:val="24"/>
          <w:lang w:val="fr-FR"/>
        </w:rPr>
        <w:t>注：其他几个类似的模块都是这样处理，在此不做累赘描述。</w:t>
      </w:r>
    </w:p>
    <w:p w:rsidR="006A339F" w:rsidRPr="00A47422" w:rsidRDefault="00491177" w:rsidP="00A47422">
      <w:pPr>
        <w:pStyle w:val="4"/>
        <w:spacing w:before="240" w:after="120" w:line="240" w:lineRule="auto"/>
        <w:jc w:val="left"/>
        <w:rPr>
          <w:rFonts w:ascii="黑体"/>
          <w:sz w:val="26"/>
          <w:szCs w:val="26"/>
          <w:lang w:val="fr-FR"/>
        </w:rPr>
      </w:pPr>
      <w:bookmarkStart w:id="48" w:name="_Toc482278051"/>
      <w:r w:rsidRPr="00A47422">
        <w:rPr>
          <w:rFonts w:ascii="黑体" w:hint="eastAsia"/>
          <w:sz w:val="26"/>
          <w:szCs w:val="26"/>
          <w:lang w:val="fr-FR"/>
        </w:rPr>
        <w:t>4.3.</w:t>
      </w:r>
      <w:r w:rsidR="00D23EB0" w:rsidRPr="00A47422">
        <w:rPr>
          <w:rFonts w:ascii="黑体"/>
          <w:sz w:val="26"/>
          <w:szCs w:val="26"/>
          <w:lang w:val="fr-FR"/>
        </w:rPr>
        <w:t>3</w:t>
      </w:r>
      <w:r w:rsidR="006A339F" w:rsidRPr="00A47422">
        <w:rPr>
          <w:rFonts w:ascii="黑体" w:hint="eastAsia"/>
          <w:sz w:val="26"/>
          <w:szCs w:val="26"/>
          <w:lang w:val="fr-FR"/>
        </w:rPr>
        <w:t xml:space="preserve"> </w:t>
      </w:r>
      <w:r w:rsidR="000B38DA" w:rsidRPr="00A47422">
        <w:rPr>
          <w:rFonts w:ascii="黑体" w:hint="eastAsia"/>
          <w:sz w:val="26"/>
          <w:szCs w:val="26"/>
          <w:lang w:val="fr-FR"/>
        </w:rPr>
        <w:t>博客汇总模块</w:t>
      </w:r>
      <w:bookmarkEnd w:id="48"/>
    </w:p>
    <w:p w:rsidR="004220BE" w:rsidRPr="00452E5A" w:rsidRDefault="00185FF9" w:rsidP="00BF777B">
      <w:pPr>
        <w:spacing w:line="400" w:lineRule="exact"/>
        <w:ind w:firstLineChars="200" w:firstLine="480"/>
        <w:rPr>
          <w:sz w:val="24"/>
          <w:lang w:val="fr-FR"/>
        </w:rPr>
      </w:pPr>
      <w:r w:rsidRPr="00F41F16">
        <w:rPr>
          <w:rFonts w:hint="eastAsia"/>
          <w:sz w:val="24"/>
          <w:lang w:val="fr-FR"/>
        </w:rPr>
        <w:t>在系统的博客汇总模块中，可以非常直观的了解到一年中每个月每个分类下的博客数量，可以方便的了解到用户博客记录的整体情况。如图</w:t>
      </w:r>
      <w:r w:rsidRPr="00F41F16">
        <w:rPr>
          <w:rFonts w:hint="eastAsia"/>
          <w:sz w:val="24"/>
          <w:lang w:val="fr-FR"/>
        </w:rPr>
        <w:t>4.1</w:t>
      </w:r>
      <w:r w:rsidR="00AC4E80">
        <w:rPr>
          <w:sz w:val="24"/>
          <w:lang w:val="fr-FR"/>
        </w:rPr>
        <w:t>4</w:t>
      </w:r>
      <w:r w:rsidRPr="00F41F16">
        <w:rPr>
          <w:rFonts w:hint="eastAsia"/>
          <w:sz w:val="24"/>
          <w:lang w:val="fr-FR"/>
        </w:rPr>
        <w:t>所示。</w:t>
      </w:r>
    </w:p>
    <w:p w:rsidR="004220BE" w:rsidRDefault="004220BE" w:rsidP="004220BE">
      <w:pPr>
        <w:spacing w:line="300" w:lineRule="auto"/>
        <w:rPr>
          <w:sz w:val="24"/>
        </w:rPr>
      </w:pPr>
      <w:r>
        <w:rPr>
          <w:rFonts w:hint="eastAsia"/>
          <w:noProof/>
          <w:sz w:val="24"/>
        </w:rPr>
        <w:lastRenderedPageBreak/>
        <w:drawing>
          <wp:inline distT="0" distB="0" distL="0" distR="0" wp14:anchorId="6366027F" wp14:editId="5B7AB3CD">
            <wp:extent cx="5278120" cy="23774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377440"/>
                    </a:xfrm>
                    <a:prstGeom prst="rect">
                      <a:avLst/>
                    </a:prstGeom>
                  </pic:spPr>
                </pic:pic>
              </a:graphicData>
            </a:graphic>
          </wp:inline>
        </w:drawing>
      </w:r>
    </w:p>
    <w:p w:rsidR="004220BE" w:rsidRPr="00980419" w:rsidRDefault="004220BE" w:rsidP="00980419">
      <w:pPr>
        <w:spacing w:before="120" w:after="240"/>
        <w:ind w:left="420"/>
        <w:jc w:val="center"/>
        <w:rPr>
          <w:szCs w:val="21"/>
        </w:rPr>
      </w:pPr>
      <w:r w:rsidRPr="00980419">
        <w:rPr>
          <w:rFonts w:hint="eastAsia"/>
          <w:szCs w:val="21"/>
        </w:rPr>
        <w:t>图</w:t>
      </w:r>
      <w:r w:rsidRPr="00980419">
        <w:rPr>
          <w:rFonts w:hint="eastAsia"/>
          <w:szCs w:val="21"/>
        </w:rPr>
        <w:t>4.1</w:t>
      </w:r>
      <w:r w:rsidR="00AC4E80" w:rsidRPr="00980419">
        <w:rPr>
          <w:szCs w:val="21"/>
        </w:rPr>
        <w:t>4</w:t>
      </w:r>
      <w:r w:rsidRPr="00980419">
        <w:rPr>
          <w:rFonts w:hint="eastAsia"/>
          <w:szCs w:val="21"/>
        </w:rPr>
        <w:t xml:space="preserve"> </w:t>
      </w:r>
      <w:r w:rsidRPr="00980419">
        <w:rPr>
          <w:rFonts w:hint="eastAsia"/>
          <w:szCs w:val="21"/>
        </w:rPr>
        <w:t>博客信息汇总页</w:t>
      </w:r>
    </w:p>
    <w:p w:rsidR="00185FF9" w:rsidRPr="00C74CD7" w:rsidRDefault="004220BE" w:rsidP="00C74CD7">
      <w:pPr>
        <w:spacing w:line="400" w:lineRule="exact"/>
        <w:ind w:firstLineChars="200" w:firstLine="480"/>
        <w:rPr>
          <w:sz w:val="24"/>
          <w:lang w:val="fr-FR"/>
        </w:rPr>
      </w:pPr>
      <w:r w:rsidRPr="004220BE">
        <w:rPr>
          <w:sz w:val="24"/>
          <w:lang w:val="fr-FR"/>
        </w:rPr>
        <w:t>在这个模块</w:t>
      </w:r>
      <w:r w:rsidRPr="004220BE">
        <w:rPr>
          <w:rFonts w:hint="eastAsia"/>
          <w:sz w:val="24"/>
          <w:lang w:val="fr-FR"/>
        </w:rPr>
        <w:t>，</w:t>
      </w:r>
      <w:r w:rsidRPr="004220BE">
        <w:rPr>
          <w:sz w:val="24"/>
          <w:lang w:val="fr-FR"/>
        </w:rPr>
        <w:t>可以方便的查看每年每个月每个分类的博客数量</w:t>
      </w:r>
      <w:r w:rsidRPr="004220BE">
        <w:rPr>
          <w:rFonts w:hint="eastAsia"/>
          <w:sz w:val="24"/>
          <w:lang w:val="fr-FR"/>
        </w:rPr>
        <w:t>，默认是当前的年份，</w:t>
      </w:r>
      <w:r w:rsidRPr="004220BE">
        <w:rPr>
          <w:sz w:val="24"/>
          <w:lang w:val="fr-FR"/>
        </w:rPr>
        <w:t>同时也可以切换年份来查看</w:t>
      </w:r>
      <w:r w:rsidRPr="004220BE">
        <w:rPr>
          <w:rFonts w:hint="eastAsia"/>
          <w:sz w:val="24"/>
          <w:lang w:val="fr-FR"/>
        </w:rPr>
        <w:t>。</w:t>
      </w:r>
    </w:p>
    <w:p w:rsidR="00C74CD7" w:rsidRPr="00A47422" w:rsidRDefault="00C74CD7" w:rsidP="00A47422">
      <w:pPr>
        <w:pStyle w:val="4"/>
        <w:spacing w:before="240" w:after="120" w:line="240" w:lineRule="auto"/>
        <w:jc w:val="left"/>
        <w:rPr>
          <w:rFonts w:ascii="黑体"/>
          <w:sz w:val="26"/>
          <w:szCs w:val="26"/>
          <w:lang w:val="fr-FR"/>
        </w:rPr>
      </w:pPr>
      <w:bookmarkStart w:id="49" w:name="_Toc482278052"/>
      <w:r w:rsidRPr="00A47422">
        <w:rPr>
          <w:rFonts w:ascii="黑体" w:hint="eastAsia"/>
          <w:sz w:val="26"/>
          <w:szCs w:val="26"/>
          <w:lang w:val="fr-FR"/>
        </w:rPr>
        <w:t>4.3.</w:t>
      </w:r>
      <w:r w:rsidR="00D23EB0" w:rsidRPr="00A47422">
        <w:rPr>
          <w:rFonts w:ascii="黑体"/>
          <w:sz w:val="26"/>
          <w:szCs w:val="26"/>
          <w:lang w:val="fr-FR"/>
        </w:rPr>
        <w:t>4</w:t>
      </w:r>
      <w:r w:rsidRPr="00A47422">
        <w:rPr>
          <w:rFonts w:ascii="黑体" w:hint="eastAsia"/>
          <w:sz w:val="26"/>
          <w:szCs w:val="26"/>
          <w:lang w:val="fr-FR"/>
        </w:rPr>
        <w:t xml:space="preserve"> </w:t>
      </w:r>
      <w:r w:rsidR="00ED56D7" w:rsidRPr="00A47422">
        <w:rPr>
          <w:rFonts w:ascii="黑体" w:hint="eastAsia"/>
          <w:sz w:val="26"/>
          <w:szCs w:val="26"/>
          <w:lang w:val="fr-FR"/>
        </w:rPr>
        <w:t>个人信息模块</w:t>
      </w:r>
      <w:bookmarkEnd w:id="49"/>
    </w:p>
    <w:p w:rsidR="00A47910" w:rsidRDefault="00A47910" w:rsidP="00A47910">
      <w:pPr>
        <w:pStyle w:val="a6"/>
        <w:numPr>
          <w:ilvl w:val="0"/>
          <w:numId w:val="7"/>
        </w:numPr>
        <w:spacing w:line="300" w:lineRule="auto"/>
        <w:ind w:firstLineChars="0"/>
        <w:rPr>
          <w:sz w:val="24"/>
        </w:rPr>
      </w:pPr>
      <w:r w:rsidRPr="004A1D4E">
        <w:rPr>
          <w:sz w:val="24"/>
        </w:rPr>
        <w:t>个</w:t>
      </w:r>
      <w:r w:rsidRPr="003213DF">
        <w:rPr>
          <w:rFonts w:ascii="Times New Roman" w:hAnsi="Times New Roman"/>
          <w:sz w:val="24"/>
          <w:szCs w:val="24"/>
          <w:lang w:val="fr-FR"/>
        </w:rPr>
        <w:t>人信息</w:t>
      </w:r>
      <w:r w:rsidRPr="003213DF">
        <w:rPr>
          <w:rFonts w:ascii="Times New Roman" w:hAnsi="Times New Roman" w:hint="eastAsia"/>
          <w:sz w:val="24"/>
          <w:szCs w:val="24"/>
          <w:lang w:val="fr-FR"/>
        </w:rPr>
        <w:t>·</w:t>
      </w:r>
      <w:r w:rsidRPr="003213DF">
        <w:rPr>
          <w:rFonts w:ascii="Times New Roman" w:hAnsi="Times New Roman"/>
          <w:sz w:val="24"/>
          <w:szCs w:val="24"/>
          <w:lang w:val="fr-FR"/>
        </w:rPr>
        <w:t>概况信息页</w:t>
      </w:r>
    </w:p>
    <w:p w:rsidR="00A47910" w:rsidRPr="003213DF" w:rsidRDefault="00A47910" w:rsidP="003213DF">
      <w:pPr>
        <w:spacing w:line="400" w:lineRule="exact"/>
        <w:ind w:firstLineChars="200" w:firstLine="480"/>
        <w:rPr>
          <w:sz w:val="24"/>
          <w:lang w:val="fr-FR"/>
        </w:rPr>
      </w:pPr>
      <w:r w:rsidRPr="003213DF">
        <w:rPr>
          <w:sz w:val="24"/>
          <w:lang w:val="fr-FR"/>
        </w:rPr>
        <w:t>在这个页面展示了博主最后登录信息</w:t>
      </w:r>
      <w:r w:rsidRPr="003213DF">
        <w:rPr>
          <w:rFonts w:hint="eastAsia"/>
          <w:sz w:val="24"/>
          <w:lang w:val="fr-FR"/>
        </w:rPr>
        <w:t>、</w:t>
      </w:r>
      <w:r w:rsidRPr="003213DF">
        <w:rPr>
          <w:sz w:val="24"/>
          <w:lang w:val="fr-FR"/>
        </w:rPr>
        <w:t>累积登录次数以及近期登录的日志</w:t>
      </w:r>
      <w:r w:rsidRPr="003213DF">
        <w:rPr>
          <w:rFonts w:hint="eastAsia"/>
          <w:sz w:val="24"/>
          <w:lang w:val="fr-FR"/>
        </w:rPr>
        <w:t>，</w:t>
      </w:r>
      <w:r w:rsidRPr="003213DF">
        <w:rPr>
          <w:sz w:val="24"/>
          <w:lang w:val="fr-FR"/>
        </w:rPr>
        <w:t>包括登录时间</w:t>
      </w:r>
      <w:r w:rsidRPr="003213DF">
        <w:rPr>
          <w:rFonts w:hint="eastAsia"/>
          <w:sz w:val="24"/>
          <w:lang w:val="fr-FR"/>
        </w:rPr>
        <w:t>、登录</w:t>
      </w:r>
      <w:r w:rsidRPr="003213DF">
        <w:rPr>
          <w:rFonts w:hint="eastAsia"/>
          <w:sz w:val="24"/>
          <w:lang w:val="fr-FR"/>
        </w:rPr>
        <w:t>IP</w:t>
      </w:r>
      <w:r w:rsidRPr="003213DF">
        <w:rPr>
          <w:rFonts w:hint="eastAsia"/>
          <w:sz w:val="24"/>
          <w:lang w:val="fr-FR"/>
        </w:rPr>
        <w:t>、</w:t>
      </w:r>
      <w:r w:rsidRPr="003213DF">
        <w:rPr>
          <w:sz w:val="24"/>
          <w:lang w:val="fr-FR"/>
        </w:rPr>
        <w:t>是否成功等信息</w:t>
      </w:r>
      <w:r w:rsidRPr="003213DF">
        <w:rPr>
          <w:rFonts w:hint="eastAsia"/>
          <w:sz w:val="24"/>
          <w:lang w:val="fr-FR"/>
        </w:rPr>
        <w:t>。如图</w:t>
      </w:r>
      <w:r w:rsidRPr="003213DF">
        <w:rPr>
          <w:rFonts w:hint="eastAsia"/>
          <w:sz w:val="24"/>
          <w:lang w:val="fr-FR"/>
        </w:rPr>
        <w:t>4.1</w:t>
      </w:r>
      <w:r w:rsidR="00AC4E80">
        <w:rPr>
          <w:sz w:val="24"/>
          <w:lang w:val="fr-FR"/>
        </w:rPr>
        <w:t>5</w:t>
      </w:r>
      <w:r w:rsidRPr="003213DF">
        <w:rPr>
          <w:rFonts w:hint="eastAsia"/>
          <w:sz w:val="24"/>
          <w:lang w:val="fr-FR"/>
        </w:rPr>
        <w:t>所示。</w:t>
      </w:r>
    </w:p>
    <w:p w:rsidR="00A47910" w:rsidRDefault="00A47910" w:rsidP="00A47910">
      <w:r>
        <w:rPr>
          <w:noProof/>
        </w:rPr>
        <w:drawing>
          <wp:inline distT="0" distB="0" distL="0" distR="0" wp14:anchorId="0D50AE5F" wp14:editId="6B3E1F64">
            <wp:extent cx="5278120" cy="314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p>
    <w:p w:rsidR="00A47910" w:rsidRPr="00980419" w:rsidRDefault="00A47910" w:rsidP="00980419">
      <w:pPr>
        <w:spacing w:before="120" w:after="240"/>
        <w:ind w:left="420"/>
        <w:jc w:val="center"/>
        <w:rPr>
          <w:szCs w:val="21"/>
        </w:rPr>
      </w:pPr>
      <w:r w:rsidRPr="00980419">
        <w:rPr>
          <w:rFonts w:hint="eastAsia"/>
          <w:szCs w:val="21"/>
        </w:rPr>
        <w:t>图</w:t>
      </w:r>
      <w:r w:rsidRPr="00980419">
        <w:rPr>
          <w:rFonts w:hint="eastAsia"/>
          <w:szCs w:val="21"/>
        </w:rPr>
        <w:t>4.1</w:t>
      </w:r>
      <w:r w:rsidR="00AC4E80" w:rsidRPr="00980419">
        <w:rPr>
          <w:szCs w:val="21"/>
        </w:rPr>
        <w:t>5</w:t>
      </w:r>
      <w:r w:rsidRPr="00980419">
        <w:rPr>
          <w:rFonts w:hint="eastAsia"/>
          <w:szCs w:val="21"/>
        </w:rPr>
        <w:t xml:space="preserve"> </w:t>
      </w:r>
      <w:r w:rsidRPr="00980419">
        <w:rPr>
          <w:rFonts w:hint="eastAsia"/>
          <w:szCs w:val="21"/>
        </w:rPr>
        <w:t>个人信息·概况信息页</w:t>
      </w:r>
    </w:p>
    <w:p w:rsidR="00A47910" w:rsidRPr="003213DF" w:rsidRDefault="00A47910" w:rsidP="003213DF">
      <w:pPr>
        <w:spacing w:line="400" w:lineRule="exact"/>
        <w:rPr>
          <w:sz w:val="24"/>
          <w:lang w:val="fr-FR"/>
        </w:rPr>
      </w:pPr>
      <w:r w:rsidRPr="003213DF">
        <w:rPr>
          <w:rFonts w:hint="eastAsia"/>
          <w:sz w:val="24"/>
          <w:lang w:val="fr-FR"/>
        </w:rPr>
        <w:t>核心代码如</w:t>
      </w:r>
      <w:r w:rsidR="00790D1B">
        <w:rPr>
          <w:rFonts w:hint="eastAsia"/>
          <w:sz w:val="24"/>
          <w:lang w:val="fr-FR"/>
        </w:rPr>
        <w:t>图</w:t>
      </w:r>
      <w:r w:rsidR="00790D1B">
        <w:rPr>
          <w:rFonts w:hint="eastAsia"/>
          <w:sz w:val="24"/>
          <w:lang w:val="fr-FR"/>
        </w:rPr>
        <w:t>4.16</w:t>
      </w:r>
      <w:r w:rsidR="00790D1B">
        <w:rPr>
          <w:rFonts w:hint="eastAsia"/>
          <w:sz w:val="24"/>
          <w:lang w:val="fr-FR"/>
        </w:rPr>
        <w:t>所示</w:t>
      </w:r>
      <w:r w:rsidR="003C61BE">
        <w:rPr>
          <w:rFonts w:hint="eastAsia"/>
          <w:sz w:val="24"/>
          <w:lang w:val="fr-FR"/>
        </w:rPr>
        <w:t>。</w:t>
      </w:r>
    </w:p>
    <w:p w:rsidR="00790D1B" w:rsidRDefault="00790D1B" w:rsidP="00A47910">
      <w:pPr>
        <w:pStyle w:val="HTML"/>
        <w:shd w:val="clear" w:color="auto" w:fill="FFFFFF"/>
        <w:rPr>
          <w:rFonts w:ascii="Courier New" w:hAnsi="Courier New" w:cs="Courier New"/>
          <w:color w:val="000000"/>
          <w:sz w:val="21"/>
          <w:szCs w:val="21"/>
          <w:lang w:val="fr-FR"/>
        </w:rPr>
      </w:pPr>
      <w:r>
        <w:rPr>
          <w:rFonts w:ascii="Courier New" w:hAnsi="Courier New" w:cs="Courier New"/>
          <w:noProof/>
          <w:color w:val="000000"/>
          <w:sz w:val="21"/>
          <w:szCs w:val="21"/>
        </w:rPr>
        <w:lastRenderedPageBreak/>
        <w:drawing>
          <wp:inline distT="0" distB="0" distL="0" distR="0">
            <wp:extent cx="5274310" cy="2934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34335"/>
                    </a:xfrm>
                    <a:prstGeom prst="rect">
                      <a:avLst/>
                    </a:prstGeom>
                  </pic:spPr>
                </pic:pic>
              </a:graphicData>
            </a:graphic>
          </wp:inline>
        </w:drawing>
      </w:r>
    </w:p>
    <w:p w:rsidR="00790D1B" w:rsidRPr="00980419" w:rsidRDefault="00BB69DF" w:rsidP="00980419">
      <w:pPr>
        <w:spacing w:before="120" w:after="240"/>
        <w:ind w:left="420"/>
        <w:jc w:val="center"/>
        <w:rPr>
          <w:szCs w:val="21"/>
        </w:rPr>
      </w:pPr>
      <w:r w:rsidRPr="00980419">
        <w:rPr>
          <w:rFonts w:hint="eastAsia"/>
          <w:szCs w:val="21"/>
        </w:rPr>
        <w:t>图</w:t>
      </w:r>
      <w:r w:rsidRPr="00980419">
        <w:rPr>
          <w:rFonts w:hint="eastAsia"/>
          <w:szCs w:val="21"/>
        </w:rPr>
        <w:t>4.1</w:t>
      </w:r>
      <w:r w:rsidRPr="00980419">
        <w:rPr>
          <w:szCs w:val="21"/>
        </w:rPr>
        <w:t>6</w:t>
      </w:r>
      <w:r w:rsidRPr="00980419">
        <w:rPr>
          <w:rFonts w:hint="eastAsia"/>
          <w:szCs w:val="21"/>
        </w:rPr>
        <w:t xml:space="preserve"> </w:t>
      </w:r>
      <w:r w:rsidRPr="00980419">
        <w:rPr>
          <w:rFonts w:hint="eastAsia"/>
          <w:szCs w:val="21"/>
        </w:rPr>
        <w:t>个人信息·概况信息页核心代码</w:t>
      </w:r>
    </w:p>
    <w:p w:rsidR="00A47910" w:rsidRDefault="00A47910" w:rsidP="00A47910">
      <w:pPr>
        <w:pStyle w:val="a6"/>
        <w:numPr>
          <w:ilvl w:val="0"/>
          <w:numId w:val="7"/>
        </w:numPr>
        <w:spacing w:line="300" w:lineRule="auto"/>
        <w:ind w:firstLineChars="0"/>
        <w:rPr>
          <w:sz w:val="24"/>
        </w:rPr>
      </w:pPr>
      <w:r w:rsidRPr="004A1D4E">
        <w:rPr>
          <w:sz w:val="24"/>
        </w:rPr>
        <w:t>个</w:t>
      </w:r>
      <w:r w:rsidRPr="00664637">
        <w:rPr>
          <w:rFonts w:ascii="Times New Roman" w:hAnsi="Times New Roman"/>
          <w:sz w:val="24"/>
          <w:szCs w:val="24"/>
          <w:lang w:val="fr-FR"/>
        </w:rPr>
        <w:t>人信息页</w:t>
      </w:r>
      <w:r w:rsidRPr="00664637">
        <w:rPr>
          <w:rFonts w:ascii="Times New Roman" w:hAnsi="Times New Roman" w:hint="eastAsia"/>
          <w:sz w:val="24"/>
          <w:szCs w:val="24"/>
          <w:lang w:val="fr-FR"/>
        </w:rPr>
        <w:t>·</w:t>
      </w:r>
      <w:r w:rsidRPr="00664637">
        <w:rPr>
          <w:rFonts w:ascii="Times New Roman" w:hAnsi="Times New Roman"/>
          <w:sz w:val="24"/>
          <w:szCs w:val="24"/>
          <w:lang w:val="fr-FR"/>
        </w:rPr>
        <w:t>概况信息</w:t>
      </w:r>
      <w:r w:rsidRPr="00664637">
        <w:rPr>
          <w:rFonts w:ascii="Times New Roman" w:hAnsi="Times New Roman" w:hint="eastAsia"/>
          <w:sz w:val="24"/>
          <w:szCs w:val="24"/>
          <w:lang w:val="fr-FR"/>
        </w:rPr>
        <w:t>·</w:t>
      </w:r>
      <w:r w:rsidRPr="00664637">
        <w:rPr>
          <w:rFonts w:ascii="Times New Roman" w:hAnsi="Times New Roman"/>
          <w:sz w:val="24"/>
          <w:szCs w:val="24"/>
          <w:lang w:val="fr-FR"/>
        </w:rPr>
        <w:t>基础信息页</w:t>
      </w:r>
    </w:p>
    <w:p w:rsidR="00A47910" w:rsidRPr="00664637" w:rsidRDefault="00A47910" w:rsidP="00664637">
      <w:pPr>
        <w:spacing w:line="400" w:lineRule="exact"/>
        <w:ind w:firstLineChars="200" w:firstLine="480"/>
        <w:rPr>
          <w:sz w:val="24"/>
          <w:lang w:val="fr-FR"/>
        </w:rPr>
      </w:pPr>
      <w:r w:rsidRPr="00664637">
        <w:rPr>
          <w:sz w:val="24"/>
          <w:lang w:val="fr-FR"/>
        </w:rPr>
        <w:t>在这个页面展示了博主</w:t>
      </w:r>
      <w:r w:rsidRPr="00664637">
        <w:rPr>
          <w:rFonts w:hint="eastAsia"/>
          <w:sz w:val="24"/>
          <w:lang w:val="fr-FR"/>
        </w:rPr>
        <w:t>的</w:t>
      </w:r>
      <w:r w:rsidRPr="00664637">
        <w:rPr>
          <w:sz w:val="24"/>
          <w:lang w:val="fr-FR"/>
        </w:rPr>
        <w:t>基础信息</w:t>
      </w:r>
      <w:r w:rsidRPr="00664637">
        <w:rPr>
          <w:rFonts w:hint="eastAsia"/>
          <w:sz w:val="24"/>
          <w:lang w:val="fr-FR"/>
        </w:rPr>
        <w:t>，</w:t>
      </w:r>
      <w:r w:rsidRPr="00664637">
        <w:rPr>
          <w:sz w:val="24"/>
          <w:lang w:val="fr-FR"/>
        </w:rPr>
        <w:t>包括</w:t>
      </w:r>
      <w:r w:rsidRPr="00664637">
        <w:rPr>
          <w:rFonts w:hint="eastAsia"/>
          <w:sz w:val="24"/>
          <w:lang w:val="fr-FR"/>
        </w:rPr>
        <w:t>账号（必填的</w:t>
      </w:r>
      <w:r w:rsidRPr="00664637">
        <w:rPr>
          <w:rFonts w:hint="eastAsia"/>
          <w:sz w:val="24"/>
          <w:lang w:val="fr-FR"/>
        </w:rPr>
        <w:t>3-</w:t>
      </w:r>
      <w:r w:rsidRPr="00664637">
        <w:rPr>
          <w:sz w:val="24"/>
          <w:lang w:val="fr-FR"/>
        </w:rPr>
        <w:t>11</w:t>
      </w:r>
      <w:r w:rsidRPr="00664637">
        <w:rPr>
          <w:sz w:val="24"/>
          <w:lang w:val="fr-FR"/>
        </w:rPr>
        <w:t>个字符</w:t>
      </w:r>
      <w:r w:rsidRPr="00664637">
        <w:rPr>
          <w:rFonts w:hint="eastAsia"/>
          <w:sz w:val="24"/>
          <w:lang w:val="fr-FR"/>
        </w:rPr>
        <w:t>）、</w:t>
      </w:r>
      <w:r w:rsidRPr="00664637">
        <w:rPr>
          <w:sz w:val="24"/>
          <w:lang w:val="fr-FR"/>
        </w:rPr>
        <w:t>姓名</w:t>
      </w:r>
      <w:r w:rsidRPr="00664637">
        <w:rPr>
          <w:rFonts w:hint="eastAsia"/>
          <w:sz w:val="24"/>
          <w:lang w:val="fr-FR"/>
        </w:rPr>
        <w:t>（必填的</w:t>
      </w:r>
      <w:r w:rsidRPr="00664637">
        <w:rPr>
          <w:rFonts w:hint="eastAsia"/>
          <w:sz w:val="24"/>
          <w:lang w:val="fr-FR"/>
        </w:rPr>
        <w:t>2-</w:t>
      </w:r>
      <w:r w:rsidRPr="00664637">
        <w:rPr>
          <w:sz w:val="24"/>
          <w:lang w:val="fr-FR"/>
        </w:rPr>
        <w:t>30</w:t>
      </w:r>
      <w:r w:rsidRPr="00664637">
        <w:rPr>
          <w:sz w:val="24"/>
          <w:lang w:val="fr-FR"/>
        </w:rPr>
        <w:t>个字符</w:t>
      </w:r>
      <w:r w:rsidRPr="00664637">
        <w:rPr>
          <w:rFonts w:hint="eastAsia"/>
          <w:sz w:val="24"/>
          <w:lang w:val="fr-FR"/>
        </w:rPr>
        <w:t>）、</w:t>
      </w:r>
      <w:r w:rsidRPr="00664637">
        <w:rPr>
          <w:sz w:val="24"/>
          <w:lang w:val="fr-FR"/>
        </w:rPr>
        <w:t>电话</w:t>
      </w:r>
      <w:r w:rsidRPr="00664637">
        <w:rPr>
          <w:rFonts w:hint="eastAsia"/>
          <w:sz w:val="24"/>
          <w:lang w:val="fr-FR"/>
        </w:rPr>
        <w:t>（非必填的</w:t>
      </w:r>
      <w:r w:rsidRPr="00664637">
        <w:rPr>
          <w:rFonts w:hint="eastAsia"/>
          <w:sz w:val="24"/>
          <w:lang w:val="fr-FR"/>
        </w:rPr>
        <w:t>7-</w:t>
      </w:r>
      <w:r w:rsidRPr="00664637">
        <w:rPr>
          <w:sz w:val="24"/>
          <w:lang w:val="fr-FR"/>
        </w:rPr>
        <w:t>11</w:t>
      </w:r>
      <w:r w:rsidRPr="00664637">
        <w:rPr>
          <w:sz w:val="24"/>
          <w:lang w:val="fr-FR"/>
        </w:rPr>
        <w:t>个字符</w:t>
      </w:r>
      <w:r w:rsidRPr="00664637">
        <w:rPr>
          <w:rFonts w:hint="eastAsia"/>
          <w:sz w:val="24"/>
          <w:lang w:val="fr-FR"/>
        </w:rPr>
        <w:t>）、</w:t>
      </w:r>
      <w:r w:rsidRPr="00664637">
        <w:rPr>
          <w:sz w:val="24"/>
          <w:lang w:val="fr-FR"/>
        </w:rPr>
        <w:t>QQ</w:t>
      </w:r>
      <w:r w:rsidRPr="00664637">
        <w:rPr>
          <w:sz w:val="24"/>
          <w:lang w:val="fr-FR"/>
        </w:rPr>
        <w:t>号</w:t>
      </w:r>
      <w:r w:rsidRPr="00664637">
        <w:rPr>
          <w:rFonts w:hint="eastAsia"/>
          <w:sz w:val="24"/>
          <w:lang w:val="fr-FR"/>
        </w:rPr>
        <w:t>（非必填的</w:t>
      </w:r>
      <w:r w:rsidRPr="00664637">
        <w:rPr>
          <w:rFonts w:hint="eastAsia"/>
          <w:sz w:val="24"/>
          <w:lang w:val="fr-FR"/>
        </w:rPr>
        <w:t>5-</w:t>
      </w:r>
      <w:r w:rsidRPr="00664637">
        <w:rPr>
          <w:sz w:val="24"/>
          <w:lang w:val="fr-FR"/>
        </w:rPr>
        <w:t>10</w:t>
      </w:r>
      <w:r w:rsidRPr="00664637">
        <w:rPr>
          <w:sz w:val="24"/>
          <w:lang w:val="fr-FR"/>
        </w:rPr>
        <w:t>个字符</w:t>
      </w:r>
      <w:r w:rsidRPr="00664637">
        <w:rPr>
          <w:rFonts w:hint="eastAsia"/>
          <w:sz w:val="24"/>
          <w:lang w:val="fr-FR"/>
        </w:rPr>
        <w:t>）、</w:t>
      </w:r>
      <w:r w:rsidRPr="00664637">
        <w:rPr>
          <w:sz w:val="24"/>
          <w:lang w:val="fr-FR"/>
        </w:rPr>
        <w:t>电子邮箱</w:t>
      </w:r>
      <w:r w:rsidRPr="00664637">
        <w:rPr>
          <w:rFonts w:hint="eastAsia"/>
          <w:sz w:val="24"/>
          <w:lang w:val="fr-FR"/>
        </w:rPr>
        <w:t>（必填的）、</w:t>
      </w:r>
      <w:r w:rsidRPr="00664637">
        <w:rPr>
          <w:sz w:val="24"/>
          <w:lang w:val="fr-FR"/>
        </w:rPr>
        <w:t>家乡</w:t>
      </w:r>
      <w:r w:rsidRPr="00664637">
        <w:rPr>
          <w:rFonts w:hint="eastAsia"/>
          <w:sz w:val="24"/>
          <w:lang w:val="fr-FR"/>
        </w:rPr>
        <w:t>（非必填的</w:t>
      </w:r>
      <w:r w:rsidRPr="00664637">
        <w:rPr>
          <w:rFonts w:hint="eastAsia"/>
          <w:sz w:val="24"/>
          <w:lang w:val="fr-FR"/>
        </w:rPr>
        <w:t>0-</w:t>
      </w:r>
      <w:r w:rsidRPr="00664637">
        <w:rPr>
          <w:sz w:val="24"/>
          <w:lang w:val="fr-FR"/>
        </w:rPr>
        <w:t>30</w:t>
      </w:r>
      <w:r w:rsidRPr="00664637">
        <w:rPr>
          <w:sz w:val="24"/>
          <w:lang w:val="fr-FR"/>
        </w:rPr>
        <w:t>个字符</w:t>
      </w:r>
      <w:r w:rsidRPr="00664637">
        <w:rPr>
          <w:rFonts w:hint="eastAsia"/>
          <w:sz w:val="24"/>
          <w:lang w:val="fr-FR"/>
        </w:rPr>
        <w:t>）和</w:t>
      </w:r>
      <w:r w:rsidRPr="00664637">
        <w:rPr>
          <w:rFonts w:hint="eastAsia"/>
          <w:sz w:val="24"/>
          <w:lang w:val="fr-FR"/>
        </w:rPr>
        <w:t>GitHub</w:t>
      </w:r>
      <w:r w:rsidRPr="00664637">
        <w:rPr>
          <w:rFonts w:hint="eastAsia"/>
          <w:sz w:val="24"/>
          <w:lang w:val="fr-FR"/>
        </w:rPr>
        <w:t>（非必填的</w:t>
      </w:r>
      <w:r w:rsidRPr="00664637">
        <w:rPr>
          <w:rFonts w:hint="eastAsia"/>
          <w:sz w:val="24"/>
          <w:lang w:val="fr-FR"/>
        </w:rPr>
        <w:t>0-</w:t>
      </w:r>
      <w:r w:rsidRPr="00664637">
        <w:rPr>
          <w:sz w:val="24"/>
          <w:lang w:val="fr-FR"/>
        </w:rPr>
        <w:t>100</w:t>
      </w:r>
      <w:r w:rsidRPr="00664637">
        <w:rPr>
          <w:sz w:val="24"/>
          <w:lang w:val="fr-FR"/>
        </w:rPr>
        <w:t>个字符</w:t>
      </w:r>
      <w:r w:rsidRPr="00664637">
        <w:rPr>
          <w:rFonts w:hint="eastAsia"/>
          <w:sz w:val="24"/>
          <w:lang w:val="fr-FR"/>
        </w:rPr>
        <w:t>）账号。博主可以方便的对其中任意的信息进行修改。</w:t>
      </w:r>
      <w:r w:rsidRPr="00664637">
        <w:rPr>
          <w:sz w:val="24"/>
          <w:lang w:val="fr-FR"/>
        </w:rPr>
        <w:t>如图</w:t>
      </w:r>
      <w:r w:rsidRPr="00664637">
        <w:rPr>
          <w:rFonts w:hint="eastAsia"/>
          <w:sz w:val="24"/>
          <w:lang w:val="fr-FR"/>
        </w:rPr>
        <w:t>4.</w:t>
      </w:r>
      <w:r w:rsidR="00F84006">
        <w:rPr>
          <w:sz w:val="24"/>
          <w:lang w:val="fr-FR"/>
        </w:rPr>
        <w:t>17</w:t>
      </w:r>
      <w:r w:rsidRPr="00664637">
        <w:rPr>
          <w:sz w:val="24"/>
          <w:lang w:val="fr-FR"/>
        </w:rPr>
        <w:t>所示</w:t>
      </w:r>
      <w:r w:rsidRPr="00664637">
        <w:rPr>
          <w:rFonts w:hint="eastAsia"/>
          <w:sz w:val="24"/>
          <w:lang w:val="fr-FR"/>
        </w:rPr>
        <w:t>。</w:t>
      </w:r>
    </w:p>
    <w:p w:rsidR="00A47910" w:rsidRDefault="00A47910" w:rsidP="00A47910">
      <w:r>
        <w:rPr>
          <w:rFonts w:hint="eastAsia"/>
          <w:noProof/>
        </w:rPr>
        <w:drawing>
          <wp:inline distT="0" distB="0" distL="0" distR="0" wp14:anchorId="494737F6" wp14:editId="4C3AC34A">
            <wp:extent cx="5278120" cy="34232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3423285"/>
                    </a:xfrm>
                    <a:prstGeom prst="rect">
                      <a:avLst/>
                    </a:prstGeom>
                  </pic:spPr>
                </pic:pic>
              </a:graphicData>
            </a:graphic>
          </wp:inline>
        </w:drawing>
      </w:r>
    </w:p>
    <w:p w:rsidR="00A47910" w:rsidRPr="00980419" w:rsidRDefault="00A47910" w:rsidP="00980419">
      <w:pPr>
        <w:spacing w:before="120" w:after="240"/>
        <w:ind w:left="420"/>
        <w:jc w:val="center"/>
        <w:rPr>
          <w:szCs w:val="21"/>
        </w:rPr>
      </w:pPr>
      <w:r w:rsidRPr="00980419">
        <w:rPr>
          <w:rFonts w:hint="eastAsia"/>
          <w:szCs w:val="21"/>
        </w:rPr>
        <w:t>图</w:t>
      </w:r>
      <w:r w:rsidR="00F84006" w:rsidRPr="00980419">
        <w:rPr>
          <w:rFonts w:hint="eastAsia"/>
          <w:szCs w:val="21"/>
        </w:rPr>
        <w:t>4.17</w:t>
      </w:r>
      <w:r w:rsidRPr="00980419">
        <w:rPr>
          <w:rFonts w:hint="eastAsia"/>
          <w:szCs w:val="21"/>
        </w:rPr>
        <w:t xml:space="preserve"> </w:t>
      </w:r>
      <w:r w:rsidRPr="00980419">
        <w:rPr>
          <w:rFonts w:hint="eastAsia"/>
          <w:szCs w:val="21"/>
        </w:rPr>
        <w:t>个人信息页·概况信息·基础信息页</w:t>
      </w:r>
    </w:p>
    <w:p w:rsidR="00A47910" w:rsidRPr="00664637" w:rsidRDefault="00A47910" w:rsidP="00664637">
      <w:pPr>
        <w:spacing w:line="400" w:lineRule="exact"/>
        <w:rPr>
          <w:sz w:val="24"/>
          <w:lang w:val="fr-FR"/>
        </w:rPr>
      </w:pPr>
      <w:r w:rsidRPr="00664637">
        <w:rPr>
          <w:rFonts w:hint="eastAsia"/>
          <w:sz w:val="24"/>
          <w:lang w:val="fr-FR"/>
        </w:rPr>
        <w:lastRenderedPageBreak/>
        <w:t>核心代码如</w:t>
      </w:r>
      <w:r w:rsidR="00F84006">
        <w:rPr>
          <w:rFonts w:hint="eastAsia"/>
          <w:sz w:val="24"/>
          <w:lang w:val="fr-FR"/>
        </w:rPr>
        <w:t>图</w:t>
      </w:r>
      <w:r w:rsidR="00F84006">
        <w:rPr>
          <w:rFonts w:hint="eastAsia"/>
          <w:sz w:val="24"/>
          <w:lang w:val="fr-FR"/>
        </w:rPr>
        <w:t>4.18</w:t>
      </w:r>
      <w:r w:rsidR="00F84006">
        <w:rPr>
          <w:rFonts w:hint="eastAsia"/>
          <w:sz w:val="24"/>
          <w:lang w:val="fr-FR"/>
        </w:rPr>
        <w:t>所示。</w:t>
      </w:r>
    </w:p>
    <w:p w:rsidR="00F84006" w:rsidRDefault="00F84006" w:rsidP="00A47910">
      <w:pPr>
        <w:pStyle w:val="HTML"/>
        <w:shd w:val="clear" w:color="auto" w:fill="FFFFFF"/>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extent cx="5262113" cy="5096761"/>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PNG"/>
                    <pic:cNvPicPr/>
                  </pic:nvPicPr>
                  <pic:blipFill>
                    <a:blip r:embed="rId45">
                      <a:extLst>
                        <a:ext uri="{28A0092B-C50C-407E-A947-70E740481C1C}">
                          <a14:useLocalDpi xmlns:a14="http://schemas.microsoft.com/office/drawing/2010/main" val="0"/>
                        </a:ext>
                      </a:extLst>
                    </a:blip>
                    <a:stretch>
                      <a:fillRect/>
                    </a:stretch>
                  </pic:blipFill>
                  <pic:spPr>
                    <a:xfrm>
                      <a:off x="0" y="0"/>
                      <a:ext cx="5267136" cy="5101627"/>
                    </a:xfrm>
                    <a:prstGeom prst="rect">
                      <a:avLst/>
                    </a:prstGeom>
                  </pic:spPr>
                </pic:pic>
              </a:graphicData>
            </a:graphic>
          </wp:inline>
        </w:drawing>
      </w:r>
    </w:p>
    <w:p w:rsidR="004A6FA7" w:rsidRPr="00980419" w:rsidRDefault="004A6FA7" w:rsidP="00980419">
      <w:pPr>
        <w:spacing w:before="120" w:after="240"/>
        <w:ind w:left="420"/>
        <w:jc w:val="center"/>
        <w:rPr>
          <w:szCs w:val="21"/>
        </w:rPr>
      </w:pPr>
      <w:r w:rsidRPr="00980419">
        <w:rPr>
          <w:rFonts w:hint="eastAsia"/>
          <w:szCs w:val="21"/>
        </w:rPr>
        <w:t>图</w:t>
      </w:r>
      <w:r w:rsidRPr="00980419">
        <w:rPr>
          <w:rFonts w:hint="eastAsia"/>
          <w:szCs w:val="21"/>
        </w:rPr>
        <w:t>4.1</w:t>
      </w:r>
      <w:r w:rsidRPr="00980419">
        <w:rPr>
          <w:szCs w:val="21"/>
        </w:rPr>
        <w:t>8</w:t>
      </w:r>
      <w:r w:rsidRPr="00980419">
        <w:rPr>
          <w:rFonts w:hint="eastAsia"/>
          <w:szCs w:val="21"/>
        </w:rPr>
        <w:t xml:space="preserve"> </w:t>
      </w:r>
      <w:r w:rsidRPr="00980419">
        <w:rPr>
          <w:rFonts w:hint="eastAsia"/>
          <w:szCs w:val="21"/>
        </w:rPr>
        <w:t>个人信息页·概况信息·基础信息页核心代码</w:t>
      </w:r>
    </w:p>
    <w:p w:rsidR="00A47910" w:rsidRDefault="00A47910" w:rsidP="00A47910">
      <w:pPr>
        <w:pStyle w:val="a6"/>
        <w:numPr>
          <w:ilvl w:val="0"/>
          <w:numId w:val="7"/>
        </w:numPr>
        <w:spacing w:line="300" w:lineRule="auto"/>
        <w:ind w:firstLineChars="0"/>
        <w:rPr>
          <w:sz w:val="24"/>
        </w:rPr>
      </w:pPr>
      <w:r w:rsidRPr="004A1D4E">
        <w:rPr>
          <w:sz w:val="24"/>
        </w:rPr>
        <w:t>个</w:t>
      </w:r>
      <w:r w:rsidRPr="00A46C21">
        <w:rPr>
          <w:rFonts w:ascii="Times New Roman" w:hAnsi="Times New Roman"/>
          <w:sz w:val="24"/>
          <w:szCs w:val="24"/>
          <w:lang w:val="fr-FR"/>
        </w:rPr>
        <w:t>人信息页</w:t>
      </w:r>
      <w:r w:rsidRPr="00A46C21">
        <w:rPr>
          <w:rFonts w:ascii="Times New Roman" w:hAnsi="Times New Roman" w:hint="eastAsia"/>
          <w:sz w:val="24"/>
          <w:szCs w:val="24"/>
          <w:lang w:val="fr-FR"/>
        </w:rPr>
        <w:t>·账号</w:t>
      </w:r>
      <w:r w:rsidRPr="00A46C21">
        <w:rPr>
          <w:rFonts w:ascii="Times New Roman" w:hAnsi="Times New Roman"/>
          <w:sz w:val="24"/>
          <w:szCs w:val="24"/>
          <w:lang w:val="fr-FR"/>
        </w:rPr>
        <w:t>设置</w:t>
      </w:r>
      <w:r w:rsidRPr="00A46C21">
        <w:rPr>
          <w:rFonts w:ascii="Times New Roman" w:hAnsi="Times New Roman" w:hint="eastAsia"/>
          <w:sz w:val="24"/>
          <w:szCs w:val="24"/>
          <w:lang w:val="fr-FR"/>
        </w:rPr>
        <w:t>·修改密码</w:t>
      </w:r>
    </w:p>
    <w:p w:rsidR="00A47910" w:rsidRPr="00A46C21" w:rsidRDefault="00A47910" w:rsidP="00A46C21">
      <w:pPr>
        <w:spacing w:line="400" w:lineRule="exact"/>
        <w:ind w:firstLineChars="200" w:firstLine="480"/>
        <w:rPr>
          <w:sz w:val="24"/>
          <w:lang w:val="fr-FR"/>
        </w:rPr>
      </w:pPr>
      <w:r w:rsidRPr="00A46C21">
        <w:rPr>
          <w:sz w:val="24"/>
          <w:lang w:val="fr-FR"/>
        </w:rPr>
        <w:t>在这个页面</w:t>
      </w:r>
      <w:r w:rsidRPr="00A46C21">
        <w:rPr>
          <w:rFonts w:hint="eastAsia"/>
          <w:sz w:val="24"/>
          <w:lang w:val="fr-FR"/>
        </w:rPr>
        <w:t>博主</w:t>
      </w:r>
      <w:r w:rsidRPr="00A46C21">
        <w:rPr>
          <w:sz w:val="24"/>
          <w:lang w:val="fr-FR"/>
        </w:rPr>
        <w:t>可以对登录</w:t>
      </w:r>
      <w:r w:rsidRPr="00A46C21">
        <w:rPr>
          <w:rFonts w:hint="eastAsia"/>
          <w:sz w:val="24"/>
          <w:lang w:val="fr-FR"/>
        </w:rPr>
        <w:t>密码进行修改，系统要求输入旧密码进行核对，并且输入两次相同密码才能对密码修改成功，三个字段都是必填的。如图</w:t>
      </w:r>
      <w:r w:rsidRPr="00A46C21">
        <w:rPr>
          <w:rFonts w:hint="eastAsia"/>
          <w:sz w:val="24"/>
          <w:lang w:val="fr-FR"/>
        </w:rPr>
        <w:t>4.1</w:t>
      </w:r>
      <w:r w:rsidR="00B7092A">
        <w:rPr>
          <w:sz w:val="24"/>
          <w:lang w:val="fr-FR"/>
        </w:rPr>
        <w:t>9</w:t>
      </w:r>
      <w:r w:rsidRPr="00A46C21">
        <w:rPr>
          <w:rFonts w:hint="eastAsia"/>
          <w:sz w:val="24"/>
          <w:lang w:val="fr-FR"/>
        </w:rPr>
        <w:t>所示</w:t>
      </w:r>
      <w:r w:rsidR="00B540A8">
        <w:rPr>
          <w:rFonts w:hint="eastAsia"/>
          <w:sz w:val="24"/>
          <w:lang w:val="fr-FR"/>
        </w:rPr>
        <w:t>。</w:t>
      </w:r>
    </w:p>
    <w:p w:rsidR="00A47910" w:rsidRDefault="00A47910" w:rsidP="00A47910">
      <w:pPr>
        <w:spacing w:line="300" w:lineRule="auto"/>
        <w:rPr>
          <w:sz w:val="24"/>
        </w:rPr>
      </w:pPr>
      <w:r>
        <w:rPr>
          <w:rFonts w:hint="eastAsia"/>
          <w:noProof/>
          <w:sz w:val="24"/>
        </w:rPr>
        <w:lastRenderedPageBreak/>
        <w:drawing>
          <wp:inline distT="0" distB="0" distL="0" distR="0" wp14:anchorId="0562CF71" wp14:editId="3ABCE88F">
            <wp:extent cx="5278120" cy="2656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u.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656840"/>
                    </a:xfrm>
                    <a:prstGeom prst="rect">
                      <a:avLst/>
                    </a:prstGeom>
                  </pic:spPr>
                </pic:pic>
              </a:graphicData>
            </a:graphic>
          </wp:inline>
        </w:drawing>
      </w:r>
    </w:p>
    <w:p w:rsidR="00A47910" w:rsidRPr="003A4075" w:rsidRDefault="00A47910" w:rsidP="00980419">
      <w:pPr>
        <w:spacing w:before="120" w:after="240"/>
        <w:ind w:left="420"/>
        <w:jc w:val="center"/>
        <w:rPr>
          <w:szCs w:val="21"/>
        </w:rPr>
      </w:pPr>
      <w:r w:rsidRPr="003A4075">
        <w:rPr>
          <w:rFonts w:hint="eastAsia"/>
          <w:szCs w:val="21"/>
        </w:rPr>
        <w:t>图</w:t>
      </w:r>
      <w:r w:rsidRPr="003A4075">
        <w:rPr>
          <w:rFonts w:hint="eastAsia"/>
          <w:szCs w:val="21"/>
        </w:rPr>
        <w:t>4.1</w:t>
      </w:r>
      <w:r w:rsidR="00B7092A">
        <w:rPr>
          <w:szCs w:val="21"/>
        </w:rPr>
        <w:t>9</w:t>
      </w:r>
      <w:r w:rsidRPr="003A4075">
        <w:rPr>
          <w:szCs w:val="21"/>
        </w:rPr>
        <w:t xml:space="preserve"> </w:t>
      </w:r>
      <w:r w:rsidRPr="003A4075">
        <w:rPr>
          <w:rFonts w:hint="eastAsia"/>
          <w:szCs w:val="21"/>
        </w:rPr>
        <w:t>个人信息页·账号设置·修改密码</w:t>
      </w:r>
    </w:p>
    <w:p w:rsidR="00CA114E" w:rsidRDefault="00A47910" w:rsidP="00A47910">
      <w:pPr>
        <w:spacing w:line="300" w:lineRule="auto"/>
        <w:rPr>
          <w:sz w:val="24"/>
        </w:rPr>
      </w:pPr>
      <w:r>
        <w:rPr>
          <w:rFonts w:hint="eastAsia"/>
          <w:sz w:val="24"/>
        </w:rPr>
        <w:t>核心代码如</w:t>
      </w:r>
      <w:r w:rsidR="008707AB">
        <w:rPr>
          <w:rFonts w:hint="eastAsia"/>
          <w:sz w:val="24"/>
        </w:rPr>
        <w:t>图</w:t>
      </w:r>
      <w:r w:rsidR="008707AB">
        <w:rPr>
          <w:rFonts w:hint="eastAsia"/>
          <w:sz w:val="24"/>
        </w:rPr>
        <w:t>4.20</w:t>
      </w:r>
      <w:r w:rsidR="008707AB">
        <w:rPr>
          <w:rFonts w:hint="eastAsia"/>
          <w:sz w:val="24"/>
        </w:rPr>
        <w:t>所示</w:t>
      </w:r>
      <w:r w:rsidR="007B13B3">
        <w:rPr>
          <w:rFonts w:hint="eastAsia"/>
          <w:sz w:val="24"/>
        </w:rPr>
        <w:t>。</w:t>
      </w:r>
    </w:p>
    <w:p w:rsidR="000B38DA" w:rsidRDefault="00FE730E" w:rsidP="000B38DA">
      <w:pPr>
        <w:rPr>
          <w:lang w:val="fr-FR"/>
        </w:rPr>
      </w:pPr>
      <w:r>
        <w:rPr>
          <w:noProof/>
        </w:rPr>
        <w:drawing>
          <wp:inline distT="0" distB="0" distL="0" distR="0">
            <wp:extent cx="5274310" cy="30949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a.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094990"/>
                    </a:xfrm>
                    <a:prstGeom prst="rect">
                      <a:avLst/>
                    </a:prstGeom>
                  </pic:spPr>
                </pic:pic>
              </a:graphicData>
            </a:graphic>
          </wp:inline>
        </w:drawing>
      </w:r>
    </w:p>
    <w:p w:rsidR="00FE730E" w:rsidRDefault="00FE730E" w:rsidP="00980419">
      <w:pPr>
        <w:spacing w:before="120" w:after="240"/>
        <w:ind w:left="420"/>
        <w:jc w:val="center"/>
        <w:rPr>
          <w:szCs w:val="21"/>
        </w:rPr>
      </w:pPr>
      <w:r w:rsidRPr="003A4075">
        <w:rPr>
          <w:rFonts w:hint="eastAsia"/>
          <w:szCs w:val="21"/>
        </w:rPr>
        <w:t>图</w:t>
      </w:r>
      <w:r w:rsidRPr="003A4075">
        <w:rPr>
          <w:rFonts w:hint="eastAsia"/>
          <w:szCs w:val="21"/>
        </w:rPr>
        <w:t>4.</w:t>
      </w:r>
      <w:r>
        <w:rPr>
          <w:szCs w:val="21"/>
        </w:rPr>
        <w:t>20</w:t>
      </w:r>
      <w:r w:rsidRPr="003A4075">
        <w:rPr>
          <w:szCs w:val="21"/>
        </w:rPr>
        <w:t xml:space="preserve"> </w:t>
      </w:r>
      <w:r w:rsidRPr="003A4075">
        <w:rPr>
          <w:rFonts w:hint="eastAsia"/>
          <w:szCs w:val="21"/>
        </w:rPr>
        <w:t>个人信息页·账号设置·修改密码</w:t>
      </w:r>
      <w:r>
        <w:rPr>
          <w:rFonts w:hint="eastAsia"/>
          <w:szCs w:val="21"/>
        </w:rPr>
        <w:t>核心代码</w:t>
      </w:r>
    </w:p>
    <w:p w:rsidR="002857AF" w:rsidRDefault="002857AF" w:rsidP="00F55B66">
      <w:pPr>
        <w:spacing w:line="300" w:lineRule="auto"/>
        <w:jc w:val="left"/>
        <w:rPr>
          <w:szCs w:val="21"/>
        </w:rPr>
      </w:pPr>
    </w:p>
    <w:p w:rsidR="002857AF" w:rsidRDefault="002857AF" w:rsidP="00F55B66">
      <w:pPr>
        <w:spacing w:line="300" w:lineRule="auto"/>
        <w:jc w:val="left"/>
        <w:rPr>
          <w:szCs w:val="21"/>
        </w:rPr>
      </w:pPr>
    </w:p>
    <w:p w:rsidR="002857AF" w:rsidRDefault="002857AF" w:rsidP="00F55B66">
      <w:pPr>
        <w:spacing w:line="300" w:lineRule="auto"/>
        <w:jc w:val="left"/>
        <w:rPr>
          <w:szCs w:val="21"/>
        </w:rPr>
      </w:pPr>
    </w:p>
    <w:p w:rsidR="002857AF" w:rsidRDefault="002857AF" w:rsidP="00F55B66">
      <w:pPr>
        <w:spacing w:line="300" w:lineRule="auto"/>
        <w:jc w:val="left"/>
        <w:rPr>
          <w:szCs w:val="21"/>
        </w:rPr>
      </w:pPr>
    </w:p>
    <w:p w:rsidR="002857AF" w:rsidRDefault="002857AF" w:rsidP="00F55B66">
      <w:pPr>
        <w:spacing w:line="300" w:lineRule="auto"/>
        <w:jc w:val="left"/>
        <w:rPr>
          <w:szCs w:val="21"/>
        </w:rPr>
      </w:pPr>
    </w:p>
    <w:p w:rsidR="002857AF" w:rsidRPr="00FE730E" w:rsidRDefault="002857AF" w:rsidP="00F55B66">
      <w:pPr>
        <w:spacing w:line="300" w:lineRule="auto"/>
        <w:jc w:val="left"/>
        <w:rPr>
          <w:szCs w:val="21"/>
        </w:rPr>
      </w:pPr>
    </w:p>
    <w:p w:rsidR="007D1958" w:rsidRPr="009B270F" w:rsidRDefault="00EF7ED1" w:rsidP="004B337C">
      <w:pPr>
        <w:pStyle w:val="3"/>
        <w:spacing w:before="480" w:after="120" w:line="240" w:lineRule="auto"/>
        <w:jc w:val="left"/>
        <w:rPr>
          <w:rFonts w:ascii="黑体" w:eastAsia="黑体"/>
          <w:sz w:val="28"/>
          <w:szCs w:val="28"/>
          <w:lang w:val="fr-FR"/>
        </w:rPr>
      </w:pPr>
      <w:bookmarkStart w:id="50" w:name="_Toc482278053"/>
      <w:r>
        <w:rPr>
          <w:rFonts w:ascii="黑体" w:eastAsia="黑体" w:hint="eastAsia"/>
          <w:sz w:val="28"/>
          <w:szCs w:val="28"/>
          <w:lang w:val="fr-FR"/>
        </w:rPr>
        <w:lastRenderedPageBreak/>
        <w:t>4.4</w:t>
      </w:r>
      <w:r w:rsidR="007D1958">
        <w:rPr>
          <w:rFonts w:ascii="黑体" w:eastAsia="黑体" w:hint="eastAsia"/>
          <w:sz w:val="28"/>
          <w:szCs w:val="28"/>
          <w:lang w:val="fr-FR"/>
        </w:rPr>
        <w:t xml:space="preserve"> </w:t>
      </w:r>
      <w:r w:rsidR="00C47B92" w:rsidRPr="00C47B92">
        <w:rPr>
          <w:rFonts w:ascii="黑体" w:eastAsia="黑体" w:hint="eastAsia"/>
          <w:sz w:val="28"/>
          <w:szCs w:val="28"/>
          <w:lang w:val="fr-FR"/>
        </w:rPr>
        <w:t>项目总结</w:t>
      </w:r>
      <w:bookmarkEnd w:id="50"/>
    </w:p>
    <w:p w:rsidR="00D7554B" w:rsidRDefault="00A213E7" w:rsidP="00A000A2">
      <w:pPr>
        <w:spacing w:line="400" w:lineRule="exact"/>
        <w:ind w:firstLineChars="200" w:firstLine="480"/>
        <w:rPr>
          <w:sz w:val="24"/>
          <w:lang w:val="fr-FR"/>
        </w:rPr>
      </w:pPr>
      <w:r w:rsidRPr="009D0B76">
        <w:rPr>
          <w:sz w:val="24"/>
          <w:lang w:val="fr-FR"/>
        </w:rPr>
        <w:t>这次系统设计对我来说获益</w:t>
      </w:r>
      <w:r w:rsidRPr="009D0B76">
        <w:rPr>
          <w:rFonts w:hint="eastAsia"/>
          <w:sz w:val="24"/>
          <w:lang w:val="fr-FR"/>
        </w:rPr>
        <w:t>匪浅，实现系统时采用了一些时下比较流行的工具和新的技术，比如基于</w:t>
      </w:r>
      <w:r w:rsidRPr="009D0B76">
        <w:rPr>
          <w:rFonts w:hint="eastAsia"/>
          <w:sz w:val="24"/>
          <w:lang w:val="fr-FR"/>
        </w:rPr>
        <w:t>Node</w:t>
      </w:r>
      <w:r w:rsidRPr="009D0B76">
        <w:rPr>
          <w:rFonts w:hint="eastAsia"/>
          <w:sz w:val="24"/>
          <w:lang w:val="fr-FR"/>
        </w:rPr>
        <w:t>的</w:t>
      </w:r>
      <w:r w:rsidRPr="009D0B76">
        <w:rPr>
          <w:rFonts w:hint="eastAsia"/>
          <w:sz w:val="24"/>
          <w:lang w:val="fr-FR"/>
        </w:rPr>
        <w:t>webpack</w:t>
      </w:r>
      <w:r w:rsidRPr="009D0B76">
        <w:rPr>
          <w:rFonts w:hint="eastAsia"/>
          <w:sz w:val="24"/>
          <w:lang w:val="fr-FR"/>
        </w:rPr>
        <w:t>构建工具和</w:t>
      </w:r>
      <w:r w:rsidRPr="009D0B76">
        <w:rPr>
          <w:rFonts w:hint="eastAsia"/>
          <w:sz w:val="24"/>
          <w:lang w:val="fr-FR"/>
        </w:rPr>
        <w:t>Vue</w:t>
      </w:r>
      <w:r w:rsidRPr="009D0B76">
        <w:rPr>
          <w:sz w:val="24"/>
          <w:lang w:val="fr-FR"/>
        </w:rPr>
        <w:t>.js</w:t>
      </w:r>
      <w:r w:rsidRPr="009D0B76">
        <w:rPr>
          <w:sz w:val="24"/>
          <w:lang w:val="fr-FR"/>
        </w:rPr>
        <w:t>的尝试</w:t>
      </w:r>
      <w:r w:rsidRPr="009D0B76">
        <w:rPr>
          <w:rFonts w:hint="eastAsia"/>
          <w:sz w:val="24"/>
          <w:lang w:val="fr-FR"/>
        </w:rPr>
        <w:t>，同时也把之前学的理论知识付诸于实践，自己对理论知识也有了反思和新的理解。在构建系统时也遇到过很多难点和技术上的生疏点，通过自己的思考和参考他人的经验逐一攻克，锻炼了自身学习能力和解决问题的能力，对于自身方法论的形成起到重要的影响。在不断完善系统的过程中，自己深刻的体会到要把一件作品做好，做精细是一件</w:t>
      </w:r>
      <w:r w:rsidR="0051594D">
        <w:rPr>
          <w:rFonts w:hint="eastAsia"/>
          <w:sz w:val="24"/>
          <w:lang w:val="fr-FR"/>
        </w:rPr>
        <w:t>多么不容易的事情，这需要我们有匠人精神，有一种不断完善自己作品</w:t>
      </w:r>
      <w:r w:rsidRPr="009D0B76">
        <w:rPr>
          <w:rFonts w:hint="eastAsia"/>
          <w:sz w:val="24"/>
          <w:lang w:val="fr-FR"/>
        </w:rPr>
        <w:t>、坚持不懈、追求完美的精神。同时也锻炼了自己的勇气，对于新技术尝试的决心。体会到敢想就要敢做、要做就要做好的勇气和精神</w:t>
      </w:r>
      <w:r w:rsidR="008C635D">
        <w:rPr>
          <w:rFonts w:hint="eastAsia"/>
          <w:sz w:val="24"/>
          <w:lang w:val="fr-FR"/>
        </w:rPr>
        <w:t>。</w:t>
      </w:r>
    </w:p>
    <w:p w:rsidR="00E20ED3" w:rsidRDefault="00E20ED3" w:rsidP="00A000A2">
      <w:pPr>
        <w:spacing w:line="400" w:lineRule="exact"/>
        <w:ind w:firstLineChars="200" w:firstLine="480"/>
        <w:rPr>
          <w:sz w:val="24"/>
          <w:lang w:val="fr-FR"/>
        </w:rPr>
      </w:pPr>
    </w:p>
    <w:p w:rsidR="00E20ED3" w:rsidRDefault="00E20ED3" w:rsidP="00A000A2">
      <w:pPr>
        <w:spacing w:line="400" w:lineRule="exact"/>
        <w:ind w:firstLineChars="200" w:firstLine="480"/>
        <w:rPr>
          <w:sz w:val="24"/>
          <w:lang w:val="fr-FR"/>
        </w:rPr>
      </w:pPr>
    </w:p>
    <w:p w:rsidR="00E20ED3" w:rsidRDefault="00E20ED3" w:rsidP="00A000A2">
      <w:pPr>
        <w:spacing w:line="400" w:lineRule="exact"/>
        <w:ind w:firstLineChars="200" w:firstLine="480"/>
        <w:rPr>
          <w:sz w:val="24"/>
          <w:lang w:val="fr-FR"/>
        </w:rPr>
      </w:pPr>
    </w:p>
    <w:p w:rsidR="00E20ED3" w:rsidRDefault="00E20ED3" w:rsidP="00A000A2">
      <w:pPr>
        <w:spacing w:line="400" w:lineRule="exact"/>
        <w:ind w:firstLineChars="200" w:firstLine="480"/>
        <w:rPr>
          <w:sz w:val="24"/>
          <w:lang w:val="fr-FR"/>
        </w:rPr>
      </w:pPr>
    </w:p>
    <w:p w:rsidR="00E20ED3" w:rsidRDefault="00E20ED3" w:rsidP="00E20ED3">
      <w:pPr>
        <w:spacing w:line="400" w:lineRule="exact"/>
        <w:rPr>
          <w:sz w:val="24"/>
          <w:lang w:val="fr-FR"/>
        </w:rPr>
        <w:sectPr w:rsidR="00E20ED3">
          <w:pgSz w:w="11906" w:h="16838"/>
          <w:pgMar w:top="1440" w:right="1800" w:bottom="1440" w:left="1800" w:header="851" w:footer="992" w:gutter="0"/>
          <w:cols w:space="720"/>
          <w:docGrid w:type="lines" w:linePitch="312"/>
        </w:sectPr>
      </w:pPr>
    </w:p>
    <w:p w:rsidR="00E414D4" w:rsidRPr="00DE085C" w:rsidRDefault="00E414D4" w:rsidP="00437460">
      <w:pPr>
        <w:pStyle w:val="2"/>
        <w:spacing w:before="480" w:after="360" w:line="240" w:lineRule="auto"/>
        <w:jc w:val="center"/>
        <w:rPr>
          <w:rFonts w:ascii="黑体" w:hAnsi="黑体"/>
          <w:lang w:val="fr-FR"/>
        </w:rPr>
      </w:pPr>
      <w:bookmarkStart w:id="51" w:name="_Toc482278054"/>
      <w:r w:rsidRPr="00767909">
        <w:rPr>
          <w:rFonts w:ascii="黑体" w:hAnsi="黑体" w:hint="eastAsia"/>
        </w:rPr>
        <w:lastRenderedPageBreak/>
        <w:t>参考文献</w:t>
      </w:r>
      <w:bookmarkEnd w:id="51"/>
    </w:p>
    <w:p w:rsidR="00650979" w:rsidRPr="003E4E60" w:rsidRDefault="00650979" w:rsidP="00F4449E">
      <w:pPr>
        <w:spacing w:line="320" w:lineRule="exact"/>
        <w:rPr>
          <w:rFonts w:ascii="宋体" w:hAnsi="宋体"/>
          <w:szCs w:val="21"/>
          <w:lang w:val="fr-FR"/>
        </w:rPr>
      </w:pPr>
      <w:r w:rsidRPr="003E4E60">
        <w:rPr>
          <w:rFonts w:ascii="宋体" w:hAnsi="宋体" w:hint="eastAsia"/>
          <w:szCs w:val="21"/>
          <w:lang w:val="fr-FR"/>
        </w:rPr>
        <w:t>[1]</w:t>
      </w:r>
      <w:r w:rsidR="00DE085C">
        <w:rPr>
          <w:rFonts w:ascii="宋体" w:hAnsi="宋体"/>
          <w:szCs w:val="21"/>
          <w:lang w:val="fr-FR"/>
        </w:rPr>
        <w:t xml:space="preserve"> </w:t>
      </w:r>
      <w:r w:rsidRPr="005B5977">
        <w:rPr>
          <w:szCs w:val="21"/>
          <w:lang w:val="fr-FR"/>
        </w:rPr>
        <w:t>Douglas Crockford</w:t>
      </w:r>
      <w:r w:rsidRPr="003E4E60">
        <w:rPr>
          <w:rFonts w:ascii="宋体" w:hAnsi="宋体" w:hint="eastAsia"/>
          <w:szCs w:val="21"/>
          <w:lang w:val="fr-FR"/>
        </w:rPr>
        <w:t xml:space="preserve"> </w:t>
      </w:r>
      <w:r w:rsidRPr="003E4E60">
        <w:rPr>
          <w:rFonts w:ascii="宋体" w:hAnsi="宋体" w:hint="eastAsia"/>
          <w:szCs w:val="21"/>
        </w:rPr>
        <w:t>编</w:t>
      </w:r>
      <w:r w:rsidRPr="003E4E60">
        <w:rPr>
          <w:rFonts w:ascii="宋体" w:hAnsi="宋体" w:hint="eastAsia"/>
          <w:szCs w:val="21"/>
          <w:lang w:val="fr-FR"/>
        </w:rPr>
        <w:t xml:space="preserve"> </w:t>
      </w:r>
      <w:r w:rsidRPr="003E4E60">
        <w:rPr>
          <w:rFonts w:ascii="宋体" w:hAnsi="宋体" w:hint="eastAsia"/>
          <w:szCs w:val="21"/>
        </w:rPr>
        <w:t>赵泽欣译</w:t>
      </w:r>
      <w:r w:rsidRPr="003E4E60">
        <w:rPr>
          <w:rFonts w:ascii="宋体" w:hAnsi="宋体" w:hint="eastAsia"/>
          <w:szCs w:val="21"/>
          <w:lang w:val="fr-FR"/>
        </w:rPr>
        <w:t xml:space="preserve"> </w:t>
      </w:r>
      <w:r w:rsidRPr="005B5977">
        <w:rPr>
          <w:rFonts w:hint="eastAsia"/>
          <w:szCs w:val="21"/>
          <w:lang w:val="fr-FR"/>
        </w:rPr>
        <w:t>JavaScript</w:t>
      </w:r>
      <w:r w:rsidRPr="003E4E60">
        <w:rPr>
          <w:rFonts w:ascii="宋体" w:hAnsi="宋体" w:hint="eastAsia"/>
          <w:szCs w:val="21"/>
        </w:rPr>
        <w:t>语言精粹</w:t>
      </w:r>
      <w:r w:rsidRPr="003E4E60">
        <w:rPr>
          <w:rFonts w:ascii="宋体" w:hAnsi="宋体" w:hint="eastAsia"/>
          <w:szCs w:val="21"/>
          <w:lang w:val="fr-FR"/>
        </w:rPr>
        <w:t>(</w:t>
      </w:r>
      <w:r w:rsidRPr="003E4E60">
        <w:rPr>
          <w:rFonts w:ascii="宋体" w:hAnsi="宋体" w:hint="eastAsia"/>
          <w:szCs w:val="21"/>
        </w:rPr>
        <w:t>修订版</w:t>
      </w:r>
      <w:r w:rsidRPr="003E4E60">
        <w:rPr>
          <w:rFonts w:ascii="宋体" w:hAnsi="宋体" w:hint="eastAsia"/>
          <w:szCs w:val="21"/>
          <w:lang w:val="fr-FR"/>
        </w:rPr>
        <w:t xml:space="preserve">) </w:t>
      </w:r>
      <w:r w:rsidRPr="003E4E60">
        <w:rPr>
          <w:rFonts w:ascii="宋体" w:hAnsi="宋体" w:hint="eastAsia"/>
          <w:szCs w:val="21"/>
        </w:rPr>
        <w:t>电子工业出版社</w:t>
      </w:r>
      <w:r w:rsidRPr="003E4E60">
        <w:rPr>
          <w:rFonts w:ascii="宋体" w:hAnsi="宋体" w:hint="eastAsia"/>
          <w:szCs w:val="21"/>
          <w:lang w:val="fr-FR"/>
        </w:rPr>
        <w:t>，2012.09.01</w:t>
      </w:r>
    </w:p>
    <w:p w:rsidR="00650979" w:rsidRPr="003E4E60" w:rsidRDefault="00650979" w:rsidP="00F4449E">
      <w:pPr>
        <w:spacing w:line="320" w:lineRule="exact"/>
        <w:rPr>
          <w:rFonts w:ascii="宋体" w:hAnsi="宋体"/>
          <w:szCs w:val="21"/>
          <w:lang w:val="fr-FR"/>
        </w:rPr>
      </w:pPr>
      <w:r w:rsidRPr="003E4E60">
        <w:rPr>
          <w:rFonts w:ascii="宋体" w:hAnsi="宋体" w:hint="eastAsia"/>
          <w:szCs w:val="21"/>
          <w:lang w:val="fr-FR"/>
        </w:rPr>
        <w:t>[2]</w:t>
      </w:r>
      <w:r w:rsidR="00DE085C">
        <w:rPr>
          <w:rFonts w:ascii="宋体" w:hAnsi="宋体"/>
          <w:szCs w:val="21"/>
          <w:lang w:val="fr-FR"/>
        </w:rPr>
        <w:t xml:space="preserve"> </w:t>
      </w:r>
      <w:r w:rsidRPr="003E4E60">
        <w:rPr>
          <w:rFonts w:ascii="宋体" w:hAnsi="宋体" w:hint="eastAsia"/>
          <w:szCs w:val="21"/>
        </w:rPr>
        <w:t>前沿科技</w:t>
      </w:r>
      <w:r w:rsidRPr="003E4E60">
        <w:rPr>
          <w:rFonts w:ascii="宋体" w:hAnsi="宋体" w:hint="eastAsia"/>
          <w:szCs w:val="21"/>
          <w:lang w:val="fr-FR"/>
        </w:rPr>
        <w:t xml:space="preserve"> </w:t>
      </w:r>
      <w:r w:rsidRPr="003E4E60">
        <w:rPr>
          <w:rFonts w:ascii="宋体" w:hAnsi="宋体" w:hint="eastAsia"/>
          <w:szCs w:val="21"/>
        </w:rPr>
        <w:t>编</w:t>
      </w:r>
      <w:r w:rsidRPr="003E4E60">
        <w:rPr>
          <w:rFonts w:ascii="宋体" w:hAnsi="宋体" w:hint="eastAsia"/>
          <w:szCs w:val="21"/>
          <w:lang w:val="fr-FR"/>
        </w:rPr>
        <w:t xml:space="preserve"> </w:t>
      </w:r>
      <w:r w:rsidRPr="003E4E60">
        <w:rPr>
          <w:rFonts w:ascii="宋体" w:hAnsi="宋体" w:hint="eastAsia"/>
          <w:szCs w:val="21"/>
        </w:rPr>
        <w:t>精通</w:t>
      </w:r>
      <w:r w:rsidRPr="005B5977">
        <w:rPr>
          <w:rFonts w:hint="eastAsia"/>
          <w:szCs w:val="21"/>
          <w:lang w:val="fr-FR"/>
        </w:rPr>
        <w:t>CSS+DIV</w:t>
      </w:r>
      <w:r w:rsidRPr="003E4E60">
        <w:rPr>
          <w:rFonts w:ascii="宋体" w:hAnsi="宋体" w:hint="eastAsia"/>
          <w:szCs w:val="21"/>
        </w:rPr>
        <w:t>网页样式与布局</w:t>
      </w:r>
      <w:r w:rsidRPr="003E4E60">
        <w:rPr>
          <w:rFonts w:ascii="宋体" w:hAnsi="宋体" w:hint="eastAsia"/>
          <w:szCs w:val="21"/>
          <w:lang w:val="fr-FR"/>
        </w:rPr>
        <w:t xml:space="preserve"> </w:t>
      </w:r>
      <w:r w:rsidRPr="003E4E60">
        <w:rPr>
          <w:rFonts w:ascii="宋体" w:hAnsi="宋体" w:hint="eastAsia"/>
          <w:szCs w:val="21"/>
        </w:rPr>
        <w:t>人民邮电出版社</w:t>
      </w:r>
      <w:r w:rsidRPr="003E4E60">
        <w:rPr>
          <w:rFonts w:ascii="宋体" w:hAnsi="宋体" w:hint="eastAsia"/>
          <w:szCs w:val="21"/>
          <w:lang w:val="fr-FR"/>
        </w:rPr>
        <w:t>2007.08.01</w:t>
      </w:r>
    </w:p>
    <w:p w:rsidR="00650979" w:rsidRPr="003E4E60" w:rsidRDefault="00650979" w:rsidP="00F4449E">
      <w:pPr>
        <w:spacing w:line="320" w:lineRule="exact"/>
        <w:rPr>
          <w:rFonts w:ascii="宋体" w:hAnsi="宋体"/>
          <w:szCs w:val="21"/>
          <w:lang w:val="fr-FR"/>
        </w:rPr>
      </w:pPr>
      <w:r w:rsidRPr="003E4E60">
        <w:rPr>
          <w:rFonts w:ascii="宋体" w:hAnsi="宋体" w:hint="eastAsia"/>
          <w:szCs w:val="21"/>
          <w:lang w:val="fr-FR"/>
        </w:rPr>
        <w:t>[3]</w:t>
      </w:r>
      <w:r w:rsidR="00DE085C">
        <w:rPr>
          <w:rFonts w:ascii="宋体" w:hAnsi="宋体"/>
          <w:szCs w:val="21"/>
          <w:lang w:val="fr-FR"/>
        </w:rPr>
        <w:t xml:space="preserve"> </w:t>
      </w:r>
      <w:r w:rsidRPr="003E4E60">
        <w:rPr>
          <w:rFonts w:ascii="宋体" w:hAnsi="宋体" w:hint="eastAsia"/>
          <w:szCs w:val="21"/>
          <w:lang w:val="fr-FR"/>
        </w:rPr>
        <w:t>(</w:t>
      </w:r>
      <w:r w:rsidRPr="003E4E60">
        <w:rPr>
          <w:rFonts w:ascii="宋体" w:hAnsi="宋体" w:hint="eastAsia"/>
          <w:szCs w:val="21"/>
        </w:rPr>
        <w:t>美</w:t>
      </w:r>
      <w:r w:rsidRPr="003E4E60">
        <w:rPr>
          <w:rFonts w:ascii="宋体" w:hAnsi="宋体" w:hint="eastAsia"/>
          <w:szCs w:val="21"/>
          <w:lang w:val="fr-FR"/>
        </w:rPr>
        <w:t>)，</w:t>
      </w:r>
      <w:r w:rsidRPr="005B5977">
        <w:rPr>
          <w:rFonts w:hint="eastAsia"/>
          <w:szCs w:val="21"/>
          <w:lang w:val="fr-FR"/>
        </w:rPr>
        <w:t>David Flanagan</w:t>
      </w:r>
      <w:r w:rsidRPr="003E4E60">
        <w:rPr>
          <w:rFonts w:ascii="宋体" w:hAnsi="宋体" w:hint="eastAsia"/>
          <w:szCs w:val="21"/>
          <w:lang w:val="fr-FR"/>
        </w:rPr>
        <w:t xml:space="preserve"> </w:t>
      </w:r>
      <w:r w:rsidRPr="003E4E60">
        <w:rPr>
          <w:rFonts w:ascii="宋体" w:hAnsi="宋体" w:hint="eastAsia"/>
          <w:szCs w:val="21"/>
        </w:rPr>
        <w:t>著</w:t>
      </w:r>
      <w:r w:rsidRPr="003E4E60">
        <w:rPr>
          <w:rFonts w:ascii="宋体" w:hAnsi="宋体" w:hint="eastAsia"/>
          <w:szCs w:val="21"/>
          <w:lang w:val="fr-FR"/>
        </w:rPr>
        <w:t xml:space="preserve"> </w:t>
      </w:r>
      <w:r w:rsidRPr="003E4E60">
        <w:rPr>
          <w:rFonts w:ascii="宋体" w:hAnsi="宋体" w:hint="eastAsia"/>
          <w:szCs w:val="21"/>
        </w:rPr>
        <w:t>淘宝前端团队</w:t>
      </w:r>
      <w:r w:rsidRPr="003E4E60">
        <w:rPr>
          <w:rFonts w:ascii="宋体" w:hAnsi="宋体" w:hint="eastAsia"/>
          <w:szCs w:val="21"/>
          <w:lang w:val="fr-FR"/>
        </w:rPr>
        <w:t xml:space="preserve"> </w:t>
      </w:r>
      <w:r w:rsidRPr="003E4E60">
        <w:rPr>
          <w:rFonts w:ascii="宋体" w:hAnsi="宋体" w:hint="eastAsia"/>
          <w:szCs w:val="21"/>
        </w:rPr>
        <w:t>译</w:t>
      </w:r>
      <w:r w:rsidRPr="003E4E60">
        <w:rPr>
          <w:rFonts w:ascii="宋体" w:hAnsi="宋体" w:hint="eastAsia"/>
          <w:szCs w:val="21"/>
          <w:lang w:val="fr-FR"/>
        </w:rPr>
        <w:t xml:space="preserve"> </w:t>
      </w:r>
      <w:r w:rsidRPr="005B5977">
        <w:rPr>
          <w:rFonts w:hint="eastAsia"/>
          <w:szCs w:val="21"/>
          <w:lang w:val="fr-FR"/>
        </w:rPr>
        <w:t>JavaScript</w:t>
      </w:r>
      <w:r w:rsidRPr="003E4E60">
        <w:rPr>
          <w:rFonts w:ascii="宋体" w:hAnsi="宋体" w:hint="eastAsia"/>
          <w:szCs w:val="21"/>
        </w:rPr>
        <w:t>权威指南</w:t>
      </w:r>
      <w:r w:rsidRPr="003E4E60">
        <w:rPr>
          <w:rFonts w:ascii="宋体" w:hAnsi="宋体" w:hint="eastAsia"/>
          <w:szCs w:val="21"/>
          <w:lang w:val="fr-FR"/>
        </w:rPr>
        <w:t>(</w:t>
      </w:r>
      <w:r w:rsidRPr="003E4E60">
        <w:rPr>
          <w:rFonts w:ascii="宋体" w:hAnsi="宋体" w:hint="eastAsia"/>
          <w:szCs w:val="21"/>
        </w:rPr>
        <w:t>第</w:t>
      </w:r>
      <w:r w:rsidRPr="003E4E60">
        <w:rPr>
          <w:rFonts w:ascii="宋体" w:hAnsi="宋体" w:hint="eastAsia"/>
          <w:szCs w:val="21"/>
          <w:lang w:val="fr-FR"/>
        </w:rPr>
        <w:t>6</w:t>
      </w:r>
      <w:r w:rsidRPr="003E4E60">
        <w:rPr>
          <w:rFonts w:ascii="宋体" w:hAnsi="宋体" w:hint="eastAsia"/>
          <w:szCs w:val="21"/>
        </w:rPr>
        <w:t>版</w:t>
      </w:r>
      <w:r w:rsidRPr="003E4E60">
        <w:rPr>
          <w:rFonts w:ascii="宋体" w:hAnsi="宋体" w:hint="eastAsia"/>
          <w:szCs w:val="21"/>
          <w:lang w:val="fr-FR"/>
        </w:rPr>
        <w:t xml:space="preserve">) </w:t>
      </w:r>
      <w:r w:rsidRPr="003E4E60">
        <w:rPr>
          <w:rFonts w:ascii="宋体" w:hAnsi="宋体" w:hint="eastAsia"/>
          <w:szCs w:val="21"/>
        </w:rPr>
        <w:t>机械工业出版社</w:t>
      </w:r>
      <w:r w:rsidRPr="003E4E60">
        <w:rPr>
          <w:rFonts w:ascii="宋体" w:hAnsi="宋体" w:hint="eastAsia"/>
          <w:szCs w:val="21"/>
          <w:lang w:val="fr-FR"/>
        </w:rPr>
        <w:t>2012.04.01</w:t>
      </w:r>
    </w:p>
    <w:p w:rsidR="00650979" w:rsidRPr="003E4E60" w:rsidRDefault="00650979" w:rsidP="00F4449E">
      <w:pPr>
        <w:spacing w:line="320" w:lineRule="exact"/>
        <w:rPr>
          <w:rFonts w:ascii="宋体" w:hAnsi="宋体"/>
          <w:szCs w:val="21"/>
          <w:lang w:val="fr-FR"/>
        </w:rPr>
      </w:pPr>
      <w:r w:rsidRPr="003E4E60">
        <w:rPr>
          <w:rFonts w:ascii="宋体" w:hAnsi="宋体" w:hint="eastAsia"/>
          <w:szCs w:val="21"/>
          <w:lang w:val="fr-FR"/>
        </w:rPr>
        <w:t>[4]</w:t>
      </w:r>
      <w:r w:rsidR="00DE085C">
        <w:rPr>
          <w:rFonts w:ascii="宋体" w:hAnsi="宋体"/>
          <w:szCs w:val="21"/>
          <w:lang w:val="fr-FR"/>
        </w:rPr>
        <w:t xml:space="preserve"> </w:t>
      </w:r>
      <w:r w:rsidRPr="003E4E60">
        <w:rPr>
          <w:rFonts w:ascii="宋体" w:hAnsi="宋体" w:hint="eastAsia"/>
          <w:szCs w:val="21"/>
        </w:rPr>
        <w:t>徐安令</w:t>
      </w:r>
      <w:r w:rsidRPr="003E4E60">
        <w:rPr>
          <w:rFonts w:ascii="宋体" w:hAnsi="宋体" w:hint="eastAsia"/>
          <w:szCs w:val="21"/>
          <w:lang w:val="fr-FR"/>
        </w:rPr>
        <w:t xml:space="preserve">. </w:t>
      </w:r>
      <w:r w:rsidRPr="003E4E60">
        <w:rPr>
          <w:rFonts w:ascii="宋体" w:hAnsi="宋体" w:hint="eastAsia"/>
          <w:szCs w:val="21"/>
        </w:rPr>
        <w:t>基于</w:t>
      </w:r>
      <w:r w:rsidRPr="005B5977">
        <w:rPr>
          <w:rFonts w:hint="eastAsia"/>
          <w:szCs w:val="21"/>
          <w:lang w:val="fr-FR"/>
        </w:rPr>
        <w:t>WAMP</w:t>
      </w:r>
      <w:r w:rsidRPr="003E4E60">
        <w:rPr>
          <w:rFonts w:ascii="宋体" w:hAnsi="宋体" w:hint="eastAsia"/>
          <w:szCs w:val="21"/>
        </w:rPr>
        <w:t>架构的博客管理系统分析与设计</w:t>
      </w:r>
      <w:r w:rsidRPr="003E4E60">
        <w:rPr>
          <w:rFonts w:ascii="宋体" w:hAnsi="宋体" w:hint="eastAsia"/>
          <w:szCs w:val="21"/>
          <w:lang w:val="fr-FR"/>
        </w:rPr>
        <w:t>[</w:t>
      </w:r>
      <w:r w:rsidRPr="00016283">
        <w:rPr>
          <w:rFonts w:hint="eastAsia"/>
          <w:szCs w:val="21"/>
          <w:lang w:val="fr-FR"/>
        </w:rPr>
        <w:t>J</w:t>
      </w:r>
      <w:r w:rsidRPr="003E4E60">
        <w:rPr>
          <w:rFonts w:ascii="宋体" w:hAnsi="宋体" w:hint="eastAsia"/>
          <w:szCs w:val="21"/>
          <w:lang w:val="fr-FR"/>
        </w:rPr>
        <w:t xml:space="preserve">]. </w:t>
      </w:r>
      <w:r w:rsidRPr="003E4E60">
        <w:rPr>
          <w:rFonts w:ascii="宋体" w:hAnsi="宋体" w:hint="eastAsia"/>
          <w:szCs w:val="21"/>
        </w:rPr>
        <w:t>电脑编程技巧与维护</w:t>
      </w:r>
      <w:r w:rsidRPr="003E4E60">
        <w:rPr>
          <w:rFonts w:ascii="宋体" w:hAnsi="宋体" w:hint="eastAsia"/>
          <w:szCs w:val="21"/>
          <w:lang w:val="fr-FR"/>
        </w:rPr>
        <w:t>,2015.</w:t>
      </w:r>
    </w:p>
    <w:p w:rsidR="00650979" w:rsidRPr="003E4E60" w:rsidRDefault="00650979" w:rsidP="00F4449E">
      <w:pPr>
        <w:spacing w:line="320" w:lineRule="exact"/>
        <w:rPr>
          <w:rFonts w:ascii="宋体" w:hAnsi="宋体"/>
          <w:szCs w:val="21"/>
        </w:rPr>
      </w:pPr>
      <w:r w:rsidRPr="003E4E60">
        <w:rPr>
          <w:rFonts w:ascii="宋体" w:hAnsi="宋体" w:hint="eastAsia"/>
          <w:szCs w:val="21"/>
        </w:rPr>
        <w:t>[5]</w:t>
      </w:r>
      <w:r w:rsidR="00DE085C">
        <w:rPr>
          <w:rFonts w:ascii="宋体" w:hAnsi="宋体"/>
          <w:szCs w:val="21"/>
        </w:rPr>
        <w:t xml:space="preserve"> </w:t>
      </w:r>
      <w:r w:rsidRPr="003E4E60">
        <w:rPr>
          <w:rFonts w:ascii="宋体" w:hAnsi="宋体" w:hint="eastAsia"/>
          <w:szCs w:val="21"/>
        </w:rPr>
        <w:t xml:space="preserve">陈涛. </w:t>
      </w:r>
      <w:r w:rsidRPr="005B5977">
        <w:rPr>
          <w:rFonts w:hint="eastAsia"/>
          <w:szCs w:val="21"/>
          <w:lang w:val="fr-FR"/>
        </w:rPr>
        <w:t>MVVM</w:t>
      </w:r>
      <w:r w:rsidRPr="003E4E60">
        <w:rPr>
          <w:rFonts w:ascii="宋体" w:hAnsi="宋体" w:hint="eastAsia"/>
          <w:szCs w:val="21"/>
        </w:rPr>
        <w:t>设计模式及其应用研究[</w:t>
      </w:r>
      <w:r w:rsidRPr="00016283">
        <w:rPr>
          <w:rFonts w:hint="eastAsia"/>
          <w:szCs w:val="21"/>
          <w:lang w:val="fr-FR"/>
        </w:rPr>
        <w:t>J</w:t>
      </w:r>
      <w:r w:rsidRPr="003E4E60">
        <w:rPr>
          <w:rFonts w:ascii="宋体" w:hAnsi="宋体" w:hint="eastAsia"/>
          <w:szCs w:val="21"/>
        </w:rPr>
        <w:t>]. 计算机与数字工程,2014.</w:t>
      </w:r>
    </w:p>
    <w:p w:rsidR="00650979" w:rsidRPr="003E4E60" w:rsidRDefault="00650979" w:rsidP="00F4449E">
      <w:pPr>
        <w:spacing w:line="320" w:lineRule="exact"/>
        <w:rPr>
          <w:rFonts w:ascii="宋体" w:hAnsi="宋体"/>
          <w:szCs w:val="21"/>
        </w:rPr>
      </w:pPr>
      <w:r w:rsidRPr="003E4E60">
        <w:rPr>
          <w:rFonts w:ascii="宋体" w:hAnsi="宋体" w:hint="eastAsia"/>
          <w:szCs w:val="21"/>
        </w:rPr>
        <w:t>[6]</w:t>
      </w:r>
      <w:r w:rsidR="00DE085C">
        <w:rPr>
          <w:rFonts w:ascii="宋体" w:hAnsi="宋体"/>
          <w:szCs w:val="21"/>
        </w:rPr>
        <w:t xml:space="preserve"> </w:t>
      </w:r>
      <w:r w:rsidRPr="003E4E60">
        <w:rPr>
          <w:rFonts w:ascii="宋体" w:hAnsi="宋体" w:hint="eastAsia"/>
          <w:szCs w:val="21"/>
        </w:rPr>
        <w:t>陈瑶. 基于</w:t>
      </w:r>
      <w:r w:rsidRPr="005B5977">
        <w:rPr>
          <w:rFonts w:hint="eastAsia"/>
          <w:szCs w:val="21"/>
          <w:lang w:val="fr-FR"/>
        </w:rPr>
        <w:t>Node.js</w:t>
      </w:r>
      <w:r w:rsidRPr="003E4E60">
        <w:rPr>
          <w:rFonts w:ascii="宋体" w:hAnsi="宋体" w:hint="eastAsia"/>
          <w:szCs w:val="21"/>
        </w:rPr>
        <w:t>高并发</w:t>
      </w:r>
      <w:r w:rsidRPr="005B5977">
        <w:rPr>
          <w:rFonts w:hint="eastAsia"/>
          <w:szCs w:val="21"/>
          <w:lang w:val="fr-FR"/>
        </w:rPr>
        <w:t>web</w:t>
      </w:r>
      <w:r w:rsidRPr="003E4E60">
        <w:rPr>
          <w:rFonts w:ascii="宋体" w:hAnsi="宋体" w:hint="eastAsia"/>
          <w:szCs w:val="21"/>
        </w:rPr>
        <w:t>系统的研究与应用[</w:t>
      </w:r>
      <w:r w:rsidRPr="00016283">
        <w:rPr>
          <w:rFonts w:hint="eastAsia"/>
          <w:szCs w:val="21"/>
          <w:lang w:val="fr-FR"/>
        </w:rPr>
        <w:t>D</w:t>
      </w:r>
      <w:r w:rsidRPr="003E4E60">
        <w:rPr>
          <w:rFonts w:ascii="宋体" w:hAnsi="宋体" w:hint="eastAsia"/>
          <w:szCs w:val="21"/>
        </w:rPr>
        <w:t>].电子科技大学,2014.</w:t>
      </w:r>
    </w:p>
    <w:p w:rsidR="00650979" w:rsidRPr="003E4E60" w:rsidRDefault="00650979" w:rsidP="00F4449E">
      <w:pPr>
        <w:spacing w:line="320" w:lineRule="exact"/>
        <w:rPr>
          <w:rFonts w:ascii="宋体" w:hAnsi="宋体"/>
          <w:szCs w:val="21"/>
        </w:rPr>
      </w:pPr>
      <w:r w:rsidRPr="003E4E60">
        <w:rPr>
          <w:rFonts w:ascii="宋体" w:hAnsi="宋体" w:hint="eastAsia"/>
          <w:szCs w:val="21"/>
        </w:rPr>
        <w:t>[7]</w:t>
      </w:r>
      <w:r w:rsidR="00DE085C">
        <w:rPr>
          <w:rFonts w:ascii="宋体" w:hAnsi="宋体"/>
          <w:szCs w:val="21"/>
        </w:rPr>
        <w:t xml:space="preserve"> </w:t>
      </w:r>
      <w:r w:rsidRPr="003E4E60">
        <w:rPr>
          <w:rFonts w:ascii="宋体" w:hAnsi="宋体" w:hint="eastAsia"/>
          <w:szCs w:val="21"/>
        </w:rPr>
        <w:t xml:space="preserve">李海峰. </w:t>
      </w:r>
      <w:r w:rsidRPr="005B5977">
        <w:rPr>
          <w:rFonts w:hint="eastAsia"/>
          <w:szCs w:val="21"/>
          <w:lang w:val="fr-FR"/>
        </w:rPr>
        <w:t>MVC</w:t>
      </w:r>
      <w:r w:rsidRPr="003E4E60">
        <w:rPr>
          <w:rFonts w:ascii="宋体" w:hAnsi="宋体" w:hint="eastAsia"/>
          <w:szCs w:val="21"/>
        </w:rPr>
        <w:t>模式架构的应用研究[</w:t>
      </w:r>
      <w:r w:rsidRPr="00016283">
        <w:rPr>
          <w:rFonts w:hint="eastAsia"/>
          <w:szCs w:val="21"/>
          <w:lang w:val="fr-FR"/>
        </w:rPr>
        <w:t>J</w:t>
      </w:r>
      <w:r w:rsidRPr="003E4E60">
        <w:rPr>
          <w:rFonts w:ascii="宋体" w:hAnsi="宋体" w:hint="eastAsia"/>
          <w:szCs w:val="21"/>
        </w:rPr>
        <w:t>]. 自动化与仪器仪表,2013.</w:t>
      </w:r>
    </w:p>
    <w:p w:rsidR="00650979" w:rsidRPr="003E4E60" w:rsidRDefault="00650979" w:rsidP="00F4449E">
      <w:pPr>
        <w:spacing w:line="320" w:lineRule="exact"/>
        <w:rPr>
          <w:rFonts w:ascii="宋体" w:hAnsi="宋体"/>
          <w:szCs w:val="21"/>
        </w:rPr>
      </w:pPr>
      <w:r w:rsidRPr="003E4E60">
        <w:rPr>
          <w:rFonts w:ascii="宋体" w:hAnsi="宋体" w:hint="eastAsia"/>
          <w:szCs w:val="21"/>
        </w:rPr>
        <w:t>[8]</w:t>
      </w:r>
      <w:r w:rsidR="00DE085C">
        <w:rPr>
          <w:rFonts w:ascii="宋体" w:hAnsi="宋体"/>
          <w:szCs w:val="21"/>
        </w:rPr>
        <w:t xml:space="preserve"> </w:t>
      </w:r>
      <w:r w:rsidRPr="003E4E60">
        <w:rPr>
          <w:rFonts w:ascii="宋体" w:hAnsi="宋体" w:hint="eastAsia"/>
          <w:szCs w:val="21"/>
        </w:rPr>
        <w:t>主福洋,郭坤. 基于</w:t>
      </w:r>
      <w:r w:rsidRPr="005B5977">
        <w:rPr>
          <w:rFonts w:hint="eastAsia"/>
          <w:szCs w:val="21"/>
          <w:lang w:val="fr-FR"/>
        </w:rPr>
        <w:t>PHP</w:t>
      </w:r>
      <w:r w:rsidRPr="003E4E60">
        <w:rPr>
          <w:rFonts w:ascii="宋体" w:hAnsi="宋体" w:hint="eastAsia"/>
          <w:szCs w:val="21"/>
        </w:rPr>
        <w:t>技术的网站建设[</w:t>
      </w:r>
      <w:r w:rsidRPr="00016283">
        <w:rPr>
          <w:rFonts w:hint="eastAsia"/>
          <w:szCs w:val="21"/>
          <w:lang w:val="fr-FR"/>
        </w:rPr>
        <w:t>J</w:t>
      </w:r>
      <w:r w:rsidRPr="003E4E60">
        <w:rPr>
          <w:rFonts w:ascii="宋体" w:hAnsi="宋体" w:hint="eastAsia"/>
          <w:szCs w:val="21"/>
        </w:rPr>
        <w:t>]. 软件工程师,2013.</w:t>
      </w:r>
    </w:p>
    <w:p w:rsidR="00650979" w:rsidRPr="003E4E60" w:rsidRDefault="00650979" w:rsidP="00F4449E">
      <w:pPr>
        <w:spacing w:line="320" w:lineRule="exact"/>
        <w:rPr>
          <w:rFonts w:ascii="宋体" w:hAnsi="宋体"/>
          <w:szCs w:val="21"/>
        </w:rPr>
      </w:pPr>
      <w:r w:rsidRPr="003E4E60">
        <w:rPr>
          <w:rFonts w:ascii="宋体" w:hAnsi="宋体" w:hint="eastAsia"/>
          <w:szCs w:val="21"/>
        </w:rPr>
        <w:t>[9]</w:t>
      </w:r>
      <w:r w:rsidR="00DE085C">
        <w:rPr>
          <w:rFonts w:ascii="宋体" w:hAnsi="宋体"/>
          <w:szCs w:val="21"/>
        </w:rPr>
        <w:t xml:space="preserve"> </w:t>
      </w:r>
      <w:r w:rsidRPr="003E4E60">
        <w:rPr>
          <w:rFonts w:ascii="宋体" w:hAnsi="宋体" w:hint="eastAsia"/>
          <w:szCs w:val="21"/>
        </w:rPr>
        <w:t>李容. 基于</w:t>
      </w:r>
      <w:r w:rsidRPr="005B5977">
        <w:rPr>
          <w:rFonts w:hint="eastAsia"/>
          <w:szCs w:val="21"/>
          <w:lang w:val="fr-FR"/>
        </w:rPr>
        <w:t>MVC</w:t>
      </w:r>
      <w:r w:rsidRPr="003E4E60">
        <w:rPr>
          <w:rFonts w:ascii="宋体" w:hAnsi="宋体" w:hint="eastAsia"/>
          <w:szCs w:val="21"/>
        </w:rPr>
        <w:t>模式的</w:t>
      </w:r>
      <w:r w:rsidRPr="005B5977">
        <w:rPr>
          <w:rFonts w:hint="eastAsia"/>
          <w:szCs w:val="21"/>
          <w:lang w:val="fr-FR"/>
        </w:rPr>
        <w:t>Web</w:t>
      </w:r>
      <w:r w:rsidRPr="003E4E60">
        <w:rPr>
          <w:rFonts w:ascii="宋体" w:hAnsi="宋体" w:hint="eastAsia"/>
          <w:szCs w:val="21"/>
        </w:rPr>
        <w:t>应用研究[</w:t>
      </w:r>
      <w:r w:rsidRPr="00016283">
        <w:rPr>
          <w:rFonts w:hint="eastAsia"/>
          <w:szCs w:val="21"/>
          <w:lang w:val="fr-FR"/>
        </w:rPr>
        <w:t>J</w:t>
      </w:r>
      <w:r w:rsidRPr="003E4E60">
        <w:rPr>
          <w:rFonts w:ascii="宋体" w:hAnsi="宋体" w:hint="eastAsia"/>
          <w:szCs w:val="21"/>
        </w:rPr>
        <w:t>]. 软件导刊,2010.</w:t>
      </w:r>
    </w:p>
    <w:p w:rsidR="00F7792D" w:rsidRPr="003E4E60" w:rsidRDefault="00650979" w:rsidP="00F4449E">
      <w:pPr>
        <w:spacing w:line="320" w:lineRule="exact"/>
        <w:rPr>
          <w:rFonts w:ascii="宋体" w:hAnsi="宋体"/>
          <w:szCs w:val="21"/>
        </w:rPr>
      </w:pPr>
      <w:r w:rsidRPr="003E4E60">
        <w:rPr>
          <w:rFonts w:ascii="宋体" w:hAnsi="宋体" w:hint="eastAsia"/>
          <w:szCs w:val="21"/>
        </w:rPr>
        <w:t>[10]</w:t>
      </w:r>
      <w:r w:rsidR="00DE085C">
        <w:rPr>
          <w:rFonts w:ascii="宋体" w:hAnsi="宋体"/>
          <w:szCs w:val="21"/>
        </w:rPr>
        <w:t xml:space="preserve"> </w:t>
      </w:r>
      <w:r w:rsidRPr="003E4E60">
        <w:rPr>
          <w:rFonts w:ascii="宋体" w:hAnsi="宋体" w:hint="eastAsia"/>
          <w:szCs w:val="21"/>
        </w:rPr>
        <w:t>(美)，</w:t>
      </w:r>
      <w:r w:rsidRPr="005B5977">
        <w:rPr>
          <w:rFonts w:hint="eastAsia"/>
          <w:szCs w:val="21"/>
          <w:lang w:val="fr-FR"/>
        </w:rPr>
        <w:t>Nicholas C. Zakas</w:t>
      </w:r>
      <w:r w:rsidRPr="003E4E60">
        <w:rPr>
          <w:rFonts w:ascii="宋体" w:hAnsi="宋体" w:hint="eastAsia"/>
          <w:szCs w:val="21"/>
        </w:rPr>
        <w:t xml:space="preserve"> 著 李松峰 ，曹力 译 </w:t>
      </w:r>
      <w:r w:rsidRPr="005B5977">
        <w:rPr>
          <w:rFonts w:hint="eastAsia"/>
          <w:szCs w:val="21"/>
          <w:lang w:val="fr-FR"/>
        </w:rPr>
        <w:t>JavaScript</w:t>
      </w:r>
      <w:r w:rsidRPr="003E4E60">
        <w:rPr>
          <w:rFonts w:ascii="宋体" w:hAnsi="宋体" w:hint="eastAsia"/>
          <w:szCs w:val="21"/>
        </w:rPr>
        <w:t xml:space="preserve">高级程序设计(第3版) 人民邮电出版社 2012.03 </w:t>
      </w: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Pr="00F7792D" w:rsidRDefault="00F7792D" w:rsidP="00F7792D">
      <w:pPr>
        <w:rPr>
          <w:sz w:val="24"/>
        </w:rPr>
      </w:pPr>
    </w:p>
    <w:p w:rsidR="00F7792D" w:rsidRDefault="00F7792D" w:rsidP="00F7792D">
      <w:pPr>
        <w:rPr>
          <w:sz w:val="24"/>
        </w:rPr>
      </w:pPr>
    </w:p>
    <w:p w:rsidR="00E414D4" w:rsidRPr="00F7792D" w:rsidRDefault="00F7792D" w:rsidP="00F7792D">
      <w:pPr>
        <w:tabs>
          <w:tab w:val="center" w:pos="4153"/>
        </w:tabs>
        <w:rPr>
          <w:sz w:val="24"/>
        </w:rPr>
        <w:sectPr w:rsidR="00E414D4" w:rsidRPr="00F7792D">
          <w:pgSz w:w="11906" w:h="16838"/>
          <w:pgMar w:top="1440" w:right="1800" w:bottom="1440" w:left="1800" w:header="851" w:footer="992" w:gutter="0"/>
          <w:cols w:space="720"/>
          <w:docGrid w:type="lines" w:linePitch="312"/>
        </w:sectPr>
      </w:pPr>
      <w:r>
        <w:rPr>
          <w:sz w:val="24"/>
        </w:rPr>
        <w:tab/>
      </w:r>
    </w:p>
    <w:p w:rsidR="00E414D4" w:rsidRPr="00767909" w:rsidRDefault="00E414D4" w:rsidP="00437460">
      <w:pPr>
        <w:pStyle w:val="2"/>
        <w:spacing w:before="480" w:after="360" w:line="240" w:lineRule="auto"/>
        <w:jc w:val="center"/>
        <w:rPr>
          <w:rFonts w:ascii="黑体" w:hAnsi="黑体"/>
        </w:rPr>
      </w:pPr>
      <w:bookmarkStart w:id="52" w:name="_Toc482278055"/>
      <w:r w:rsidRPr="00767909">
        <w:rPr>
          <w:rFonts w:ascii="黑体" w:hAnsi="黑体" w:hint="eastAsia"/>
        </w:rPr>
        <w:lastRenderedPageBreak/>
        <w:t>致谢</w:t>
      </w:r>
      <w:bookmarkEnd w:id="52"/>
    </w:p>
    <w:p w:rsidR="00523B2B" w:rsidRPr="005C53C7" w:rsidRDefault="00523B2B" w:rsidP="003412F8">
      <w:pPr>
        <w:spacing w:line="320" w:lineRule="exact"/>
        <w:ind w:firstLineChars="200" w:firstLine="480"/>
        <w:rPr>
          <w:rFonts w:ascii="仿宋" w:eastAsia="仿宋" w:hAnsi="仿宋"/>
          <w:sz w:val="24"/>
          <w:lang w:val="fr-FR"/>
        </w:rPr>
      </w:pPr>
      <w:r w:rsidRPr="005C53C7">
        <w:rPr>
          <w:rFonts w:ascii="仿宋" w:eastAsia="仿宋" w:hAnsi="仿宋" w:hint="eastAsia"/>
          <w:sz w:val="24"/>
          <w:lang w:val="fr-FR"/>
        </w:rPr>
        <w:t>第一篇毕业论文的编写，过程中我的心情是十分复杂的。从一开始的选题、收集资料、到后来的程序编写、Bug调试、性能优化、细节优化，一开始选题的纠结，新技术尝试的困难让我一次次的想放弃这个题目，但是随着自己的坚持努力，终于完成了这一篇设计，现在回想起来，也是别有一番滋味啊。</w:t>
      </w:r>
    </w:p>
    <w:p w:rsidR="00523B2B" w:rsidRPr="005C53C7" w:rsidRDefault="00523B2B" w:rsidP="007730CE">
      <w:pPr>
        <w:spacing w:line="320" w:lineRule="exact"/>
        <w:ind w:firstLineChars="200" w:firstLine="480"/>
        <w:rPr>
          <w:rFonts w:ascii="仿宋" w:eastAsia="仿宋" w:hAnsi="仿宋"/>
          <w:sz w:val="24"/>
          <w:lang w:val="fr-FR"/>
        </w:rPr>
      </w:pPr>
      <w:r w:rsidRPr="005C53C7">
        <w:rPr>
          <w:rFonts w:ascii="仿宋" w:eastAsia="仿宋" w:hAnsi="仿宋" w:hint="eastAsia"/>
          <w:sz w:val="24"/>
          <w:lang w:val="fr-FR"/>
        </w:rPr>
        <w:t>在这里我想感谢我的母校也就是江西师范大学。在母校我度过了愉快的四年大学时光，在四年</w:t>
      </w:r>
      <w:r w:rsidR="00BB6E55" w:rsidRPr="005C53C7">
        <w:rPr>
          <w:rFonts w:ascii="仿宋" w:eastAsia="仿宋" w:hAnsi="仿宋" w:hint="eastAsia"/>
          <w:sz w:val="24"/>
          <w:lang w:val="fr-FR"/>
        </w:rPr>
        <w:t>时光中</w:t>
      </w:r>
      <w:r w:rsidRPr="005C53C7">
        <w:rPr>
          <w:rFonts w:ascii="仿宋" w:eastAsia="仿宋" w:hAnsi="仿宋" w:hint="eastAsia"/>
          <w:sz w:val="24"/>
          <w:lang w:val="fr-FR"/>
        </w:rPr>
        <w:t>我结交一群有激情有热血的朋友，同时得</w:t>
      </w:r>
      <w:r w:rsidR="00565291" w:rsidRPr="005C53C7">
        <w:rPr>
          <w:rFonts w:ascii="仿宋" w:eastAsia="仿宋" w:hAnsi="仿宋" w:hint="eastAsia"/>
          <w:sz w:val="24"/>
          <w:lang w:val="fr-FR"/>
        </w:rPr>
        <w:t>到了很多的成长，收获了很多。感谢我的导师周新宇老师，</w:t>
      </w:r>
      <w:r w:rsidRPr="005C53C7">
        <w:rPr>
          <w:rFonts w:ascii="仿宋" w:eastAsia="仿宋" w:hAnsi="仿宋" w:hint="eastAsia"/>
          <w:sz w:val="24"/>
          <w:lang w:val="fr-FR"/>
        </w:rPr>
        <w:t>他为人热情和蔼，治学严谨细心。他的无私帮助</w:t>
      </w:r>
      <w:r w:rsidR="00565291" w:rsidRPr="005C53C7">
        <w:rPr>
          <w:rFonts w:ascii="仿宋" w:eastAsia="仿宋" w:hAnsi="仿宋" w:hint="eastAsia"/>
          <w:sz w:val="24"/>
          <w:lang w:val="fr-FR"/>
        </w:rPr>
        <w:t>，在我苦恼的时候给我不断的加油鼓励，在我困惑的时候为我解答问题，</w:t>
      </w:r>
      <w:r w:rsidRPr="005C53C7">
        <w:rPr>
          <w:rFonts w:ascii="仿宋" w:eastAsia="仿宋" w:hAnsi="仿宋" w:hint="eastAsia"/>
          <w:sz w:val="24"/>
          <w:lang w:val="fr-FR"/>
        </w:rPr>
        <w:t>整个论文的定稿过程中有老师很大的心血。同时也要感谢我的大学辅导员和我的所有大学老师们，他们让我学到了很多的专业技能，让我可以了解到世界的精彩纷呈，让我学会如何的做人做事。感谢四年里陪伴我的同学、朋友们，他们是我人生中宝贵的财富，有他们我在奋斗的路上就不会孤独。</w:t>
      </w:r>
    </w:p>
    <w:p w:rsidR="00E414D4" w:rsidRPr="005C53C7" w:rsidRDefault="00523B2B" w:rsidP="003412F8">
      <w:pPr>
        <w:spacing w:line="320" w:lineRule="exact"/>
        <w:ind w:firstLineChars="200" w:firstLine="480"/>
        <w:rPr>
          <w:rFonts w:ascii="仿宋" w:eastAsia="仿宋" w:hAnsi="仿宋"/>
          <w:sz w:val="24"/>
        </w:rPr>
      </w:pPr>
      <w:r w:rsidRPr="005C53C7">
        <w:rPr>
          <w:rFonts w:ascii="仿宋" w:eastAsia="仿宋" w:hAnsi="仿宋" w:hint="eastAsia"/>
          <w:sz w:val="24"/>
          <w:lang w:val="fr-FR"/>
        </w:rPr>
        <w:t>最后我要感谢培养我长大的父母，谢谢您们！最后的最后，再次对关心和帮助我的老师</w:t>
      </w:r>
      <w:r w:rsidR="000E4262" w:rsidRPr="005C53C7">
        <w:rPr>
          <w:rFonts w:ascii="仿宋" w:eastAsia="仿宋" w:hAnsi="仿宋" w:hint="eastAsia"/>
          <w:sz w:val="24"/>
          <w:lang w:val="fr-FR"/>
        </w:rPr>
        <w:t>以及</w:t>
      </w:r>
      <w:r w:rsidRPr="005C53C7">
        <w:rPr>
          <w:rFonts w:ascii="仿宋" w:eastAsia="仿宋" w:hAnsi="仿宋" w:hint="eastAsia"/>
          <w:sz w:val="24"/>
          <w:lang w:val="fr-FR"/>
        </w:rPr>
        <w:t>同学们表示衷心地感谢！</w:t>
      </w:r>
    </w:p>
    <w:sectPr w:rsidR="00E414D4" w:rsidRPr="005C53C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321" w:rsidRDefault="00673321">
      <w:r>
        <w:separator/>
      </w:r>
    </w:p>
  </w:endnote>
  <w:endnote w:type="continuationSeparator" w:id="0">
    <w:p w:rsidR="00673321" w:rsidRDefault="00673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方正舒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EDE" w:rsidRDefault="00D13EDE">
    <w:pPr>
      <w:pStyle w:val="a5"/>
      <w:jc w:val="center"/>
    </w:pPr>
    <w:r>
      <w:fldChar w:fldCharType="begin"/>
    </w:r>
    <w:r>
      <w:instrText>PAGE   \* MERGEFORMAT</w:instrText>
    </w:r>
    <w:r>
      <w:fldChar w:fldCharType="separate"/>
    </w:r>
    <w:r w:rsidR="00BD5954" w:rsidRPr="00BD5954">
      <w:rPr>
        <w:noProof/>
        <w:lang w:val="zh-CN"/>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EDE" w:rsidRDefault="00D13EDE">
    <w:pPr>
      <w:pStyle w:val="a5"/>
      <w:jc w:val="center"/>
    </w:pPr>
    <w:r>
      <w:t>III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EDE" w:rsidRDefault="00D13EDE">
    <w:pPr>
      <w:pStyle w:val="a5"/>
      <w:jc w:val="center"/>
    </w:pPr>
    <w:r>
      <w:fldChar w:fldCharType="begin"/>
    </w:r>
    <w:r>
      <w:rPr>
        <w:rStyle w:val="a3"/>
      </w:rPr>
      <w:instrText xml:space="preserve"> PAGE </w:instrText>
    </w:r>
    <w:r>
      <w:fldChar w:fldCharType="separate"/>
    </w:r>
    <w:r w:rsidR="006A49F1">
      <w:rPr>
        <w:rStyle w:val="a3"/>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321" w:rsidRDefault="00673321">
      <w:r>
        <w:separator/>
      </w:r>
    </w:p>
  </w:footnote>
  <w:footnote w:type="continuationSeparator" w:id="0">
    <w:p w:rsidR="00673321" w:rsidRDefault="006733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EDE" w:rsidRPr="003719F4" w:rsidRDefault="00D13EDE" w:rsidP="0055721D">
    <w:pPr>
      <w:pStyle w:val="a4"/>
      <w:rPr>
        <w:rFonts w:ascii="宋体" w:hAnsi="宋体"/>
        <w:sz w:val="21"/>
        <w:szCs w:val="21"/>
      </w:rPr>
    </w:pPr>
    <w:r w:rsidRPr="003719F4">
      <w:rPr>
        <w:rFonts w:ascii="宋体" w:hAnsi="宋体" w:hint="eastAsia"/>
        <w:sz w:val="21"/>
        <w:szCs w:val="21"/>
      </w:rPr>
      <w:t>基于PHP的个人博客的设计与实现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F41D2"/>
    <w:multiLevelType w:val="hybridMultilevel"/>
    <w:tmpl w:val="5FCEDC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D3E0B5D"/>
    <w:multiLevelType w:val="hybridMultilevel"/>
    <w:tmpl w:val="3A3A3566"/>
    <w:lvl w:ilvl="0" w:tplc="E87465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C60467A"/>
    <w:multiLevelType w:val="hybridMultilevel"/>
    <w:tmpl w:val="F09051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C630B5A"/>
    <w:multiLevelType w:val="hybridMultilevel"/>
    <w:tmpl w:val="5FCEDC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4850D9A"/>
    <w:multiLevelType w:val="hybridMultilevel"/>
    <w:tmpl w:val="069E31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0E66939"/>
    <w:multiLevelType w:val="hybridMultilevel"/>
    <w:tmpl w:val="30267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35E1E53"/>
    <w:multiLevelType w:val="hybridMultilevel"/>
    <w:tmpl w:val="14A07F42"/>
    <w:lvl w:ilvl="0" w:tplc="E87465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3"/>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2A9"/>
    <w:rsid w:val="00001996"/>
    <w:rsid w:val="000025C7"/>
    <w:rsid w:val="00002C1F"/>
    <w:rsid w:val="0000308A"/>
    <w:rsid w:val="000038FD"/>
    <w:rsid w:val="0000687A"/>
    <w:rsid w:val="00006D94"/>
    <w:rsid w:val="000070C3"/>
    <w:rsid w:val="00014EB0"/>
    <w:rsid w:val="00016283"/>
    <w:rsid w:val="00016AB9"/>
    <w:rsid w:val="00016C02"/>
    <w:rsid w:val="00021AD6"/>
    <w:rsid w:val="000231C7"/>
    <w:rsid w:val="0002434C"/>
    <w:rsid w:val="0002479E"/>
    <w:rsid w:val="00026BF2"/>
    <w:rsid w:val="000273D1"/>
    <w:rsid w:val="0003026D"/>
    <w:rsid w:val="00030613"/>
    <w:rsid w:val="0003143C"/>
    <w:rsid w:val="000319D3"/>
    <w:rsid w:val="00032C87"/>
    <w:rsid w:val="0003751E"/>
    <w:rsid w:val="00041CEA"/>
    <w:rsid w:val="00042FF6"/>
    <w:rsid w:val="0004429E"/>
    <w:rsid w:val="00047461"/>
    <w:rsid w:val="00047B44"/>
    <w:rsid w:val="00050F16"/>
    <w:rsid w:val="0005200A"/>
    <w:rsid w:val="000552F1"/>
    <w:rsid w:val="0005720A"/>
    <w:rsid w:val="00057D0C"/>
    <w:rsid w:val="00057DCC"/>
    <w:rsid w:val="00057F8E"/>
    <w:rsid w:val="000600F2"/>
    <w:rsid w:val="00062DD3"/>
    <w:rsid w:val="000666C4"/>
    <w:rsid w:val="000675A6"/>
    <w:rsid w:val="00072AF7"/>
    <w:rsid w:val="00076112"/>
    <w:rsid w:val="00076480"/>
    <w:rsid w:val="00077754"/>
    <w:rsid w:val="00080A81"/>
    <w:rsid w:val="00085C86"/>
    <w:rsid w:val="00086FD4"/>
    <w:rsid w:val="00087329"/>
    <w:rsid w:val="0009382B"/>
    <w:rsid w:val="00093B53"/>
    <w:rsid w:val="00096522"/>
    <w:rsid w:val="0009658F"/>
    <w:rsid w:val="00096907"/>
    <w:rsid w:val="000A26A1"/>
    <w:rsid w:val="000A4875"/>
    <w:rsid w:val="000A736D"/>
    <w:rsid w:val="000A7670"/>
    <w:rsid w:val="000B3797"/>
    <w:rsid w:val="000B38DA"/>
    <w:rsid w:val="000B5541"/>
    <w:rsid w:val="000B578A"/>
    <w:rsid w:val="000B7820"/>
    <w:rsid w:val="000C054D"/>
    <w:rsid w:val="000C2EFD"/>
    <w:rsid w:val="000C5D78"/>
    <w:rsid w:val="000C5D92"/>
    <w:rsid w:val="000C69BD"/>
    <w:rsid w:val="000C6A60"/>
    <w:rsid w:val="000C788A"/>
    <w:rsid w:val="000D1FD6"/>
    <w:rsid w:val="000D31BC"/>
    <w:rsid w:val="000D503A"/>
    <w:rsid w:val="000E0D99"/>
    <w:rsid w:val="000E0E1E"/>
    <w:rsid w:val="000E1C59"/>
    <w:rsid w:val="000E4262"/>
    <w:rsid w:val="000E46ED"/>
    <w:rsid w:val="000E5514"/>
    <w:rsid w:val="000E700C"/>
    <w:rsid w:val="000E7617"/>
    <w:rsid w:val="000F00BC"/>
    <w:rsid w:val="000F0573"/>
    <w:rsid w:val="000F2297"/>
    <w:rsid w:val="000F5969"/>
    <w:rsid w:val="000F65C2"/>
    <w:rsid w:val="000F70E1"/>
    <w:rsid w:val="00100420"/>
    <w:rsid w:val="001100ED"/>
    <w:rsid w:val="00113808"/>
    <w:rsid w:val="00113EE3"/>
    <w:rsid w:val="00113F41"/>
    <w:rsid w:val="00116EDD"/>
    <w:rsid w:val="0012467C"/>
    <w:rsid w:val="00125490"/>
    <w:rsid w:val="00125B32"/>
    <w:rsid w:val="00130B59"/>
    <w:rsid w:val="0013190C"/>
    <w:rsid w:val="00132481"/>
    <w:rsid w:val="00132C09"/>
    <w:rsid w:val="00134A37"/>
    <w:rsid w:val="00134A9B"/>
    <w:rsid w:val="00136632"/>
    <w:rsid w:val="00137BBD"/>
    <w:rsid w:val="00137FD5"/>
    <w:rsid w:val="001401B9"/>
    <w:rsid w:val="00143917"/>
    <w:rsid w:val="00155799"/>
    <w:rsid w:val="0015596D"/>
    <w:rsid w:val="0015694B"/>
    <w:rsid w:val="00156C5A"/>
    <w:rsid w:val="00160027"/>
    <w:rsid w:val="00161056"/>
    <w:rsid w:val="00164EDF"/>
    <w:rsid w:val="001651E0"/>
    <w:rsid w:val="001674E9"/>
    <w:rsid w:val="00167C77"/>
    <w:rsid w:val="00171885"/>
    <w:rsid w:val="00172A27"/>
    <w:rsid w:val="00172DE7"/>
    <w:rsid w:val="001734A0"/>
    <w:rsid w:val="00174D52"/>
    <w:rsid w:val="00177532"/>
    <w:rsid w:val="00181A22"/>
    <w:rsid w:val="00181CAC"/>
    <w:rsid w:val="00183624"/>
    <w:rsid w:val="00185FF9"/>
    <w:rsid w:val="0018741D"/>
    <w:rsid w:val="001874B4"/>
    <w:rsid w:val="0018789A"/>
    <w:rsid w:val="001903C3"/>
    <w:rsid w:val="00194D46"/>
    <w:rsid w:val="001A2E5C"/>
    <w:rsid w:val="001A3BA4"/>
    <w:rsid w:val="001A3F45"/>
    <w:rsid w:val="001A402D"/>
    <w:rsid w:val="001B27AD"/>
    <w:rsid w:val="001B2FA9"/>
    <w:rsid w:val="001B472F"/>
    <w:rsid w:val="001B6D4C"/>
    <w:rsid w:val="001C034F"/>
    <w:rsid w:val="001C32F3"/>
    <w:rsid w:val="001C48CA"/>
    <w:rsid w:val="001D0CCA"/>
    <w:rsid w:val="001D50D3"/>
    <w:rsid w:val="001D6880"/>
    <w:rsid w:val="001E1F2A"/>
    <w:rsid w:val="001E6515"/>
    <w:rsid w:val="001E6E51"/>
    <w:rsid w:val="001E7B6A"/>
    <w:rsid w:val="001E7C9C"/>
    <w:rsid w:val="001F030C"/>
    <w:rsid w:val="001F07F9"/>
    <w:rsid w:val="001F11CF"/>
    <w:rsid w:val="001F19C4"/>
    <w:rsid w:val="001F3B0D"/>
    <w:rsid w:val="001F42FF"/>
    <w:rsid w:val="001F4F50"/>
    <w:rsid w:val="0020043A"/>
    <w:rsid w:val="00201051"/>
    <w:rsid w:val="00202961"/>
    <w:rsid w:val="00202F85"/>
    <w:rsid w:val="00203C5F"/>
    <w:rsid w:val="00205925"/>
    <w:rsid w:val="00206E17"/>
    <w:rsid w:val="00212598"/>
    <w:rsid w:val="00214D3B"/>
    <w:rsid w:val="00217604"/>
    <w:rsid w:val="002205D2"/>
    <w:rsid w:val="00225A32"/>
    <w:rsid w:val="00227826"/>
    <w:rsid w:val="00227BD3"/>
    <w:rsid w:val="00227BDF"/>
    <w:rsid w:val="00227C38"/>
    <w:rsid w:val="0023072F"/>
    <w:rsid w:val="00231287"/>
    <w:rsid w:val="00231869"/>
    <w:rsid w:val="0023343D"/>
    <w:rsid w:val="0023579F"/>
    <w:rsid w:val="00236039"/>
    <w:rsid w:val="00236CBB"/>
    <w:rsid w:val="0024003D"/>
    <w:rsid w:val="00240B7D"/>
    <w:rsid w:val="00241487"/>
    <w:rsid w:val="00244E80"/>
    <w:rsid w:val="00245A00"/>
    <w:rsid w:val="00247900"/>
    <w:rsid w:val="00251504"/>
    <w:rsid w:val="002526B9"/>
    <w:rsid w:val="002575A1"/>
    <w:rsid w:val="00260D26"/>
    <w:rsid w:val="00264252"/>
    <w:rsid w:val="00264DC1"/>
    <w:rsid w:val="00264FCB"/>
    <w:rsid w:val="00267629"/>
    <w:rsid w:val="00270A20"/>
    <w:rsid w:val="0027255A"/>
    <w:rsid w:val="00274606"/>
    <w:rsid w:val="002759FB"/>
    <w:rsid w:val="002773AF"/>
    <w:rsid w:val="00280A2C"/>
    <w:rsid w:val="002817F1"/>
    <w:rsid w:val="002853FB"/>
    <w:rsid w:val="002857AF"/>
    <w:rsid w:val="002868DC"/>
    <w:rsid w:val="00287A0A"/>
    <w:rsid w:val="00287CFE"/>
    <w:rsid w:val="00291A95"/>
    <w:rsid w:val="002928EA"/>
    <w:rsid w:val="00292D37"/>
    <w:rsid w:val="002939EF"/>
    <w:rsid w:val="002940BC"/>
    <w:rsid w:val="002940EE"/>
    <w:rsid w:val="002948A8"/>
    <w:rsid w:val="00297C4F"/>
    <w:rsid w:val="00297FCA"/>
    <w:rsid w:val="002A1AF9"/>
    <w:rsid w:val="002A35E3"/>
    <w:rsid w:val="002A5259"/>
    <w:rsid w:val="002A5A21"/>
    <w:rsid w:val="002B2600"/>
    <w:rsid w:val="002B3567"/>
    <w:rsid w:val="002B3B42"/>
    <w:rsid w:val="002B4F7A"/>
    <w:rsid w:val="002C0C48"/>
    <w:rsid w:val="002C5484"/>
    <w:rsid w:val="002D1690"/>
    <w:rsid w:val="002D2EB2"/>
    <w:rsid w:val="002D37E0"/>
    <w:rsid w:val="002D49AB"/>
    <w:rsid w:val="002D5D7B"/>
    <w:rsid w:val="002D706C"/>
    <w:rsid w:val="002D7619"/>
    <w:rsid w:val="002E02BB"/>
    <w:rsid w:val="002E02F7"/>
    <w:rsid w:val="002E08F3"/>
    <w:rsid w:val="002E0E96"/>
    <w:rsid w:val="002E597B"/>
    <w:rsid w:val="002E73C7"/>
    <w:rsid w:val="002F2F8F"/>
    <w:rsid w:val="002F37D0"/>
    <w:rsid w:val="002F500E"/>
    <w:rsid w:val="003006FD"/>
    <w:rsid w:val="00301566"/>
    <w:rsid w:val="00301F63"/>
    <w:rsid w:val="00302000"/>
    <w:rsid w:val="00310FAB"/>
    <w:rsid w:val="003111E0"/>
    <w:rsid w:val="00312CC0"/>
    <w:rsid w:val="0031312A"/>
    <w:rsid w:val="003134DF"/>
    <w:rsid w:val="003143C2"/>
    <w:rsid w:val="00314A1C"/>
    <w:rsid w:val="00315A4F"/>
    <w:rsid w:val="003162CE"/>
    <w:rsid w:val="0032094C"/>
    <w:rsid w:val="003213DF"/>
    <w:rsid w:val="003216FD"/>
    <w:rsid w:val="00323B43"/>
    <w:rsid w:val="003263C8"/>
    <w:rsid w:val="003266FC"/>
    <w:rsid w:val="003303B8"/>
    <w:rsid w:val="003308CE"/>
    <w:rsid w:val="003332B7"/>
    <w:rsid w:val="00333E7F"/>
    <w:rsid w:val="00335914"/>
    <w:rsid w:val="00337FF9"/>
    <w:rsid w:val="003401BA"/>
    <w:rsid w:val="003412B5"/>
    <w:rsid w:val="003412F8"/>
    <w:rsid w:val="00341941"/>
    <w:rsid w:val="00341D03"/>
    <w:rsid w:val="00341D21"/>
    <w:rsid w:val="00341D2F"/>
    <w:rsid w:val="003427D4"/>
    <w:rsid w:val="003457CD"/>
    <w:rsid w:val="00347D95"/>
    <w:rsid w:val="0035042F"/>
    <w:rsid w:val="003521BA"/>
    <w:rsid w:val="0035242A"/>
    <w:rsid w:val="0035284F"/>
    <w:rsid w:val="00354E59"/>
    <w:rsid w:val="00355ECC"/>
    <w:rsid w:val="00362D51"/>
    <w:rsid w:val="00364199"/>
    <w:rsid w:val="00364292"/>
    <w:rsid w:val="003648C4"/>
    <w:rsid w:val="003660A7"/>
    <w:rsid w:val="00370D15"/>
    <w:rsid w:val="00371507"/>
    <w:rsid w:val="003719F4"/>
    <w:rsid w:val="003735C1"/>
    <w:rsid w:val="00374F9E"/>
    <w:rsid w:val="003759CC"/>
    <w:rsid w:val="003817E9"/>
    <w:rsid w:val="00383847"/>
    <w:rsid w:val="003846F8"/>
    <w:rsid w:val="00384892"/>
    <w:rsid w:val="0038530F"/>
    <w:rsid w:val="00386C2F"/>
    <w:rsid w:val="0038742C"/>
    <w:rsid w:val="00391992"/>
    <w:rsid w:val="00391C14"/>
    <w:rsid w:val="00393D05"/>
    <w:rsid w:val="00397F4E"/>
    <w:rsid w:val="003A0163"/>
    <w:rsid w:val="003A155F"/>
    <w:rsid w:val="003A448E"/>
    <w:rsid w:val="003A44A0"/>
    <w:rsid w:val="003A4676"/>
    <w:rsid w:val="003A4711"/>
    <w:rsid w:val="003A471A"/>
    <w:rsid w:val="003A618E"/>
    <w:rsid w:val="003A7CFE"/>
    <w:rsid w:val="003A7FF9"/>
    <w:rsid w:val="003B0B75"/>
    <w:rsid w:val="003B20A0"/>
    <w:rsid w:val="003B30B3"/>
    <w:rsid w:val="003B4E9C"/>
    <w:rsid w:val="003C0AF7"/>
    <w:rsid w:val="003C15E3"/>
    <w:rsid w:val="003C2079"/>
    <w:rsid w:val="003C237A"/>
    <w:rsid w:val="003C2432"/>
    <w:rsid w:val="003C61BE"/>
    <w:rsid w:val="003D1E28"/>
    <w:rsid w:val="003D4E61"/>
    <w:rsid w:val="003D69E9"/>
    <w:rsid w:val="003D7589"/>
    <w:rsid w:val="003E031B"/>
    <w:rsid w:val="003E0D26"/>
    <w:rsid w:val="003E2D9E"/>
    <w:rsid w:val="003E49CC"/>
    <w:rsid w:val="003E4E60"/>
    <w:rsid w:val="003E76B3"/>
    <w:rsid w:val="003F0342"/>
    <w:rsid w:val="003F2673"/>
    <w:rsid w:val="003F668D"/>
    <w:rsid w:val="003F7C8E"/>
    <w:rsid w:val="0040343C"/>
    <w:rsid w:val="00405135"/>
    <w:rsid w:val="004107F6"/>
    <w:rsid w:val="0041170F"/>
    <w:rsid w:val="00411F70"/>
    <w:rsid w:val="0041462E"/>
    <w:rsid w:val="004164C7"/>
    <w:rsid w:val="004220BE"/>
    <w:rsid w:val="004267C9"/>
    <w:rsid w:val="004269BB"/>
    <w:rsid w:val="00432237"/>
    <w:rsid w:val="00432355"/>
    <w:rsid w:val="00432CC6"/>
    <w:rsid w:val="004338E6"/>
    <w:rsid w:val="00433D3F"/>
    <w:rsid w:val="00434C61"/>
    <w:rsid w:val="00434E41"/>
    <w:rsid w:val="0043572C"/>
    <w:rsid w:val="00435B64"/>
    <w:rsid w:val="00436B5E"/>
    <w:rsid w:val="00437460"/>
    <w:rsid w:val="004435B8"/>
    <w:rsid w:val="00443D2F"/>
    <w:rsid w:val="00443EA6"/>
    <w:rsid w:val="00445440"/>
    <w:rsid w:val="0044756D"/>
    <w:rsid w:val="00447E74"/>
    <w:rsid w:val="004516E2"/>
    <w:rsid w:val="00451CFD"/>
    <w:rsid w:val="00452BE2"/>
    <w:rsid w:val="00452E5A"/>
    <w:rsid w:val="00452EDE"/>
    <w:rsid w:val="0045391D"/>
    <w:rsid w:val="00455396"/>
    <w:rsid w:val="00456F82"/>
    <w:rsid w:val="004573A5"/>
    <w:rsid w:val="00460FA6"/>
    <w:rsid w:val="004628EC"/>
    <w:rsid w:val="004664DE"/>
    <w:rsid w:val="00473062"/>
    <w:rsid w:val="0047592A"/>
    <w:rsid w:val="00476CBF"/>
    <w:rsid w:val="00484321"/>
    <w:rsid w:val="00484630"/>
    <w:rsid w:val="00491177"/>
    <w:rsid w:val="004936AF"/>
    <w:rsid w:val="00496903"/>
    <w:rsid w:val="00496E06"/>
    <w:rsid w:val="004A0833"/>
    <w:rsid w:val="004A1B97"/>
    <w:rsid w:val="004A5A3D"/>
    <w:rsid w:val="004A5DF0"/>
    <w:rsid w:val="004A6B0A"/>
    <w:rsid w:val="004A6FA7"/>
    <w:rsid w:val="004B0B54"/>
    <w:rsid w:val="004B0DC2"/>
    <w:rsid w:val="004B26F4"/>
    <w:rsid w:val="004B337C"/>
    <w:rsid w:val="004B77C9"/>
    <w:rsid w:val="004C0183"/>
    <w:rsid w:val="004C0760"/>
    <w:rsid w:val="004C331C"/>
    <w:rsid w:val="004C760C"/>
    <w:rsid w:val="004D0B92"/>
    <w:rsid w:val="004D0CBE"/>
    <w:rsid w:val="004D0E4F"/>
    <w:rsid w:val="004D629C"/>
    <w:rsid w:val="004D7695"/>
    <w:rsid w:val="004E016B"/>
    <w:rsid w:val="004E0754"/>
    <w:rsid w:val="004E1EDB"/>
    <w:rsid w:val="004E22B5"/>
    <w:rsid w:val="004E4E42"/>
    <w:rsid w:val="004E5411"/>
    <w:rsid w:val="004E6EA5"/>
    <w:rsid w:val="004E6F4C"/>
    <w:rsid w:val="004E72E2"/>
    <w:rsid w:val="004F44B4"/>
    <w:rsid w:val="004F4A67"/>
    <w:rsid w:val="00503AFA"/>
    <w:rsid w:val="00506A6E"/>
    <w:rsid w:val="00510309"/>
    <w:rsid w:val="00511811"/>
    <w:rsid w:val="0051276E"/>
    <w:rsid w:val="005144BA"/>
    <w:rsid w:val="005148FE"/>
    <w:rsid w:val="00514CFE"/>
    <w:rsid w:val="005150B7"/>
    <w:rsid w:val="0051594D"/>
    <w:rsid w:val="005160DC"/>
    <w:rsid w:val="00516698"/>
    <w:rsid w:val="0051706B"/>
    <w:rsid w:val="005172AD"/>
    <w:rsid w:val="00520947"/>
    <w:rsid w:val="00521120"/>
    <w:rsid w:val="0052186A"/>
    <w:rsid w:val="00522405"/>
    <w:rsid w:val="00522D8F"/>
    <w:rsid w:val="00523B2B"/>
    <w:rsid w:val="0052468D"/>
    <w:rsid w:val="005305EC"/>
    <w:rsid w:val="00535BBE"/>
    <w:rsid w:val="00544703"/>
    <w:rsid w:val="005501AE"/>
    <w:rsid w:val="005522A4"/>
    <w:rsid w:val="005531B6"/>
    <w:rsid w:val="005531FF"/>
    <w:rsid w:val="005541B6"/>
    <w:rsid w:val="00554543"/>
    <w:rsid w:val="00554593"/>
    <w:rsid w:val="00555635"/>
    <w:rsid w:val="0055721D"/>
    <w:rsid w:val="0056065C"/>
    <w:rsid w:val="0056309B"/>
    <w:rsid w:val="00565291"/>
    <w:rsid w:val="00565A98"/>
    <w:rsid w:val="005664FE"/>
    <w:rsid w:val="0056790B"/>
    <w:rsid w:val="005709C2"/>
    <w:rsid w:val="00572886"/>
    <w:rsid w:val="00573C5B"/>
    <w:rsid w:val="0057471B"/>
    <w:rsid w:val="0058063D"/>
    <w:rsid w:val="005813F3"/>
    <w:rsid w:val="0058234D"/>
    <w:rsid w:val="00582F89"/>
    <w:rsid w:val="00583D0E"/>
    <w:rsid w:val="00586055"/>
    <w:rsid w:val="005908E7"/>
    <w:rsid w:val="00594617"/>
    <w:rsid w:val="00594EC0"/>
    <w:rsid w:val="00595910"/>
    <w:rsid w:val="00596614"/>
    <w:rsid w:val="005A334F"/>
    <w:rsid w:val="005A33FF"/>
    <w:rsid w:val="005A3BF0"/>
    <w:rsid w:val="005A441E"/>
    <w:rsid w:val="005A643D"/>
    <w:rsid w:val="005A6E22"/>
    <w:rsid w:val="005A7D02"/>
    <w:rsid w:val="005B0222"/>
    <w:rsid w:val="005B1780"/>
    <w:rsid w:val="005B45A3"/>
    <w:rsid w:val="005B5977"/>
    <w:rsid w:val="005B5D76"/>
    <w:rsid w:val="005B63F3"/>
    <w:rsid w:val="005B6CFF"/>
    <w:rsid w:val="005B7002"/>
    <w:rsid w:val="005B7B2A"/>
    <w:rsid w:val="005C182B"/>
    <w:rsid w:val="005C3A6A"/>
    <w:rsid w:val="005C53C7"/>
    <w:rsid w:val="005D0AE2"/>
    <w:rsid w:val="005D10C5"/>
    <w:rsid w:val="005D1F0D"/>
    <w:rsid w:val="005D2B93"/>
    <w:rsid w:val="005D2F00"/>
    <w:rsid w:val="005D56AC"/>
    <w:rsid w:val="005D61C7"/>
    <w:rsid w:val="005D65B4"/>
    <w:rsid w:val="005E2516"/>
    <w:rsid w:val="005E4164"/>
    <w:rsid w:val="005E4F98"/>
    <w:rsid w:val="005E5B22"/>
    <w:rsid w:val="005E795E"/>
    <w:rsid w:val="005F1EFD"/>
    <w:rsid w:val="005F1F32"/>
    <w:rsid w:val="005F35BF"/>
    <w:rsid w:val="00601297"/>
    <w:rsid w:val="006016D6"/>
    <w:rsid w:val="006023E1"/>
    <w:rsid w:val="00603A6A"/>
    <w:rsid w:val="00604A5D"/>
    <w:rsid w:val="00604FA8"/>
    <w:rsid w:val="00606CD5"/>
    <w:rsid w:val="00610958"/>
    <w:rsid w:val="00612509"/>
    <w:rsid w:val="0061338B"/>
    <w:rsid w:val="00615086"/>
    <w:rsid w:val="00620B0B"/>
    <w:rsid w:val="006263B3"/>
    <w:rsid w:val="00627202"/>
    <w:rsid w:val="00627C9C"/>
    <w:rsid w:val="00627E3F"/>
    <w:rsid w:val="0063153F"/>
    <w:rsid w:val="00631AC0"/>
    <w:rsid w:val="0063204A"/>
    <w:rsid w:val="006321CC"/>
    <w:rsid w:val="0063251F"/>
    <w:rsid w:val="006408B6"/>
    <w:rsid w:val="006409D4"/>
    <w:rsid w:val="00641687"/>
    <w:rsid w:val="00642E3E"/>
    <w:rsid w:val="00643B6B"/>
    <w:rsid w:val="0064496C"/>
    <w:rsid w:val="00645B57"/>
    <w:rsid w:val="00645F71"/>
    <w:rsid w:val="0064799F"/>
    <w:rsid w:val="00650495"/>
    <w:rsid w:val="00650648"/>
    <w:rsid w:val="00650904"/>
    <w:rsid w:val="00650979"/>
    <w:rsid w:val="00651582"/>
    <w:rsid w:val="00652827"/>
    <w:rsid w:val="0065285A"/>
    <w:rsid w:val="00654A86"/>
    <w:rsid w:val="0065643A"/>
    <w:rsid w:val="006577AF"/>
    <w:rsid w:val="00660F47"/>
    <w:rsid w:val="0066130C"/>
    <w:rsid w:val="00664637"/>
    <w:rsid w:val="006669BF"/>
    <w:rsid w:val="006679E5"/>
    <w:rsid w:val="00671C03"/>
    <w:rsid w:val="00672991"/>
    <w:rsid w:val="00673321"/>
    <w:rsid w:val="006743C9"/>
    <w:rsid w:val="00674C6D"/>
    <w:rsid w:val="0067501F"/>
    <w:rsid w:val="00675892"/>
    <w:rsid w:val="00676B13"/>
    <w:rsid w:val="00680F48"/>
    <w:rsid w:val="006814F1"/>
    <w:rsid w:val="006825EA"/>
    <w:rsid w:val="00684536"/>
    <w:rsid w:val="00685A6A"/>
    <w:rsid w:val="00687B22"/>
    <w:rsid w:val="00690193"/>
    <w:rsid w:val="006909D9"/>
    <w:rsid w:val="00691BDD"/>
    <w:rsid w:val="006923FF"/>
    <w:rsid w:val="00692798"/>
    <w:rsid w:val="006945D6"/>
    <w:rsid w:val="00696C67"/>
    <w:rsid w:val="006979E4"/>
    <w:rsid w:val="00697B29"/>
    <w:rsid w:val="006A05D7"/>
    <w:rsid w:val="006A1A45"/>
    <w:rsid w:val="006A339F"/>
    <w:rsid w:val="006A49F1"/>
    <w:rsid w:val="006A5BB9"/>
    <w:rsid w:val="006A677E"/>
    <w:rsid w:val="006B07AA"/>
    <w:rsid w:val="006B25F4"/>
    <w:rsid w:val="006B4896"/>
    <w:rsid w:val="006B54AB"/>
    <w:rsid w:val="006C17E6"/>
    <w:rsid w:val="006C267E"/>
    <w:rsid w:val="006C3A9E"/>
    <w:rsid w:val="006C3E1F"/>
    <w:rsid w:val="006D171F"/>
    <w:rsid w:val="006D1F4A"/>
    <w:rsid w:val="006D461D"/>
    <w:rsid w:val="006D585A"/>
    <w:rsid w:val="006D6555"/>
    <w:rsid w:val="006D725E"/>
    <w:rsid w:val="006E1483"/>
    <w:rsid w:val="006E1CCA"/>
    <w:rsid w:val="006E5929"/>
    <w:rsid w:val="006E66F3"/>
    <w:rsid w:val="006E6AE2"/>
    <w:rsid w:val="006E7BDA"/>
    <w:rsid w:val="006F0472"/>
    <w:rsid w:val="006F2C80"/>
    <w:rsid w:val="006F76CF"/>
    <w:rsid w:val="0070008B"/>
    <w:rsid w:val="00700A47"/>
    <w:rsid w:val="007014A5"/>
    <w:rsid w:val="00701EFF"/>
    <w:rsid w:val="00702A75"/>
    <w:rsid w:val="00705D52"/>
    <w:rsid w:val="00706193"/>
    <w:rsid w:val="00707798"/>
    <w:rsid w:val="00707A5F"/>
    <w:rsid w:val="00710184"/>
    <w:rsid w:val="007106DD"/>
    <w:rsid w:val="007108E7"/>
    <w:rsid w:val="00711F01"/>
    <w:rsid w:val="00712AB2"/>
    <w:rsid w:val="00713226"/>
    <w:rsid w:val="007156DB"/>
    <w:rsid w:val="00715995"/>
    <w:rsid w:val="0071756D"/>
    <w:rsid w:val="00717672"/>
    <w:rsid w:val="00720BF9"/>
    <w:rsid w:val="0072494A"/>
    <w:rsid w:val="0072557E"/>
    <w:rsid w:val="00725A8A"/>
    <w:rsid w:val="00730A7D"/>
    <w:rsid w:val="00730E20"/>
    <w:rsid w:val="00731DEF"/>
    <w:rsid w:val="00735C05"/>
    <w:rsid w:val="007363D5"/>
    <w:rsid w:val="00736566"/>
    <w:rsid w:val="00737648"/>
    <w:rsid w:val="007404BC"/>
    <w:rsid w:val="007405D2"/>
    <w:rsid w:val="00741EE0"/>
    <w:rsid w:val="00743935"/>
    <w:rsid w:val="007449C2"/>
    <w:rsid w:val="00750455"/>
    <w:rsid w:val="00750E92"/>
    <w:rsid w:val="00752D0C"/>
    <w:rsid w:val="00753C76"/>
    <w:rsid w:val="0075472B"/>
    <w:rsid w:val="00754E52"/>
    <w:rsid w:val="0075520E"/>
    <w:rsid w:val="00756619"/>
    <w:rsid w:val="00756A5A"/>
    <w:rsid w:val="00756EC4"/>
    <w:rsid w:val="00760A64"/>
    <w:rsid w:val="00764624"/>
    <w:rsid w:val="00767909"/>
    <w:rsid w:val="00771359"/>
    <w:rsid w:val="00772ABF"/>
    <w:rsid w:val="007730CE"/>
    <w:rsid w:val="007734FA"/>
    <w:rsid w:val="00776C3E"/>
    <w:rsid w:val="0077707D"/>
    <w:rsid w:val="00777558"/>
    <w:rsid w:val="007803EB"/>
    <w:rsid w:val="007809A6"/>
    <w:rsid w:val="007817E9"/>
    <w:rsid w:val="0078451F"/>
    <w:rsid w:val="00786F2D"/>
    <w:rsid w:val="00787F7F"/>
    <w:rsid w:val="007908C3"/>
    <w:rsid w:val="00790D1B"/>
    <w:rsid w:val="007920AF"/>
    <w:rsid w:val="00793451"/>
    <w:rsid w:val="00793A23"/>
    <w:rsid w:val="0079667D"/>
    <w:rsid w:val="00797304"/>
    <w:rsid w:val="0079736B"/>
    <w:rsid w:val="007973B8"/>
    <w:rsid w:val="007A1456"/>
    <w:rsid w:val="007A6893"/>
    <w:rsid w:val="007A6EA1"/>
    <w:rsid w:val="007B13B3"/>
    <w:rsid w:val="007B170E"/>
    <w:rsid w:val="007B1769"/>
    <w:rsid w:val="007C2BB3"/>
    <w:rsid w:val="007C3A1B"/>
    <w:rsid w:val="007C6054"/>
    <w:rsid w:val="007D178E"/>
    <w:rsid w:val="007D1958"/>
    <w:rsid w:val="007D6889"/>
    <w:rsid w:val="007D691A"/>
    <w:rsid w:val="007E0B87"/>
    <w:rsid w:val="007E180E"/>
    <w:rsid w:val="007E1BF2"/>
    <w:rsid w:val="007E20D1"/>
    <w:rsid w:val="007E5AA3"/>
    <w:rsid w:val="007E6B73"/>
    <w:rsid w:val="007F243C"/>
    <w:rsid w:val="007F291A"/>
    <w:rsid w:val="007F3439"/>
    <w:rsid w:val="00800C20"/>
    <w:rsid w:val="0080435B"/>
    <w:rsid w:val="0080677E"/>
    <w:rsid w:val="00812080"/>
    <w:rsid w:val="008122CB"/>
    <w:rsid w:val="008128E0"/>
    <w:rsid w:val="00812FDE"/>
    <w:rsid w:val="00813CC7"/>
    <w:rsid w:val="00814028"/>
    <w:rsid w:val="00814554"/>
    <w:rsid w:val="008148F0"/>
    <w:rsid w:val="008216E8"/>
    <w:rsid w:val="00821EC8"/>
    <w:rsid w:val="008235B1"/>
    <w:rsid w:val="00824B45"/>
    <w:rsid w:val="00826810"/>
    <w:rsid w:val="00827E09"/>
    <w:rsid w:val="008318AA"/>
    <w:rsid w:val="00833201"/>
    <w:rsid w:val="0083408E"/>
    <w:rsid w:val="008345B7"/>
    <w:rsid w:val="008355A3"/>
    <w:rsid w:val="00840105"/>
    <w:rsid w:val="00841398"/>
    <w:rsid w:val="00841B89"/>
    <w:rsid w:val="0084259C"/>
    <w:rsid w:val="00844B7A"/>
    <w:rsid w:val="00844E82"/>
    <w:rsid w:val="00845F09"/>
    <w:rsid w:val="00851476"/>
    <w:rsid w:val="008518A9"/>
    <w:rsid w:val="00852F44"/>
    <w:rsid w:val="00855B0B"/>
    <w:rsid w:val="00857B58"/>
    <w:rsid w:val="00860227"/>
    <w:rsid w:val="00861476"/>
    <w:rsid w:val="0086212D"/>
    <w:rsid w:val="00863117"/>
    <w:rsid w:val="008644E7"/>
    <w:rsid w:val="0086570F"/>
    <w:rsid w:val="008707AB"/>
    <w:rsid w:val="0087204B"/>
    <w:rsid w:val="0087459A"/>
    <w:rsid w:val="008770FB"/>
    <w:rsid w:val="0087734B"/>
    <w:rsid w:val="00877D10"/>
    <w:rsid w:val="008809E6"/>
    <w:rsid w:val="00880E2D"/>
    <w:rsid w:val="00880EEA"/>
    <w:rsid w:val="00881375"/>
    <w:rsid w:val="0088303B"/>
    <w:rsid w:val="0088306C"/>
    <w:rsid w:val="00885189"/>
    <w:rsid w:val="008853F2"/>
    <w:rsid w:val="008902C5"/>
    <w:rsid w:val="008913B6"/>
    <w:rsid w:val="008913EC"/>
    <w:rsid w:val="00892202"/>
    <w:rsid w:val="00894D13"/>
    <w:rsid w:val="00895EDE"/>
    <w:rsid w:val="00896169"/>
    <w:rsid w:val="0089718E"/>
    <w:rsid w:val="008A0F1E"/>
    <w:rsid w:val="008A1E75"/>
    <w:rsid w:val="008A2122"/>
    <w:rsid w:val="008B1E92"/>
    <w:rsid w:val="008B2814"/>
    <w:rsid w:val="008B4048"/>
    <w:rsid w:val="008B4355"/>
    <w:rsid w:val="008B4614"/>
    <w:rsid w:val="008B7361"/>
    <w:rsid w:val="008B7653"/>
    <w:rsid w:val="008C0491"/>
    <w:rsid w:val="008C2144"/>
    <w:rsid w:val="008C2F65"/>
    <w:rsid w:val="008C3338"/>
    <w:rsid w:val="008C410B"/>
    <w:rsid w:val="008C5B46"/>
    <w:rsid w:val="008C635D"/>
    <w:rsid w:val="008C78CE"/>
    <w:rsid w:val="008D315F"/>
    <w:rsid w:val="008D3E7E"/>
    <w:rsid w:val="008D40A4"/>
    <w:rsid w:val="008D4B32"/>
    <w:rsid w:val="008D4F67"/>
    <w:rsid w:val="008D58DE"/>
    <w:rsid w:val="008E00DC"/>
    <w:rsid w:val="008E528F"/>
    <w:rsid w:val="008E60A3"/>
    <w:rsid w:val="008E620B"/>
    <w:rsid w:val="008E6D8E"/>
    <w:rsid w:val="008F0A25"/>
    <w:rsid w:val="008F18E7"/>
    <w:rsid w:val="008F71E6"/>
    <w:rsid w:val="00902618"/>
    <w:rsid w:val="0090294C"/>
    <w:rsid w:val="00905558"/>
    <w:rsid w:val="009119BD"/>
    <w:rsid w:val="009153F1"/>
    <w:rsid w:val="0091578F"/>
    <w:rsid w:val="00922A56"/>
    <w:rsid w:val="00922E44"/>
    <w:rsid w:val="0092475B"/>
    <w:rsid w:val="00927030"/>
    <w:rsid w:val="00927A94"/>
    <w:rsid w:val="009301B7"/>
    <w:rsid w:val="00930FC7"/>
    <w:rsid w:val="009313DC"/>
    <w:rsid w:val="00933138"/>
    <w:rsid w:val="00933C8E"/>
    <w:rsid w:val="00934EFA"/>
    <w:rsid w:val="00935CE8"/>
    <w:rsid w:val="0093747F"/>
    <w:rsid w:val="009439AE"/>
    <w:rsid w:val="0094467E"/>
    <w:rsid w:val="009454AB"/>
    <w:rsid w:val="009465DD"/>
    <w:rsid w:val="00951CFF"/>
    <w:rsid w:val="0095244A"/>
    <w:rsid w:val="00953218"/>
    <w:rsid w:val="009534F3"/>
    <w:rsid w:val="00956522"/>
    <w:rsid w:val="009673D9"/>
    <w:rsid w:val="009718D0"/>
    <w:rsid w:val="00971F5A"/>
    <w:rsid w:val="00973A23"/>
    <w:rsid w:val="00974FA0"/>
    <w:rsid w:val="0097623F"/>
    <w:rsid w:val="00977B5E"/>
    <w:rsid w:val="009800B4"/>
    <w:rsid w:val="00980419"/>
    <w:rsid w:val="009877B4"/>
    <w:rsid w:val="00990A38"/>
    <w:rsid w:val="0099170C"/>
    <w:rsid w:val="00992A1A"/>
    <w:rsid w:val="00992C1B"/>
    <w:rsid w:val="0099351B"/>
    <w:rsid w:val="00996701"/>
    <w:rsid w:val="00996718"/>
    <w:rsid w:val="009977FB"/>
    <w:rsid w:val="009A0DBA"/>
    <w:rsid w:val="009A1BAE"/>
    <w:rsid w:val="009A302A"/>
    <w:rsid w:val="009A444D"/>
    <w:rsid w:val="009A4A65"/>
    <w:rsid w:val="009A6E19"/>
    <w:rsid w:val="009B1275"/>
    <w:rsid w:val="009B242F"/>
    <w:rsid w:val="009B270F"/>
    <w:rsid w:val="009B3185"/>
    <w:rsid w:val="009B70FB"/>
    <w:rsid w:val="009C15DF"/>
    <w:rsid w:val="009C77B3"/>
    <w:rsid w:val="009D03C5"/>
    <w:rsid w:val="009D0B76"/>
    <w:rsid w:val="009D1FB2"/>
    <w:rsid w:val="009D20B7"/>
    <w:rsid w:val="009D2F1A"/>
    <w:rsid w:val="009D3E29"/>
    <w:rsid w:val="009D5EA2"/>
    <w:rsid w:val="009D6B27"/>
    <w:rsid w:val="009E11C4"/>
    <w:rsid w:val="009E273C"/>
    <w:rsid w:val="009E2853"/>
    <w:rsid w:val="009E2B35"/>
    <w:rsid w:val="009E44D4"/>
    <w:rsid w:val="009E505A"/>
    <w:rsid w:val="009E7401"/>
    <w:rsid w:val="009F00D3"/>
    <w:rsid w:val="009F1BC2"/>
    <w:rsid w:val="009F6B45"/>
    <w:rsid w:val="009F6BB9"/>
    <w:rsid w:val="009F6FA5"/>
    <w:rsid w:val="00A000A2"/>
    <w:rsid w:val="00A002F4"/>
    <w:rsid w:val="00A0062B"/>
    <w:rsid w:val="00A03D80"/>
    <w:rsid w:val="00A04F30"/>
    <w:rsid w:val="00A06803"/>
    <w:rsid w:val="00A07B18"/>
    <w:rsid w:val="00A07C2C"/>
    <w:rsid w:val="00A10EF0"/>
    <w:rsid w:val="00A13030"/>
    <w:rsid w:val="00A13905"/>
    <w:rsid w:val="00A141F3"/>
    <w:rsid w:val="00A1745F"/>
    <w:rsid w:val="00A17FD9"/>
    <w:rsid w:val="00A202F5"/>
    <w:rsid w:val="00A213E7"/>
    <w:rsid w:val="00A25C76"/>
    <w:rsid w:val="00A30566"/>
    <w:rsid w:val="00A30C5B"/>
    <w:rsid w:val="00A31001"/>
    <w:rsid w:val="00A350F8"/>
    <w:rsid w:val="00A376D7"/>
    <w:rsid w:val="00A40244"/>
    <w:rsid w:val="00A40D73"/>
    <w:rsid w:val="00A4138D"/>
    <w:rsid w:val="00A414C6"/>
    <w:rsid w:val="00A4659B"/>
    <w:rsid w:val="00A46C21"/>
    <w:rsid w:val="00A47422"/>
    <w:rsid w:val="00A47910"/>
    <w:rsid w:val="00A50295"/>
    <w:rsid w:val="00A5093E"/>
    <w:rsid w:val="00A51C8F"/>
    <w:rsid w:val="00A522B4"/>
    <w:rsid w:val="00A535A3"/>
    <w:rsid w:val="00A539E4"/>
    <w:rsid w:val="00A56038"/>
    <w:rsid w:val="00A56438"/>
    <w:rsid w:val="00A60A53"/>
    <w:rsid w:val="00A62277"/>
    <w:rsid w:val="00A6540D"/>
    <w:rsid w:val="00A66584"/>
    <w:rsid w:val="00A66834"/>
    <w:rsid w:val="00A71994"/>
    <w:rsid w:val="00A72C1E"/>
    <w:rsid w:val="00A75536"/>
    <w:rsid w:val="00A76D86"/>
    <w:rsid w:val="00A811B4"/>
    <w:rsid w:val="00A81CFE"/>
    <w:rsid w:val="00A82F94"/>
    <w:rsid w:val="00A83648"/>
    <w:rsid w:val="00A83B29"/>
    <w:rsid w:val="00A850F1"/>
    <w:rsid w:val="00A864E9"/>
    <w:rsid w:val="00A87016"/>
    <w:rsid w:val="00A903BD"/>
    <w:rsid w:val="00A920C8"/>
    <w:rsid w:val="00A92103"/>
    <w:rsid w:val="00A9310D"/>
    <w:rsid w:val="00A953A5"/>
    <w:rsid w:val="00A95B99"/>
    <w:rsid w:val="00A95BDF"/>
    <w:rsid w:val="00A969B0"/>
    <w:rsid w:val="00AA2C9A"/>
    <w:rsid w:val="00AA3A5A"/>
    <w:rsid w:val="00AA3EF3"/>
    <w:rsid w:val="00AA4910"/>
    <w:rsid w:val="00AA579C"/>
    <w:rsid w:val="00AA5EBF"/>
    <w:rsid w:val="00AB07AA"/>
    <w:rsid w:val="00AB1611"/>
    <w:rsid w:val="00AB1FDE"/>
    <w:rsid w:val="00AB33C8"/>
    <w:rsid w:val="00AB5D11"/>
    <w:rsid w:val="00AB67FD"/>
    <w:rsid w:val="00AB6B83"/>
    <w:rsid w:val="00AC1CD6"/>
    <w:rsid w:val="00AC20FE"/>
    <w:rsid w:val="00AC2585"/>
    <w:rsid w:val="00AC3FD0"/>
    <w:rsid w:val="00AC4E80"/>
    <w:rsid w:val="00AC4EAE"/>
    <w:rsid w:val="00AC755F"/>
    <w:rsid w:val="00AC7C56"/>
    <w:rsid w:val="00AD0C59"/>
    <w:rsid w:val="00AD12DE"/>
    <w:rsid w:val="00AD3231"/>
    <w:rsid w:val="00AD576F"/>
    <w:rsid w:val="00AD7319"/>
    <w:rsid w:val="00AD7725"/>
    <w:rsid w:val="00AE1181"/>
    <w:rsid w:val="00AE18C7"/>
    <w:rsid w:val="00AE5ECF"/>
    <w:rsid w:val="00AE62B6"/>
    <w:rsid w:val="00AE6834"/>
    <w:rsid w:val="00AE6C0C"/>
    <w:rsid w:val="00AF0DCA"/>
    <w:rsid w:val="00AF0E92"/>
    <w:rsid w:val="00AF0EE8"/>
    <w:rsid w:val="00AF1133"/>
    <w:rsid w:val="00AF4095"/>
    <w:rsid w:val="00AF59B5"/>
    <w:rsid w:val="00AF61D3"/>
    <w:rsid w:val="00B01A63"/>
    <w:rsid w:val="00B02E35"/>
    <w:rsid w:val="00B068BE"/>
    <w:rsid w:val="00B12714"/>
    <w:rsid w:val="00B13619"/>
    <w:rsid w:val="00B147D5"/>
    <w:rsid w:val="00B1733E"/>
    <w:rsid w:val="00B22A05"/>
    <w:rsid w:val="00B23E35"/>
    <w:rsid w:val="00B260D6"/>
    <w:rsid w:val="00B27988"/>
    <w:rsid w:val="00B3023B"/>
    <w:rsid w:val="00B325AB"/>
    <w:rsid w:val="00B33784"/>
    <w:rsid w:val="00B356AA"/>
    <w:rsid w:val="00B36805"/>
    <w:rsid w:val="00B36DB2"/>
    <w:rsid w:val="00B36E81"/>
    <w:rsid w:val="00B402FE"/>
    <w:rsid w:val="00B40963"/>
    <w:rsid w:val="00B410B9"/>
    <w:rsid w:val="00B4406D"/>
    <w:rsid w:val="00B45893"/>
    <w:rsid w:val="00B4772D"/>
    <w:rsid w:val="00B47817"/>
    <w:rsid w:val="00B50C26"/>
    <w:rsid w:val="00B51A74"/>
    <w:rsid w:val="00B5263D"/>
    <w:rsid w:val="00B52C63"/>
    <w:rsid w:val="00B52FC2"/>
    <w:rsid w:val="00B540A8"/>
    <w:rsid w:val="00B55AB6"/>
    <w:rsid w:val="00B60ACE"/>
    <w:rsid w:val="00B61C87"/>
    <w:rsid w:val="00B632A3"/>
    <w:rsid w:val="00B65391"/>
    <w:rsid w:val="00B65464"/>
    <w:rsid w:val="00B7017E"/>
    <w:rsid w:val="00B7092A"/>
    <w:rsid w:val="00B72787"/>
    <w:rsid w:val="00B7304B"/>
    <w:rsid w:val="00B7655D"/>
    <w:rsid w:val="00B76E22"/>
    <w:rsid w:val="00B76F61"/>
    <w:rsid w:val="00B77D74"/>
    <w:rsid w:val="00B80779"/>
    <w:rsid w:val="00B80FC5"/>
    <w:rsid w:val="00B8133D"/>
    <w:rsid w:val="00B900AC"/>
    <w:rsid w:val="00B9062A"/>
    <w:rsid w:val="00B94400"/>
    <w:rsid w:val="00B953D3"/>
    <w:rsid w:val="00BA0C7C"/>
    <w:rsid w:val="00BA3437"/>
    <w:rsid w:val="00BA3B04"/>
    <w:rsid w:val="00BA4B34"/>
    <w:rsid w:val="00BA5C54"/>
    <w:rsid w:val="00BB2A9C"/>
    <w:rsid w:val="00BB6536"/>
    <w:rsid w:val="00BB69DF"/>
    <w:rsid w:val="00BB6CEA"/>
    <w:rsid w:val="00BB6E55"/>
    <w:rsid w:val="00BC2BDF"/>
    <w:rsid w:val="00BC3CE2"/>
    <w:rsid w:val="00BC52C0"/>
    <w:rsid w:val="00BC645A"/>
    <w:rsid w:val="00BD382D"/>
    <w:rsid w:val="00BD3836"/>
    <w:rsid w:val="00BD5954"/>
    <w:rsid w:val="00BD59E2"/>
    <w:rsid w:val="00BD75BB"/>
    <w:rsid w:val="00BE099F"/>
    <w:rsid w:val="00BE32E5"/>
    <w:rsid w:val="00BE5DF7"/>
    <w:rsid w:val="00BE7EA7"/>
    <w:rsid w:val="00BF1A9E"/>
    <w:rsid w:val="00BF4381"/>
    <w:rsid w:val="00BF43E2"/>
    <w:rsid w:val="00BF45E1"/>
    <w:rsid w:val="00BF777B"/>
    <w:rsid w:val="00C00996"/>
    <w:rsid w:val="00C00D42"/>
    <w:rsid w:val="00C026F0"/>
    <w:rsid w:val="00C0364A"/>
    <w:rsid w:val="00C04D94"/>
    <w:rsid w:val="00C0552C"/>
    <w:rsid w:val="00C06430"/>
    <w:rsid w:val="00C06DA3"/>
    <w:rsid w:val="00C06FCE"/>
    <w:rsid w:val="00C076F3"/>
    <w:rsid w:val="00C1135F"/>
    <w:rsid w:val="00C1376C"/>
    <w:rsid w:val="00C1525C"/>
    <w:rsid w:val="00C17143"/>
    <w:rsid w:val="00C20EA8"/>
    <w:rsid w:val="00C211AA"/>
    <w:rsid w:val="00C23281"/>
    <w:rsid w:val="00C23317"/>
    <w:rsid w:val="00C233F1"/>
    <w:rsid w:val="00C23511"/>
    <w:rsid w:val="00C26C2E"/>
    <w:rsid w:val="00C26C3B"/>
    <w:rsid w:val="00C27D83"/>
    <w:rsid w:val="00C32AF5"/>
    <w:rsid w:val="00C374A8"/>
    <w:rsid w:val="00C37951"/>
    <w:rsid w:val="00C40D41"/>
    <w:rsid w:val="00C416CA"/>
    <w:rsid w:val="00C41C4F"/>
    <w:rsid w:val="00C429B9"/>
    <w:rsid w:val="00C437AC"/>
    <w:rsid w:val="00C442FA"/>
    <w:rsid w:val="00C44E07"/>
    <w:rsid w:val="00C4617A"/>
    <w:rsid w:val="00C46658"/>
    <w:rsid w:val="00C46B0C"/>
    <w:rsid w:val="00C477FC"/>
    <w:rsid w:val="00C47B92"/>
    <w:rsid w:val="00C52A80"/>
    <w:rsid w:val="00C545FB"/>
    <w:rsid w:val="00C54FDE"/>
    <w:rsid w:val="00C5607D"/>
    <w:rsid w:val="00C568B6"/>
    <w:rsid w:val="00C57343"/>
    <w:rsid w:val="00C603CD"/>
    <w:rsid w:val="00C629DF"/>
    <w:rsid w:val="00C65186"/>
    <w:rsid w:val="00C655B5"/>
    <w:rsid w:val="00C6778F"/>
    <w:rsid w:val="00C70076"/>
    <w:rsid w:val="00C71CA7"/>
    <w:rsid w:val="00C73834"/>
    <w:rsid w:val="00C74571"/>
    <w:rsid w:val="00C746C2"/>
    <w:rsid w:val="00C74CD7"/>
    <w:rsid w:val="00C76B62"/>
    <w:rsid w:val="00C76E30"/>
    <w:rsid w:val="00C777A2"/>
    <w:rsid w:val="00C77912"/>
    <w:rsid w:val="00C8228E"/>
    <w:rsid w:val="00C84463"/>
    <w:rsid w:val="00C84730"/>
    <w:rsid w:val="00C867B2"/>
    <w:rsid w:val="00C8716E"/>
    <w:rsid w:val="00C8771F"/>
    <w:rsid w:val="00C912C7"/>
    <w:rsid w:val="00C92CE8"/>
    <w:rsid w:val="00C93F00"/>
    <w:rsid w:val="00C94074"/>
    <w:rsid w:val="00C94393"/>
    <w:rsid w:val="00C9448F"/>
    <w:rsid w:val="00C9670F"/>
    <w:rsid w:val="00CA114E"/>
    <w:rsid w:val="00CA264C"/>
    <w:rsid w:val="00CA2DB0"/>
    <w:rsid w:val="00CA47B2"/>
    <w:rsid w:val="00CA63F3"/>
    <w:rsid w:val="00CA7BDF"/>
    <w:rsid w:val="00CB0E20"/>
    <w:rsid w:val="00CB0EAA"/>
    <w:rsid w:val="00CB11AD"/>
    <w:rsid w:val="00CB3A36"/>
    <w:rsid w:val="00CB4A87"/>
    <w:rsid w:val="00CB6ED5"/>
    <w:rsid w:val="00CC1759"/>
    <w:rsid w:val="00CC2292"/>
    <w:rsid w:val="00CC5947"/>
    <w:rsid w:val="00CC6211"/>
    <w:rsid w:val="00CC71D0"/>
    <w:rsid w:val="00CC783C"/>
    <w:rsid w:val="00CC7BAD"/>
    <w:rsid w:val="00CD2307"/>
    <w:rsid w:val="00CD6ED1"/>
    <w:rsid w:val="00CE07B8"/>
    <w:rsid w:val="00CE09C2"/>
    <w:rsid w:val="00CE1884"/>
    <w:rsid w:val="00CE2F23"/>
    <w:rsid w:val="00CE54A0"/>
    <w:rsid w:val="00CE5595"/>
    <w:rsid w:val="00CE6AB6"/>
    <w:rsid w:val="00CF447A"/>
    <w:rsid w:val="00CF6FA2"/>
    <w:rsid w:val="00CF7D00"/>
    <w:rsid w:val="00D038A2"/>
    <w:rsid w:val="00D0449C"/>
    <w:rsid w:val="00D06D5A"/>
    <w:rsid w:val="00D06E31"/>
    <w:rsid w:val="00D06F22"/>
    <w:rsid w:val="00D13EDE"/>
    <w:rsid w:val="00D22FAA"/>
    <w:rsid w:val="00D23EB0"/>
    <w:rsid w:val="00D30EE7"/>
    <w:rsid w:val="00D33A6D"/>
    <w:rsid w:val="00D34049"/>
    <w:rsid w:val="00D3626F"/>
    <w:rsid w:val="00D37C13"/>
    <w:rsid w:val="00D417BD"/>
    <w:rsid w:val="00D43210"/>
    <w:rsid w:val="00D44054"/>
    <w:rsid w:val="00D45A30"/>
    <w:rsid w:val="00D52027"/>
    <w:rsid w:val="00D5233A"/>
    <w:rsid w:val="00D54285"/>
    <w:rsid w:val="00D6004F"/>
    <w:rsid w:val="00D6008E"/>
    <w:rsid w:val="00D616C4"/>
    <w:rsid w:val="00D63B64"/>
    <w:rsid w:val="00D63CDD"/>
    <w:rsid w:val="00D65151"/>
    <w:rsid w:val="00D6644D"/>
    <w:rsid w:val="00D66BE1"/>
    <w:rsid w:val="00D74D18"/>
    <w:rsid w:val="00D7554B"/>
    <w:rsid w:val="00D75B6A"/>
    <w:rsid w:val="00D76A99"/>
    <w:rsid w:val="00D778F4"/>
    <w:rsid w:val="00D81535"/>
    <w:rsid w:val="00D841FB"/>
    <w:rsid w:val="00D842C1"/>
    <w:rsid w:val="00D84B19"/>
    <w:rsid w:val="00D86AF0"/>
    <w:rsid w:val="00D9157B"/>
    <w:rsid w:val="00D918F6"/>
    <w:rsid w:val="00D9205C"/>
    <w:rsid w:val="00D95054"/>
    <w:rsid w:val="00D97021"/>
    <w:rsid w:val="00D9757B"/>
    <w:rsid w:val="00DA0357"/>
    <w:rsid w:val="00DA088C"/>
    <w:rsid w:val="00DA2DDB"/>
    <w:rsid w:val="00DA5897"/>
    <w:rsid w:val="00DA603C"/>
    <w:rsid w:val="00DA68D2"/>
    <w:rsid w:val="00DA713D"/>
    <w:rsid w:val="00DB086F"/>
    <w:rsid w:val="00DB1D9F"/>
    <w:rsid w:val="00DB1E51"/>
    <w:rsid w:val="00DB2765"/>
    <w:rsid w:val="00DB2E4E"/>
    <w:rsid w:val="00DB3167"/>
    <w:rsid w:val="00DB3CD9"/>
    <w:rsid w:val="00DC0EE3"/>
    <w:rsid w:val="00DC3237"/>
    <w:rsid w:val="00DC7AE9"/>
    <w:rsid w:val="00DD1D21"/>
    <w:rsid w:val="00DD3F53"/>
    <w:rsid w:val="00DD5112"/>
    <w:rsid w:val="00DD55ED"/>
    <w:rsid w:val="00DD5F46"/>
    <w:rsid w:val="00DD636F"/>
    <w:rsid w:val="00DD6F57"/>
    <w:rsid w:val="00DD742E"/>
    <w:rsid w:val="00DE02B8"/>
    <w:rsid w:val="00DE0643"/>
    <w:rsid w:val="00DE085C"/>
    <w:rsid w:val="00DE0A94"/>
    <w:rsid w:val="00DE1080"/>
    <w:rsid w:val="00DE11EB"/>
    <w:rsid w:val="00DE2727"/>
    <w:rsid w:val="00DE4EFF"/>
    <w:rsid w:val="00DE514C"/>
    <w:rsid w:val="00DE5F33"/>
    <w:rsid w:val="00DE6297"/>
    <w:rsid w:val="00DF1339"/>
    <w:rsid w:val="00DF4E65"/>
    <w:rsid w:val="00DF5F4B"/>
    <w:rsid w:val="00DF62C1"/>
    <w:rsid w:val="00DF6BA1"/>
    <w:rsid w:val="00DF71EA"/>
    <w:rsid w:val="00E042C7"/>
    <w:rsid w:val="00E04CF4"/>
    <w:rsid w:val="00E074C7"/>
    <w:rsid w:val="00E075AE"/>
    <w:rsid w:val="00E07D6A"/>
    <w:rsid w:val="00E07E5B"/>
    <w:rsid w:val="00E11884"/>
    <w:rsid w:val="00E1737B"/>
    <w:rsid w:val="00E20ED3"/>
    <w:rsid w:val="00E21326"/>
    <w:rsid w:val="00E268B4"/>
    <w:rsid w:val="00E268C8"/>
    <w:rsid w:val="00E26BF2"/>
    <w:rsid w:val="00E2709C"/>
    <w:rsid w:val="00E30036"/>
    <w:rsid w:val="00E302D6"/>
    <w:rsid w:val="00E31723"/>
    <w:rsid w:val="00E32E54"/>
    <w:rsid w:val="00E3309E"/>
    <w:rsid w:val="00E33259"/>
    <w:rsid w:val="00E3373B"/>
    <w:rsid w:val="00E343C0"/>
    <w:rsid w:val="00E34B45"/>
    <w:rsid w:val="00E362ED"/>
    <w:rsid w:val="00E41068"/>
    <w:rsid w:val="00E414D4"/>
    <w:rsid w:val="00E4175E"/>
    <w:rsid w:val="00E43B6C"/>
    <w:rsid w:val="00E43C27"/>
    <w:rsid w:val="00E43ECA"/>
    <w:rsid w:val="00E470CC"/>
    <w:rsid w:val="00E53073"/>
    <w:rsid w:val="00E54FBD"/>
    <w:rsid w:val="00E55140"/>
    <w:rsid w:val="00E5577E"/>
    <w:rsid w:val="00E56AB2"/>
    <w:rsid w:val="00E62DC7"/>
    <w:rsid w:val="00E6318F"/>
    <w:rsid w:val="00E63DB1"/>
    <w:rsid w:val="00E6472E"/>
    <w:rsid w:val="00E65336"/>
    <w:rsid w:val="00E71450"/>
    <w:rsid w:val="00E74783"/>
    <w:rsid w:val="00E74D44"/>
    <w:rsid w:val="00E75D51"/>
    <w:rsid w:val="00E776CC"/>
    <w:rsid w:val="00E85C9D"/>
    <w:rsid w:val="00E915D3"/>
    <w:rsid w:val="00E91D20"/>
    <w:rsid w:val="00E92EC8"/>
    <w:rsid w:val="00E95395"/>
    <w:rsid w:val="00EA0114"/>
    <w:rsid w:val="00EA1CA9"/>
    <w:rsid w:val="00EA2B65"/>
    <w:rsid w:val="00EA3EA9"/>
    <w:rsid w:val="00EA6706"/>
    <w:rsid w:val="00EB0001"/>
    <w:rsid w:val="00EB30BC"/>
    <w:rsid w:val="00EB3A87"/>
    <w:rsid w:val="00EB5812"/>
    <w:rsid w:val="00EB59A1"/>
    <w:rsid w:val="00EB6D5D"/>
    <w:rsid w:val="00EC01D2"/>
    <w:rsid w:val="00EC33AF"/>
    <w:rsid w:val="00EC3EEF"/>
    <w:rsid w:val="00EC55DC"/>
    <w:rsid w:val="00EC75DB"/>
    <w:rsid w:val="00EC77DC"/>
    <w:rsid w:val="00EC7B09"/>
    <w:rsid w:val="00ED1F07"/>
    <w:rsid w:val="00ED205F"/>
    <w:rsid w:val="00ED4559"/>
    <w:rsid w:val="00ED56D7"/>
    <w:rsid w:val="00ED6FAC"/>
    <w:rsid w:val="00EE4DD6"/>
    <w:rsid w:val="00EE7DD8"/>
    <w:rsid w:val="00EE7E32"/>
    <w:rsid w:val="00EF324A"/>
    <w:rsid w:val="00EF5FE1"/>
    <w:rsid w:val="00EF7ED1"/>
    <w:rsid w:val="00F001FA"/>
    <w:rsid w:val="00F02020"/>
    <w:rsid w:val="00F02CC3"/>
    <w:rsid w:val="00F046C1"/>
    <w:rsid w:val="00F04FB4"/>
    <w:rsid w:val="00F11D72"/>
    <w:rsid w:val="00F12166"/>
    <w:rsid w:val="00F1326E"/>
    <w:rsid w:val="00F178A8"/>
    <w:rsid w:val="00F20378"/>
    <w:rsid w:val="00F234B0"/>
    <w:rsid w:val="00F2505B"/>
    <w:rsid w:val="00F2703D"/>
    <w:rsid w:val="00F27A03"/>
    <w:rsid w:val="00F30D28"/>
    <w:rsid w:val="00F318B3"/>
    <w:rsid w:val="00F32C34"/>
    <w:rsid w:val="00F3307A"/>
    <w:rsid w:val="00F3313E"/>
    <w:rsid w:val="00F34380"/>
    <w:rsid w:val="00F37D96"/>
    <w:rsid w:val="00F41F16"/>
    <w:rsid w:val="00F42604"/>
    <w:rsid w:val="00F4301E"/>
    <w:rsid w:val="00F4449E"/>
    <w:rsid w:val="00F45406"/>
    <w:rsid w:val="00F4546A"/>
    <w:rsid w:val="00F45E16"/>
    <w:rsid w:val="00F50B2E"/>
    <w:rsid w:val="00F51C02"/>
    <w:rsid w:val="00F5524C"/>
    <w:rsid w:val="00F55B66"/>
    <w:rsid w:val="00F55F91"/>
    <w:rsid w:val="00F600AC"/>
    <w:rsid w:val="00F60895"/>
    <w:rsid w:val="00F63DD7"/>
    <w:rsid w:val="00F66BBE"/>
    <w:rsid w:val="00F67368"/>
    <w:rsid w:val="00F70BE0"/>
    <w:rsid w:val="00F72107"/>
    <w:rsid w:val="00F75B93"/>
    <w:rsid w:val="00F7775E"/>
    <w:rsid w:val="00F7792D"/>
    <w:rsid w:val="00F81E6B"/>
    <w:rsid w:val="00F8260B"/>
    <w:rsid w:val="00F83A96"/>
    <w:rsid w:val="00F84002"/>
    <w:rsid w:val="00F84006"/>
    <w:rsid w:val="00F85D29"/>
    <w:rsid w:val="00F86DC7"/>
    <w:rsid w:val="00F876C1"/>
    <w:rsid w:val="00F9001B"/>
    <w:rsid w:val="00F90A4A"/>
    <w:rsid w:val="00F91827"/>
    <w:rsid w:val="00F91B28"/>
    <w:rsid w:val="00F937F6"/>
    <w:rsid w:val="00F94297"/>
    <w:rsid w:val="00F94D56"/>
    <w:rsid w:val="00F97691"/>
    <w:rsid w:val="00F976CB"/>
    <w:rsid w:val="00F976DC"/>
    <w:rsid w:val="00FA110E"/>
    <w:rsid w:val="00FA14C1"/>
    <w:rsid w:val="00FA1D16"/>
    <w:rsid w:val="00FA28B5"/>
    <w:rsid w:val="00FA3DE2"/>
    <w:rsid w:val="00FA5A9F"/>
    <w:rsid w:val="00FA6F27"/>
    <w:rsid w:val="00FA7F7B"/>
    <w:rsid w:val="00FB1473"/>
    <w:rsid w:val="00FB3933"/>
    <w:rsid w:val="00FB483B"/>
    <w:rsid w:val="00FB576F"/>
    <w:rsid w:val="00FB597F"/>
    <w:rsid w:val="00FB6377"/>
    <w:rsid w:val="00FB70E5"/>
    <w:rsid w:val="00FC05FB"/>
    <w:rsid w:val="00FC210F"/>
    <w:rsid w:val="00FC2F75"/>
    <w:rsid w:val="00FC30FB"/>
    <w:rsid w:val="00FD0298"/>
    <w:rsid w:val="00FD03B2"/>
    <w:rsid w:val="00FD042B"/>
    <w:rsid w:val="00FD26C7"/>
    <w:rsid w:val="00FD5B74"/>
    <w:rsid w:val="00FE286E"/>
    <w:rsid w:val="00FE730E"/>
    <w:rsid w:val="00FF05ED"/>
    <w:rsid w:val="00FF0A6E"/>
    <w:rsid w:val="00FF0B8E"/>
    <w:rsid w:val="00FF1E89"/>
    <w:rsid w:val="00FF32EC"/>
    <w:rsid w:val="00FF3806"/>
    <w:rsid w:val="00FF3ECC"/>
    <w:rsid w:val="00FF586B"/>
    <w:rsid w:val="00FF6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1DB8318-92F5-4390-8553-1F9F5C11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DB2E4E"/>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szCs w:val="18"/>
    </w:rPr>
  </w:style>
  <w:style w:type="paragraph" w:styleId="a6">
    <w:name w:val="List Paragraph"/>
    <w:basedOn w:val="a"/>
    <w:uiPriority w:val="34"/>
    <w:qFormat/>
    <w:rsid w:val="00CF7D00"/>
    <w:pPr>
      <w:ind w:firstLineChars="200" w:firstLine="420"/>
    </w:pPr>
    <w:rPr>
      <w:rFonts w:ascii="Calibri" w:hAnsi="Calibri"/>
      <w:szCs w:val="22"/>
    </w:rPr>
  </w:style>
  <w:style w:type="character" w:styleId="a7">
    <w:name w:val="Hyperlink"/>
    <w:uiPriority w:val="99"/>
    <w:rsid w:val="007C2BB3"/>
    <w:rPr>
      <w:color w:val="0000FF"/>
      <w:u w:val="single"/>
    </w:rPr>
  </w:style>
  <w:style w:type="table" w:styleId="a8">
    <w:name w:val="Table Grid"/>
    <w:basedOn w:val="a1"/>
    <w:uiPriority w:val="59"/>
    <w:rsid w:val="005A44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784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78451F"/>
    <w:rPr>
      <w:rFonts w:ascii="宋体" w:hAnsi="宋体" w:cs="宋体"/>
      <w:sz w:val="24"/>
      <w:szCs w:val="24"/>
    </w:rPr>
  </w:style>
  <w:style w:type="character" w:customStyle="1" w:styleId="1Char">
    <w:name w:val="标题 1 Char"/>
    <w:basedOn w:val="a0"/>
    <w:link w:val="1"/>
    <w:rsid w:val="00DB2E4E"/>
    <w:rPr>
      <w:b/>
      <w:bCs/>
      <w:kern w:val="44"/>
      <w:sz w:val="44"/>
      <w:szCs w:val="44"/>
    </w:rPr>
  </w:style>
  <w:style w:type="paragraph" w:styleId="TOC">
    <w:name w:val="TOC Heading"/>
    <w:basedOn w:val="1"/>
    <w:next w:val="a"/>
    <w:uiPriority w:val="39"/>
    <w:unhideWhenUsed/>
    <w:qFormat/>
    <w:rsid w:val="00DB2E4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016D6"/>
    <w:pPr>
      <w:widowControl/>
      <w:spacing w:after="100" w:line="259" w:lineRule="auto"/>
      <w:jc w:val="left"/>
    </w:pPr>
    <w:rPr>
      <w:rFonts w:asciiTheme="minorHAnsi" w:eastAsiaTheme="minorEastAsia" w:hAnsiTheme="minorHAnsi"/>
      <w:kern w:val="0"/>
      <w:sz w:val="22"/>
      <w:szCs w:val="22"/>
    </w:rPr>
  </w:style>
  <w:style w:type="paragraph" w:styleId="40">
    <w:name w:val="toc 4"/>
    <w:basedOn w:val="a"/>
    <w:next w:val="a"/>
    <w:autoRedefine/>
    <w:uiPriority w:val="39"/>
    <w:rsid w:val="00D63CDD"/>
    <w:pPr>
      <w:tabs>
        <w:tab w:val="right" w:leader="dot" w:pos="8296"/>
      </w:tabs>
      <w:spacing w:before="120"/>
      <w:ind w:leftChars="600" w:left="1260"/>
    </w:pPr>
    <w:rPr>
      <w:rFonts w:ascii="宋体" w:hAnsi="宋体"/>
      <w:noProof/>
      <w:szCs w:val="21"/>
      <w:lang w:val="fr-FR"/>
    </w:rPr>
  </w:style>
  <w:style w:type="paragraph" w:styleId="a9">
    <w:name w:val="Balloon Text"/>
    <w:basedOn w:val="a"/>
    <w:link w:val="Char"/>
    <w:rsid w:val="009D2F1A"/>
    <w:rPr>
      <w:sz w:val="18"/>
      <w:szCs w:val="18"/>
    </w:rPr>
  </w:style>
  <w:style w:type="character" w:customStyle="1" w:styleId="Char">
    <w:name w:val="批注框文本 Char"/>
    <w:basedOn w:val="a0"/>
    <w:link w:val="a9"/>
    <w:rsid w:val="009D2F1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933310">
      <w:bodyDiv w:val="1"/>
      <w:marLeft w:val="0"/>
      <w:marRight w:val="0"/>
      <w:marTop w:val="0"/>
      <w:marBottom w:val="0"/>
      <w:divBdr>
        <w:top w:val="none" w:sz="0" w:space="0" w:color="auto"/>
        <w:left w:val="none" w:sz="0" w:space="0" w:color="auto"/>
        <w:bottom w:val="none" w:sz="0" w:space="0" w:color="auto"/>
        <w:right w:val="none" w:sz="0" w:space="0" w:color="auto"/>
      </w:divBdr>
    </w:div>
    <w:div w:id="945310935">
      <w:bodyDiv w:val="1"/>
      <w:marLeft w:val="0"/>
      <w:marRight w:val="0"/>
      <w:marTop w:val="0"/>
      <w:marBottom w:val="0"/>
      <w:divBdr>
        <w:top w:val="none" w:sz="0" w:space="0" w:color="auto"/>
        <w:left w:val="none" w:sz="0" w:space="0" w:color="auto"/>
        <w:bottom w:val="none" w:sz="0" w:space="0" w:color="auto"/>
        <w:right w:val="none" w:sz="0" w:space="0" w:color="auto"/>
      </w:divBdr>
    </w:div>
    <w:div w:id="1224288818">
      <w:bodyDiv w:val="1"/>
      <w:marLeft w:val="0"/>
      <w:marRight w:val="0"/>
      <w:marTop w:val="0"/>
      <w:marBottom w:val="0"/>
      <w:divBdr>
        <w:top w:val="none" w:sz="0" w:space="0" w:color="auto"/>
        <w:left w:val="none" w:sz="0" w:space="0" w:color="auto"/>
        <w:bottom w:val="none" w:sz="0" w:space="0" w:color="auto"/>
        <w:right w:val="none" w:sz="0" w:space="0" w:color="auto"/>
      </w:divBdr>
    </w:div>
    <w:div w:id="1313171660">
      <w:bodyDiv w:val="1"/>
      <w:marLeft w:val="0"/>
      <w:marRight w:val="0"/>
      <w:marTop w:val="0"/>
      <w:marBottom w:val="0"/>
      <w:divBdr>
        <w:top w:val="none" w:sz="0" w:space="0" w:color="auto"/>
        <w:left w:val="none" w:sz="0" w:space="0" w:color="auto"/>
        <w:bottom w:val="none" w:sz="0" w:space="0" w:color="auto"/>
        <w:right w:val="none" w:sz="0" w:space="0" w:color="auto"/>
      </w:divBdr>
    </w:div>
    <w:div w:id="1906185112">
      <w:bodyDiv w:val="1"/>
      <w:marLeft w:val="0"/>
      <w:marRight w:val="0"/>
      <w:marTop w:val="0"/>
      <w:marBottom w:val="0"/>
      <w:divBdr>
        <w:top w:val="none" w:sz="0" w:space="0" w:color="auto"/>
        <w:left w:val="none" w:sz="0" w:space="0" w:color="auto"/>
        <w:bottom w:val="none" w:sz="0" w:space="0" w:color="auto"/>
        <w:right w:val="none" w:sz="0" w:space="0" w:color="auto"/>
      </w:divBdr>
    </w:div>
    <w:div w:id="202801788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diagramData" Target="diagrams/data2.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microsoft.com/office/2007/relationships/diagramDrawing" Target="diagrams/drawing2.xm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diagramColors" Target="diagrams/colors2.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sy\Desktop\&#35770;&#25991;&#35774;&#35745;\Normal.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E58C51-E50A-4510-9743-F02D5DCAB43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F145EE55-A3CD-47B1-936D-176111F61FA0}">
      <dgm:prSet phldrT="[文本]"/>
      <dgm:spPr>
        <a:xfrm>
          <a:off x="445283" y="1872512"/>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个人博客总体模块</a:t>
          </a:r>
        </a:p>
      </dgm:t>
    </dgm:pt>
    <dgm:pt modelId="{3AD434FD-8487-4FF9-99D1-EAFC4B65DE0F}" type="parTrans" cxnId="{775E2268-B327-46DA-845B-BAFED5F34FAD}">
      <dgm:prSet/>
      <dgm:spPr/>
      <dgm:t>
        <a:bodyPr/>
        <a:lstStyle/>
        <a:p>
          <a:endParaRPr lang="zh-CN" altLang="en-US"/>
        </a:p>
      </dgm:t>
    </dgm:pt>
    <dgm:pt modelId="{0C7D6024-C831-404A-988F-EDE09853A6AB}" type="sibTrans" cxnId="{775E2268-B327-46DA-845B-BAFED5F34FAD}">
      <dgm:prSet/>
      <dgm:spPr/>
      <dgm:t>
        <a:bodyPr/>
        <a:lstStyle/>
        <a:p>
          <a:endParaRPr lang="zh-CN" altLang="en-US"/>
        </a:p>
      </dgm:t>
    </dgm:pt>
    <dgm:pt modelId="{A73DFB27-3AD3-404C-AD8E-AA03D8BC2937}">
      <dgm:prSet phldrT="[文本]"/>
      <dgm:spPr>
        <a:xfrm>
          <a:off x="2723886" y="468730"/>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博客分类内容展示</a:t>
          </a:r>
        </a:p>
      </dgm:t>
    </dgm:pt>
    <dgm:pt modelId="{814E702A-B099-44C1-B9C8-B0BC46FB9715}" type="parTrans" cxnId="{B0D28713-C690-4A08-B80A-3A1BAE3CEA8A}">
      <dgm:prSet/>
      <dgm:spPr>
        <a:xfrm rot="18289469">
          <a:off x="2276121" y="897791"/>
          <a:ext cx="5700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8D90AC81-951C-44CE-AD1F-320A48E03F77}" type="sibTrans" cxnId="{B0D28713-C690-4A08-B80A-3A1BAE3CEA8A}">
      <dgm:prSet/>
      <dgm:spPr/>
      <dgm:t>
        <a:bodyPr/>
        <a:lstStyle/>
        <a:p>
          <a:endParaRPr lang="zh-CN" altLang="en-US"/>
        </a:p>
      </dgm:t>
    </dgm:pt>
    <dgm:pt modelId="{1C4D5E93-124B-435D-B3CB-E104831E0F8D}">
      <dgm:prSet phldrT="[文本]"/>
      <dgm:spPr>
        <a:xfrm>
          <a:off x="1584584" y="2808367"/>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后端</a:t>
          </a:r>
        </a:p>
      </dgm:t>
    </dgm:pt>
    <dgm:pt modelId="{DB6BC55B-75CA-46A8-84A0-2FBE3CD24C5A}" type="parTrans" cxnId="{1E0CB08A-3AF8-48CE-8FD9-17D40CEE96AF}">
      <dgm:prSet/>
      <dgm:spPr>
        <a:xfrm rot="4249260">
          <a:off x="926402" y="2535537"/>
          <a:ext cx="990850" cy="16699"/>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D9AB1204-D8C1-45CC-B055-CDFE3681B275}" type="sibTrans" cxnId="{1E0CB08A-3AF8-48CE-8FD9-17D40CEE96AF}">
      <dgm:prSet/>
      <dgm:spPr/>
      <dgm:t>
        <a:bodyPr/>
        <a:lstStyle/>
        <a:p>
          <a:endParaRPr lang="zh-CN" altLang="en-US"/>
        </a:p>
      </dgm:t>
    </dgm:pt>
    <dgm:pt modelId="{793F3842-FA60-4CAB-AB5B-3C87EA314F5D}">
      <dgm:prSet phldrT="[文本]"/>
      <dgm:spPr>
        <a:xfrm>
          <a:off x="1584584" y="936657"/>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前端</a:t>
          </a:r>
        </a:p>
      </dgm:t>
    </dgm:pt>
    <dgm:pt modelId="{2E9D2B6B-D6CD-4C1F-B2F0-4B8C57BEEBA7}" type="parTrans" cxnId="{9B710D98-5773-40EF-A462-DE022DC8649B}">
      <dgm:prSet/>
      <dgm:spPr>
        <a:xfrm rot="17350740">
          <a:off x="926402" y="1599682"/>
          <a:ext cx="990850" cy="16699"/>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62F36E0-B7F1-4341-98C2-64826A435470}" type="sibTrans" cxnId="{9B710D98-5773-40EF-A462-DE022DC8649B}">
      <dgm:prSet/>
      <dgm:spPr/>
      <dgm:t>
        <a:bodyPr/>
        <a:lstStyle/>
        <a:p>
          <a:endParaRPr lang="zh-CN" altLang="en-US"/>
        </a:p>
      </dgm:t>
    </dgm:pt>
    <dgm:pt modelId="{4A04A422-54F4-478A-8A0A-03E6B3B6CCA2}">
      <dgm:prSet phldrT="[文本]"/>
      <dgm:spPr>
        <a:xfrm>
          <a:off x="2723886" y="2340440"/>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系统运维相关配置</a:t>
          </a:r>
        </a:p>
      </dgm:t>
    </dgm:pt>
    <dgm:pt modelId="{A929AABF-7BCC-4BDC-80C8-DD7F56B9CEB2}" type="parTrans" cxnId="{BFE6C659-9A34-49F4-A668-E0541C4BAA1B}">
      <dgm:prSet/>
      <dgm:spPr>
        <a:xfrm rot="18289469">
          <a:off x="2276121" y="2769501"/>
          <a:ext cx="5700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4D9D8BB-051C-4FB6-B7BB-269D9757E3D8}" type="sibTrans" cxnId="{BFE6C659-9A34-49F4-A668-E0541C4BAA1B}">
      <dgm:prSet/>
      <dgm:spPr/>
      <dgm:t>
        <a:bodyPr/>
        <a:lstStyle/>
        <a:p>
          <a:endParaRPr lang="zh-CN" altLang="en-US"/>
        </a:p>
      </dgm:t>
    </dgm:pt>
    <dgm:pt modelId="{9CC35179-FBC4-43A5-A75A-F87BFBADF883}">
      <dgm:prSet phldrT="[文本]"/>
      <dgm:spPr>
        <a:xfrm>
          <a:off x="2723886" y="2808367"/>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管理系统模块</a:t>
          </a:r>
        </a:p>
      </dgm:t>
    </dgm:pt>
    <dgm:pt modelId="{B80AA814-8D5C-4AAF-9379-A6C181F62F6B}" type="parTrans" cxnId="{3EBB1D37-D0CF-4C46-9335-17753FDEEC24}">
      <dgm:prSet/>
      <dgm:spPr>
        <a:xfrm>
          <a:off x="2398371" y="3003464"/>
          <a:ext cx="3255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B53DFB90-9D37-4BC4-A3FE-CA3B3FBC36D6}" type="sibTrans" cxnId="{3EBB1D37-D0CF-4C46-9335-17753FDEEC24}">
      <dgm:prSet/>
      <dgm:spPr/>
      <dgm:t>
        <a:bodyPr/>
        <a:lstStyle/>
        <a:p>
          <a:endParaRPr lang="zh-CN" altLang="en-US"/>
        </a:p>
      </dgm:t>
    </dgm:pt>
    <dgm:pt modelId="{17CF6EB2-9AA7-4AAD-92F7-74A1C3FE1512}">
      <dgm:prSet phldrT="[文本]"/>
      <dgm:spPr>
        <a:xfrm>
          <a:off x="2723886" y="3276295"/>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维护系统信息</a:t>
          </a:r>
        </a:p>
      </dgm:t>
    </dgm:pt>
    <dgm:pt modelId="{77E95EB2-F0A2-4850-944C-CFEDD65C7F19}" type="parTrans" cxnId="{42513A19-EF32-4575-AC5B-46EBCCD75580}">
      <dgm:prSet/>
      <dgm:spPr>
        <a:xfrm rot="3310531">
          <a:off x="2276121" y="3237428"/>
          <a:ext cx="5700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E738F30B-2818-48E7-9E17-3C967AFFF30E}" type="sibTrans" cxnId="{42513A19-EF32-4575-AC5B-46EBCCD75580}">
      <dgm:prSet/>
      <dgm:spPr/>
      <dgm:t>
        <a:bodyPr/>
        <a:lstStyle/>
        <a:p>
          <a:endParaRPr lang="zh-CN" altLang="en-US"/>
        </a:p>
      </dgm:t>
    </dgm:pt>
    <dgm:pt modelId="{CB51E684-0C84-410B-9FB6-10062E63DC8F}">
      <dgm:prSet phldrT="[文本]"/>
      <dgm:spPr>
        <a:xfrm>
          <a:off x="2723886" y="936657"/>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博主信息展示</a:t>
          </a:r>
        </a:p>
      </dgm:t>
    </dgm:pt>
    <dgm:pt modelId="{4D578CED-CB80-473E-B90D-459607F9318C}" type="parTrans" cxnId="{24E33E7F-D370-4130-A070-199F9AD47A41}">
      <dgm:prSet/>
      <dgm:spPr>
        <a:xfrm>
          <a:off x="2398371" y="1131755"/>
          <a:ext cx="3255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A20D61A-AFF7-4156-A157-4D0002A6833E}" type="sibTrans" cxnId="{24E33E7F-D370-4130-A070-199F9AD47A41}">
      <dgm:prSet/>
      <dgm:spPr/>
      <dgm:t>
        <a:bodyPr/>
        <a:lstStyle/>
        <a:p>
          <a:endParaRPr lang="zh-CN" altLang="en-US"/>
        </a:p>
      </dgm:t>
    </dgm:pt>
    <dgm:pt modelId="{A8B7DCC7-F9CF-4509-9336-B7E7176BED7B}">
      <dgm:prSet phldrT="[文本]"/>
      <dgm:spPr>
        <a:xfrm>
          <a:off x="2723886" y="1404585"/>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友情链接展示</a:t>
          </a:r>
        </a:p>
      </dgm:t>
    </dgm:pt>
    <dgm:pt modelId="{6790EFF1-31F2-491F-A5D6-97AD9B6CE788}" type="sibTrans" cxnId="{27BE0A38-7395-4630-AF25-37B65F78507B}">
      <dgm:prSet/>
      <dgm:spPr/>
      <dgm:t>
        <a:bodyPr/>
        <a:lstStyle/>
        <a:p>
          <a:endParaRPr lang="zh-CN" altLang="en-US"/>
        </a:p>
      </dgm:t>
    </dgm:pt>
    <dgm:pt modelId="{D9AA472E-713D-493B-95F0-14A19EFB4C66}" type="parTrans" cxnId="{27BE0A38-7395-4630-AF25-37B65F78507B}">
      <dgm:prSet/>
      <dgm:spPr>
        <a:xfrm rot="3310531">
          <a:off x="2276121" y="1365718"/>
          <a:ext cx="570014"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C58E3F2-E325-439C-BC6C-E96928912009}">
      <dgm:prSet phldrT="[文本]"/>
      <dgm:spPr>
        <a:xfrm>
          <a:off x="2723886" y="1872512"/>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系统公告展示</a:t>
          </a:r>
        </a:p>
      </dgm:t>
    </dgm:pt>
    <dgm:pt modelId="{6DD2034D-B6F4-46EC-8433-8E3CD13B1A25}" type="parTrans" cxnId="{2740869C-6D60-4149-9201-7BA8E33C322A}">
      <dgm:prSet/>
      <dgm:spPr>
        <a:xfrm rot="4249260">
          <a:off x="2065703" y="1599682"/>
          <a:ext cx="990850"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E7B01B93-812C-43EB-BCCA-166848446C26}" type="sibTrans" cxnId="{2740869C-6D60-4149-9201-7BA8E33C322A}">
      <dgm:prSet/>
      <dgm:spPr/>
      <dgm:t>
        <a:bodyPr/>
        <a:lstStyle/>
        <a:p>
          <a:endParaRPr lang="zh-CN" altLang="en-US"/>
        </a:p>
      </dgm:t>
    </dgm:pt>
    <dgm:pt modelId="{9A6F2FCD-03F5-4B95-B4CD-4EB5F7B2183D}">
      <dgm:prSet phldrT="[文本]"/>
      <dgm:spPr>
        <a:xfrm>
          <a:off x="3863188" y="1638549"/>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博客分类增删改查</a:t>
          </a:r>
        </a:p>
      </dgm:t>
    </dgm:pt>
    <dgm:pt modelId="{73FABDA2-368D-42B4-A430-5BEEEB0A5027}" type="parTrans" cxnId="{488411DC-DECB-4F2A-BFB3-BEC6C99770EA}">
      <dgm:prSet/>
      <dgm:spPr>
        <a:xfrm rot="17132988">
          <a:off x="3093298" y="2418555"/>
          <a:ext cx="1214263"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1F3EBDF-EFAA-4EF0-8245-6F7EE97B567E}" type="sibTrans" cxnId="{488411DC-DECB-4F2A-BFB3-BEC6C99770EA}">
      <dgm:prSet/>
      <dgm:spPr/>
      <dgm:t>
        <a:bodyPr/>
        <a:lstStyle/>
        <a:p>
          <a:endParaRPr lang="zh-CN" altLang="en-US"/>
        </a:p>
      </dgm:t>
    </dgm:pt>
    <dgm:pt modelId="{55762566-C0E8-4F5A-8F08-3AF5FE78E604}">
      <dgm:prSet phldrT="[文本]"/>
      <dgm:spPr>
        <a:xfrm>
          <a:off x="3863188" y="2106476"/>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博客内容增删改查</a:t>
          </a:r>
        </a:p>
      </dgm:t>
    </dgm:pt>
    <dgm:pt modelId="{5F1243ED-1C85-4972-8C30-950E16D823BC}" type="parTrans" cxnId="{C2FD371B-A01E-405B-954F-7DD693952562}">
      <dgm:prSet/>
      <dgm:spPr>
        <a:xfrm rot="17692822">
          <a:off x="3313580" y="2652519"/>
          <a:ext cx="773699"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2B834B4-A315-4C57-8A31-26F3B6AD059B}" type="sibTrans" cxnId="{C2FD371B-A01E-405B-954F-7DD693952562}">
      <dgm:prSet/>
      <dgm:spPr/>
      <dgm:t>
        <a:bodyPr/>
        <a:lstStyle/>
        <a:p>
          <a:endParaRPr lang="zh-CN" altLang="en-US"/>
        </a:p>
      </dgm:t>
    </dgm:pt>
    <dgm:pt modelId="{EF3307D3-BA13-46CF-B788-9DF8297995B0}">
      <dgm:prSet phldrT="[文本]"/>
      <dgm:spPr>
        <a:xfrm>
          <a:off x="3863188" y="3042331"/>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友情链接增删改查</a:t>
          </a:r>
        </a:p>
      </dgm:t>
    </dgm:pt>
    <dgm:pt modelId="{42D61918-BEA1-4F98-BD27-B7775920C869}" type="parTrans" cxnId="{A9AA3922-658C-43B7-8910-ED4C5EF58FC1}">
      <dgm:prSet/>
      <dgm:spPr>
        <a:xfrm rot="2142401">
          <a:off x="3499994" y="3120446"/>
          <a:ext cx="400872"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D5CFB68F-8C3F-4E77-A86F-556593B11FA1}" type="sibTrans" cxnId="{A9AA3922-658C-43B7-8910-ED4C5EF58FC1}">
      <dgm:prSet/>
      <dgm:spPr/>
      <dgm:t>
        <a:bodyPr/>
        <a:lstStyle/>
        <a:p>
          <a:endParaRPr lang="zh-CN" altLang="en-US"/>
        </a:p>
      </dgm:t>
    </dgm:pt>
    <dgm:pt modelId="{ABB90046-EB32-4AB6-90FD-B77F2457D7D1}">
      <dgm:prSet phldrT="[文本]"/>
      <dgm:spPr>
        <a:xfrm>
          <a:off x="3863188" y="3510259"/>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网站公告增删改查</a:t>
          </a:r>
        </a:p>
      </dgm:t>
    </dgm:pt>
    <dgm:pt modelId="{34EED861-0970-44E3-A1F6-DD720E89234C}" type="parTrans" cxnId="{372382CD-2FCB-49EB-A606-45AF23A7F86E}">
      <dgm:prSet/>
      <dgm:spPr>
        <a:xfrm rot="3907178">
          <a:off x="3313580" y="3354410"/>
          <a:ext cx="773699"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56086023-DDF9-4967-A3A6-55E2F45C42A3}" type="sibTrans" cxnId="{372382CD-2FCB-49EB-A606-45AF23A7F86E}">
      <dgm:prSet/>
      <dgm:spPr/>
      <dgm:t>
        <a:bodyPr/>
        <a:lstStyle/>
        <a:p>
          <a:endParaRPr lang="zh-CN" altLang="en-US"/>
        </a:p>
      </dgm:t>
    </dgm:pt>
    <dgm:pt modelId="{EDC31C77-3C62-46E9-813F-9420D4FFE8FD}">
      <dgm:prSet phldrT="[文本]"/>
      <dgm:spPr>
        <a:xfrm>
          <a:off x="3863188" y="3978186"/>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博主信息增删改查</a:t>
          </a:r>
        </a:p>
      </dgm:t>
    </dgm:pt>
    <dgm:pt modelId="{699A8EC1-93D2-4B1D-8795-773208D17CC2}" type="parTrans" cxnId="{19059FDB-6324-489B-A268-3CD212E4B30E}">
      <dgm:prSet/>
      <dgm:spPr>
        <a:xfrm rot="4467012">
          <a:off x="3093298" y="3588374"/>
          <a:ext cx="1214263"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C9D7AC0A-2FBA-42BC-9E5D-71706E8484C3}" type="sibTrans" cxnId="{19059FDB-6324-489B-A268-3CD212E4B30E}">
      <dgm:prSet/>
      <dgm:spPr/>
      <dgm:t>
        <a:bodyPr/>
        <a:lstStyle/>
        <a:p>
          <a:endParaRPr lang="zh-CN" altLang="en-US"/>
        </a:p>
      </dgm:t>
    </dgm:pt>
    <dgm:pt modelId="{518E7ED5-9A1B-4250-8072-8E7DCD6EB234}">
      <dgm:prSet phldrT="[文本]"/>
      <dgm:spPr>
        <a:xfrm>
          <a:off x="2723886" y="803"/>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首页</a:t>
          </a:r>
        </a:p>
      </dgm:t>
    </dgm:pt>
    <dgm:pt modelId="{76DD3130-AB53-44B8-ABCC-0270C8C06A30}" type="parTrans" cxnId="{DA168D3F-0197-4440-A1D9-3B7FBC7BAE0E}">
      <dgm:prSet/>
      <dgm:spPr>
        <a:xfrm rot="17350740">
          <a:off x="2065703" y="663827"/>
          <a:ext cx="990850"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C14F3654-F66A-4533-BEAF-D2BE2A8BA583}" type="sibTrans" cxnId="{DA168D3F-0197-4440-A1D9-3B7FBC7BAE0E}">
      <dgm:prSet/>
      <dgm:spPr/>
      <dgm:t>
        <a:bodyPr/>
        <a:lstStyle/>
        <a:p>
          <a:endParaRPr lang="zh-CN" altLang="en-US"/>
        </a:p>
      </dgm:t>
    </dgm:pt>
    <dgm:pt modelId="{AA1BDBEA-BB1E-4AF4-8BD6-DC7C4157A604}">
      <dgm:prSet phldrT="[文本]"/>
      <dgm:spPr>
        <a:xfrm>
          <a:off x="3863188" y="2574404"/>
          <a:ext cx="813786" cy="406893"/>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博客汇总情况</a:t>
          </a:r>
        </a:p>
      </dgm:t>
    </dgm:pt>
    <dgm:pt modelId="{4C0B5FA1-B046-4829-920A-1D05A4F699D8}" type="parTrans" cxnId="{8B6494DC-F332-437B-9F21-30E197EB9025}">
      <dgm:prSet/>
      <dgm:spPr>
        <a:xfrm rot="19457599">
          <a:off x="3499994" y="2886483"/>
          <a:ext cx="400872" cy="16699"/>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B496B38-56FD-4E7A-9955-A1EEA17DAA02}" type="sibTrans" cxnId="{8B6494DC-F332-437B-9F21-30E197EB9025}">
      <dgm:prSet/>
      <dgm:spPr/>
      <dgm:t>
        <a:bodyPr/>
        <a:lstStyle/>
        <a:p>
          <a:endParaRPr lang="zh-CN" altLang="en-US"/>
        </a:p>
      </dgm:t>
    </dgm:pt>
    <dgm:pt modelId="{98F24523-FB8D-4338-A5A0-9A3AB8D3141C}" type="pres">
      <dgm:prSet presAssocID="{5DE58C51-E50A-4510-9743-F02D5DCAB43B}" presName="diagram" presStyleCnt="0">
        <dgm:presLayoutVars>
          <dgm:chPref val="1"/>
          <dgm:dir/>
          <dgm:animOne val="branch"/>
          <dgm:animLvl val="lvl"/>
          <dgm:resizeHandles val="exact"/>
        </dgm:presLayoutVars>
      </dgm:prSet>
      <dgm:spPr/>
      <dgm:t>
        <a:bodyPr/>
        <a:lstStyle/>
        <a:p>
          <a:endParaRPr lang="zh-CN" altLang="en-US"/>
        </a:p>
      </dgm:t>
    </dgm:pt>
    <dgm:pt modelId="{79492F26-01D0-46AF-A424-1357308A75B7}" type="pres">
      <dgm:prSet presAssocID="{F145EE55-A3CD-47B1-936D-176111F61FA0}" presName="root1" presStyleCnt="0"/>
      <dgm:spPr/>
    </dgm:pt>
    <dgm:pt modelId="{76884DF7-742D-4A80-A59D-6B4CA9CF886E}" type="pres">
      <dgm:prSet presAssocID="{F145EE55-A3CD-47B1-936D-176111F61FA0}" presName="LevelOneTextNode" presStyleLbl="node0" presStyleIdx="0" presStyleCnt="1">
        <dgm:presLayoutVars>
          <dgm:chPref val="3"/>
        </dgm:presLayoutVars>
      </dgm:prSet>
      <dgm:spPr>
        <a:prstGeom prst="roundRect">
          <a:avLst>
            <a:gd name="adj" fmla="val 10000"/>
          </a:avLst>
        </a:prstGeom>
      </dgm:spPr>
      <dgm:t>
        <a:bodyPr/>
        <a:lstStyle/>
        <a:p>
          <a:endParaRPr lang="zh-CN" altLang="en-US"/>
        </a:p>
      </dgm:t>
    </dgm:pt>
    <dgm:pt modelId="{740DDD46-ABA9-4BF7-8952-64BE7A4EFC89}" type="pres">
      <dgm:prSet presAssocID="{F145EE55-A3CD-47B1-936D-176111F61FA0}" presName="level2hierChild" presStyleCnt="0"/>
      <dgm:spPr/>
    </dgm:pt>
    <dgm:pt modelId="{B337D7A3-9341-4B79-BA42-FFB502B94ACC}" type="pres">
      <dgm:prSet presAssocID="{2E9D2B6B-D6CD-4C1F-B2F0-4B8C57BEEBA7}" presName="conn2-1" presStyleLbl="parChTrans1D2" presStyleIdx="0" presStyleCnt="2"/>
      <dgm:spPr>
        <a:custGeom>
          <a:avLst/>
          <a:gdLst/>
          <a:ahLst/>
          <a:cxnLst/>
          <a:rect l="0" t="0" r="0" b="0"/>
          <a:pathLst>
            <a:path>
              <a:moveTo>
                <a:pt x="0" y="8349"/>
              </a:moveTo>
              <a:lnTo>
                <a:pt x="990850" y="8349"/>
              </a:lnTo>
            </a:path>
          </a:pathLst>
        </a:custGeom>
      </dgm:spPr>
      <dgm:t>
        <a:bodyPr/>
        <a:lstStyle/>
        <a:p>
          <a:endParaRPr lang="zh-CN" altLang="en-US"/>
        </a:p>
      </dgm:t>
    </dgm:pt>
    <dgm:pt modelId="{2B7846E7-815C-4999-8248-7E66F63B574B}" type="pres">
      <dgm:prSet presAssocID="{2E9D2B6B-D6CD-4C1F-B2F0-4B8C57BEEBA7}" presName="connTx" presStyleLbl="parChTrans1D2" presStyleIdx="0" presStyleCnt="2"/>
      <dgm:spPr/>
      <dgm:t>
        <a:bodyPr/>
        <a:lstStyle/>
        <a:p>
          <a:endParaRPr lang="zh-CN" altLang="en-US"/>
        </a:p>
      </dgm:t>
    </dgm:pt>
    <dgm:pt modelId="{E78CABC7-3A7D-4624-BBC4-EDA4AD605BE4}" type="pres">
      <dgm:prSet presAssocID="{793F3842-FA60-4CAB-AB5B-3C87EA314F5D}" presName="root2" presStyleCnt="0"/>
      <dgm:spPr/>
    </dgm:pt>
    <dgm:pt modelId="{3F7C0D34-871F-4371-9D47-D29C519B1B4F}" type="pres">
      <dgm:prSet presAssocID="{793F3842-FA60-4CAB-AB5B-3C87EA314F5D}" presName="LevelTwoTextNode" presStyleLbl="node2" presStyleIdx="0" presStyleCnt="2">
        <dgm:presLayoutVars>
          <dgm:chPref val="3"/>
        </dgm:presLayoutVars>
      </dgm:prSet>
      <dgm:spPr>
        <a:prstGeom prst="roundRect">
          <a:avLst>
            <a:gd name="adj" fmla="val 10000"/>
          </a:avLst>
        </a:prstGeom>
      </dgm:spPr>
      <dgm:t>
        <a:bodyPr/>
        <a:lstStyle/>
        <a:p>
          <a:endParaRPr lang="zh-CN" altLang="en-US"/>
        </a:p>
      </dgm:t>
    </dgm:pt>
    <dgm:pt modelId="{E9B1DF90-F304-4FCC-8387-8F4D1FA91705}" type="pres">
      <dgm:prSet presAssocID="{793F3842-FA60-4CAB-AB5B-3C87EA314F5D}" presName="level3hierChild" presStyleCnt="0"/>
      <dgm:spPr/>
    </dgm:pt>
    <dgm:pt modelId="{6A769AF2-BFF6-4C4A-9FC2-4B1D00162834}" type="pres">
      <dgm:prSet presAssocID="{76DD3130-AB53-44B8-ABCC-0270C8C06A30}" presName="conn2-1" presStyleLbl="parChTrans1D3" presStyleIdx="0" presStyleCnt="8"/>
      <dgm:spPr>
        <a:custGeom>
          <a:avLst/>
          <a:gdLst/>
          <a:ahLst/>
          <a:cxnLst/>
          <a:rect l="0" t="0" r="0" b="0"/>
          <a:pathLst>
            <a:path>
              <a:moveTo>
                <a:pt x="0" y="8349"/>
              </a:moveTo>
              <a:lnTo>
                <a:pt x="990850" y="8349"/>
              </a:lnTo>
            </a:path>
          </a:pathLst>
        </a:custGeom>
      </dgm:spPr>
      <dgm:t>
        <a:bodyPr/>
        <a:lstStyle/>
        <a:p>
          <a:endParaRPr lang="zh-CN" altLang="en-US"/>
        </a:p>
      </dgm:t>
    </dgm:pt>
    <dgm:pt modelId="{3CC07C56-CA69-4C92-A1D4-645E2ABA3D86}" type="pres">
      <dgm:prSet presAssocID="{76DD3130-AB53-44B8-ABCC-0270C8C06A30}" presName="connTx" presStyleLbl="parChTrans1D3" presStyleIdx="0" presStyleCnt="8"/>
      <dgm:spPr/>
      <dgm:t>
        <a:bodyPr/>
        <a:lstStyle/>
        <a:p>
          <a:endParaRPr lang="zh-CN" altLang="en-US"/>
        </a:p>
      </dgm:t>
    </dgm:pt>
    <dgm:pt modelId="{F28A78D7-ECA0-4EE4-AC63-12BC3314A8FD}" type="pres">
      <dgm:prSet presAssocID="{518E7ED5-9A1B-4250-8072-8E7DCD6EB234}" presName="root2" presStyleCnt="0"/>
      <dgm:spPr/>
    </dgm:pt>
    <dgm:pt modelId="{0EC7851F-8A61-4EEF-9695-FED052DED701}" type="pres">
      <dgm:prSet presAssocID="{518E7ED5-9A1B-4250-8072-8E7DCD6EB234}" presName="LevelTwoTextNode" presStyleLbl="node3" presStyleIdx="0" presStyleCnt="8" custLinFactNeighborX="-2349" custLinFactNeighborY="-2317">
        <dgm:presLayoutVars>
          <dgm:chPref val="3"/>
        </dgm:presLayoutVars>
      </dgm:prSet>
      <dgm:spPr>
        <a:prstGeom prst="roundRect">
          <a:avLst>
            <a:gd name="adj" fmla="val 10000"/>
          </a:avLst>
        </a:prstGeom>
      </dgm:spPr>
      <dgm:t>
        <a:bodyPr/>
        <a:lstStyle/>
        <a:p>
          <a:endParaRPr lang="zh-CN" altLang="en-US"/>
        </a:p>
      </dgm:t>
    </dgm:pt>
    <dgm:pt modelId="{36790BF9-8D63-4948-A636-D46056CA8B81}" type="pres">
      <dgm:prSet presAssocID="{518E7ED5-9A1B-4250-8072-8E7DCD6EB234}" presName="level3hierChild" presStyleCnt="0"/>
      <dgm:spPr/>
    </dgm:pt>
    <dgm:pt modelId="{C793DBEA-3D24-42FE-9EFE-BA2C61D60A0B}" type="pres">
      <dgm:prSet presAssocID="{814E702A-B099-44C1-B9C8-B0BC46FB9715}" presName="conn2-1" presStyleLbl="parChTrans1D3" presStyleIdx="1" presStyleCnt="8"/>
      <dgm:spPr>
        <a:custGeom>
          <a:avLst/>
          <a:gdLst/>
          <a:ahLst/>
          <a:cxnLst/>
          <a:rect l="0" t="0" r="0" b="0"/>
          <a:pathLst>
            <a:path>
              <a:moveTo>
                <a:pt x="0" y="8349"/>
              </a:moveTo>
              <a:lnTo>
                <a:pt x="570014" y="8349"/>
              </a:lnTo>
            </a:path>
          </a:pathLst>
        </a:custGeom>
      </dgm:spPr>
      <dgm:t>
        <a:bodyPr/>
        <a:lstStyle/>
        <a:p>
          <a:endParaRPr lang="zh-CN" altLang="en-US"/>
        </a:p>
      </dgm:t>
    </dgm:pt>
    <dgm:pt modelId="{07008B64-6A7A-42AD-945F-E791DF05CDB4}" type="pres">
      <dgm:prSet presAssocID="{814E702A-B099-44C1-B9C8-B0BC46FB9715}" presName="connTx" presStyleLbl="parChTrans1D3" presStyleIdx="1" presStyleCnt="8"/>
      <dgm:spPr/>
      <dgm:t>
        <a:bodyPr/>
        <a:lstStyle/>
        <a:p>
          <a:endParaRPr lang="zh-CN" altLang="en-US"/>
        </a:p>
      </dgm:t>
    </dgm:pt>
    <dgm:pt modelId="{EE955DA2-3DAB-4136-8418-726F71267BD4}" type="pres">
      <dgm:prSet presAssocID="{A73DFB27-3AD3-404C-AD8E-AA03D8BC2937}" presName="root2" presStyleCnt="0"/>
      <dgm:spPr/>
    </dgm:pt>
    <dgm:pt modelId="{B50F70EC-EB11-4956-9109-735161EE324B}" type="pres">
      <dgm:prSet presAssocID="{A73DFB27-3AD3-404C-AD8E-AA03D8BC2937}" presName="LevelTwoTextNode" presStyleLbl="node3" presStyleIdx="1" presStyleCnt="8">
        <dgm:presLayoutVars>
          <dgm:chPref val="3"/>
        </dgm:presLayoutVars>
      </dgm:prSet>
      <dgm:spPr>
        <a:prstGeom prst="roundRect">
          <a:avLst>
            <a:gd name="adj" fmla="val 10000"/>
          </a:avLst>
        </a:prstGeom>
      </dgm:spPr>
      <dgm:t>
        <a:bodyPr/>
        <a:lstStyle/>
        <a:p>
          <a:endParaRPr lang="zh-CN" altLang="en-US"/>
        </a:p>
      </dgm:t>
    </dgm:pt>
    <dgm:pt modelId="{40C547DD-13F5-4988-8890-2C17311D7CB6}" type="pres">
      <dgm:prSet presAssocID="{A73DFB27-3AD3-404C-AD8E-AA03D8BC2937}" presName="level3hierChild" presStyleCnt="0"/>
      <dgm:spPr/>
    </dgm:pt>
    <dgm:pt modelId="{0D42DAC6-FF5C-4A04-8E98-9EDE80CC9A31}" type="pres">
      <dgm:prSet presAssocID="{4D578CED-CB80-473E-B90D-459607F9318C}" presName="conn2-1" presStyleLbl="parChTrans1D3" presStyleIdx="2" presStyleCnt="8"/>
      <dgm:spPr>
        <a:custGeom>
          <a:avLst/>
          <a:gdLst/>
          <a:ahLst/>
          <a:cxnLst/>
          <a:rect l="0" t="0" r="0" b="0"/>
          <a:pathLst>
            <a:path>
              <a:moveTo>
                <a:pt x="0" y="8349"/>
              </a:moveTo>
              <a:lnTo>
                <a:pt x="325514" y="8349"/>
              </a:lnTo>
            </a:path>
          </a:pathLst>
        </a:custGeom>
      </dgm:spPr>
      <dgm:t>
        <a:bodyPr/>
        <a:lstStyle/>
        <a:p>
          <a:endParaRPr lang="zh-CN" altLang="en-US"/>
        </a:p>
      </dgm:t>
    </dgm:pt>
    <dgm:pt modelId="{C8791F6C-3931-491B-9B3C-0E066E06539F}" type="pres">
      <dgm:prSet presAssocID="{4D578CED-CB80-473E-B90D-459607F9318C}" presName="connTx" presStyleLbl="parChTrans1D3" presStyleIdx="2" presStyleCnt="8"/>
      <dgm:spPr/>
      <dgm:t>
        <a:bodyPr/>
        <a:lstStyle/>
        <a:p>
          <a:endParaRPr lang="zh-CN" altLang="en-US"/>
        </a:p>
      </dgm:t>
    </dgm:pt>
    <dgm:pt modelId="{6936423B-335F-48AD-A141-AFCC42589791}" type="pres">
      <dgm:prSet presAssocID="{CB51E684-0C84-410B-9FB6-10062E63DC8F}" presName="root2" presStyleCnt="0"/>
      <dgm:spPr/>
    </dgm:pt>
    <dgm:pt modelId="{F25A1FBA-3653-45DB-B36F-9A5D14ED60DD}" type="pres">
      <dgm:prSet presAssocID="{CB51E684-0C84-410B-9FB6-10062E63DC8F}" presName="LevelTwoTextNode" presStyleLbl="node3" presStyleIdx="2" presStyleCnt="8">
        <dgm:presLayoutVars>
          <dgm:chPref val="3"/>
        </dgm:presLayoutVars>
      </dgm:prSet>
      <dgm:spPr>
        <a:prstGeom prst="roundRect">
          <a:avLst>
            <a:gd name="adj" fmla="val 10000"/>
          </a:avLst>
        </a:prstGeom>
      </dgm:spPr>
      <dgm:t>
        <a:bodyPr/>
        <a:lstStyle/>
        <a:p>
          <a:endParaRPr lang="zh-CN" altLang="en-US"/>
        </a:p>
      </dgm:t>
    </dgm:pt>
    <dgm:pt modelId="{78E6D17F-4C21-4CFE-A020-AEEAFBB1DCD1}" type="pres">
      <dgm:prSet presAssocID="{CB51E684-0C84-410B-9FB6-10062E63DC8F}" presName="level3hierChild" presStyleCnt="0"/>
      <dgm:spPr/>
    </dgm:pt>
    <dgm:pt modelId="{DEDBCCE3-B7FF-4B77-BEF2-54034BCFD637}" type="pres">
      <dgm:prSet presAssocID="{D9AA472E-713D-493B-95F0-14A19EFB4C66}" presName="conn2-1" presStyleLbl="parChTrans1D3" presStyleIdx="3" presStyleCnt="8"/>
      <dgm:spPr>
        <a:custGeom>
          <a:avLst/>
          <a:gdLst/>
          <a:ahLst/>
          <a:cxnLst/>
          <a:rect l="0" t="0" r="0" b="0"/>
          <a:pathLst>
            <a:path>
              <a:moveTo>
                <a:pt x="0" y="8349"/>
              </a:moveTo>
              <a:lnTo>
                <a:pt x="570014" y="8349"/>
              </a:lnTo>
            </a:path>
          </a:pathLst>
        </a:custGeom>
      </dgm:spPr>
      <dgm:t>
        <a:bodyPr/>
        <a:lstStyle/>
        <a:p>
          <a:endParaRPr lang="zh-CN" altLang="en-US"/>
        </a:p>
      </dgm:t>
    </dgm:pt>
    <dgm:pt modelId="{91BBF088-1088-4ABB-A2B4-EB837E7F9F96}" type="pres">
      <dgm:prSet presAssocID="{D9AA472E-713D-493B-95F0-14A19EFB4C66}" presName="connTx" presStyleLbl="parChTrans1D3" presStyleIdx="3" presStyleCnt="8"/>
      <dgm:spPr/>
      <dgm:t>
        <a:bodyPr/>
        <a:lstStyle/>
        <a:p>
          <a:endParaRPr lang="zh-CN" altLang="en-US"/>
        </a:p>
      </dgm:t>
    </dgm:pt>
    <dgm:pt modelId="{3A450877-5165-4FAF-BE99-CEF423247D06}" type="pres">
      <dgm:prSet presAssocID="{A8B7DCC7-F9CF-4509-9336-B7E7176BED7B}" presName="root2" presStyleCnt="0"/>
      <dgm:spPr/>
    </dgm:pt>
    <dgm:pt modelId="{68159469-0D66-405D-955A-B77340A5BCE1}" type="pres">
      <dgm:prSet presAssocID="{A8B7DCC7-F9CF-4509-9336-B7E7176BED7B}" presName="LevelTwoTextNode" presStyleLbl="node3" presStyleIdx="3" presStyleCnt="8">
        <dgm:presLayoutVars>
          <dgm:chPref val="3"/>
        </dgm:presLayoutVars>
      </dgm:prSet>
      <dgm:spPr>
        <a:prstGeom prst="roundRect">
          <a:avLst>
            <a:gd name="adj" fmla="val 10000"/>
          </a:avLst>
        </a:prstGeom>
      </dgm:spPr>
      <dgm:t>
        <a:bodyPr/>
        <a:lstStyle/>
        <a:p>
          <a:endParaRPr lang="zh-CN" altLang="en-US"/>
        </a:p>
      </dgm:t>
    </dgm:pt>
    <dgm:pt modelId="{F8CF6A61-8368-43AC-8337-A77AB478A392}" type="pres">
      <dgm:prSet presAssocID="{A8B7DCC7-F9CF-4509-9336-B7E7176BED7B}" presName="level3hierChild" presStyleCnt="0"/>
      <dgm:spPr/>
    </dgm:pt>
    <dgm:pt modelId="{3D2166B0-8E47-4D90-9152-E8D63503C62A}" type="pres">
      <dgm:prSet presAssocID="{6DD2034D-B6F4-46EC-8433-8E3CD13B1A25}" presName="conn2-1" presStyleLbl="parChTrans1D3" presStyleIdx="4" presStyleCnt="8"/>
      <dgm:spPr>
        <a:custGeom>
          <a:avLst/>
          <a:gdLst/>
          <a:ahLst/>
          <a:cxnLst/>
          <a:rect l="0" t="0" r="0" b="0"/>
          <a:pathLst>
            <a:path>
              <a:moveTo>
                <a:pt x="0" y="8349"/>
              </a:moveTo>
              <a:lnTo>
                <a:pt x="990850" y="8349"/>
              </a:lnTo>
            </a:path>
          </a:pathLst>
        </a:custGeom>
      </dgm:spPr>
      <dgm:t>
        <a:bodyPr/>
        <a:lstStyle/>
        <a:p>
          <a:endParaRPr lang="zh-CN" altLang="en-US"/>
        </a:p>
      </dgm:t>
    </dgm:pt>
    <dgm:pt modelId="{3807DA19-91EA-4368-9ACB-B6CB4A182E2E}" type="pres">
      <dgm:prSet presAssocID="{6DD2034D-B6F4-46EC-8433-8E3CD13B1A25}" presName="connTx" presStyleLbl="parChTrans1D3" presStyleIdx="4" presStyleCnt="8"/>
      <dgm:spPr/>
      <dgm:t>
        <a:bodyPr/>
        <a:lstStyle/>
        <a:p>
          <a:endParaRPr lang="zh-CN" altLang="en-US"/>
        </a:p>
      </dgm:t>
    </dgm:pt>
    <dgm:pt modelId="{A89A2A0B-55D8-4358-A3B6-2585FFCC883B}" type="pres">
      <dgm:prSet presAssocID="{AC58E3F2-E325-439C-BC6C-E96928912009}" presName="root2" presStyleCnt="0"/>
      <dgm:spPr/>
    </dgm:pt>
    <dgm:pt modelId="{980D26D6-0299-4093-A297-E3A0F74135D8}" type="pres">
      <dgm:prSet presAssocID="{AC58E3F2-E325-439C-BC6C-E96928912009}" presName="LevelTwoTextNode" presStyleLbl="node3" presStyleIdx="4" presStyleCnt="8">
        <dgm:presLayoutVars>
          <dgm:chPref val="3"/>
        </dgm:presLayoutVars>
      </dgm:prSet>
      <dgm:spPr>
        <a:prstGeom prst="roundRect">
          <a:avLst>
            <a:gd name="adj" fmla="val 10000"/>
          </a:avLst>
        </a:prstGeom>
      </dgm:spPr>
      <dgm:t>
        <a:bodyPr/>
        <a:lstStyle/>
        <a:p>
          <a:endParaRPr lang="zh-CN" altLang="en-US"/>
        </a:p>
      </dgm:t>
    </dgm:pt>
    <dgm:pt modelId="{F46727C2-1B94-45D5-87D6-B1F8860477FB}" type="pres">
      <dgm:prSet presAssocID="{AC58E3F2-E325-439C-BC6C-E96928912009}" presName="level3hierChild" presStyleCnt="0"/>
      <dgm:spPr/>
    </dgm:pt>
    <dgm:pt modelId="{5A41130B-2B82-4740-8E62-90165DAD339D}" type="pres">
      <dgm:prSet presAssocID="{DB6BC55B-75CA-46A8-84A0-2FBE3CD24C5A}" presName="conn2-1" presStyleLbl="parChTrans1D2" presStyleIdx="1" presStyleCnt="2"/>
      <dgm:spPr>
        <a:custGeom>
          <a:avLst/>
          <a:gdLst/>
          <a:ahLst/>
          <a:cxnLst/>
          <a:rect l="0" t="0" r="0" b="0"/>
          <a:pathLst>
            <a:path>
              <a:moveTo>
                <a:pt x="0" y="8349"/>
              </a:moveTo>
              <a:lnTo>
                <a:pt x="990850" y="8349"/>
              </a:lnTo>
            </a:path>
          </a:pathLst>
        </a:custGeom>
      </dgm:spPr>
      <dgm:t>
        <a:bodyPr/>
        <a:lstStyle/>
        <a:p>
          <a:endParaRPr lang="zh-CN" altLang="en-US"/>
        </a:p>
      </dgm:t>
    </dgm:pt>
    <dgm:pt modelId="{4D120014-B2F2-4A92-AA89-AED1F205769A}" type="pres">
      <dgm:prSet presAssocID="{DB6BC55B-75CA-46A8-84A0-2FBE3CD24C5A}" presName="connTx" presStyleLbl="parChTrans1D2" presStyleIdx="1" presStyleCnt="2"/>
      <dgm:spPr/>
      <dgm:t>
        <a:bodyPr/>
        <a:lstStyle/>
        <a:p>
          <a:endParaRPr lang="zh-CN" altLang="en-US"/>
        </a:p>
      </dgm:t>
    </dgm:pt>
    <dgm:pt modelId="{F424F364-4B3F-40B7-8D59-C92DD097796A}" type="pres">
      <dgm:prSet presAssocID="{1C4D5E93-124B-435D-B3CB-E104831E0F8D}" presName="root2" presStyleCnt="0"/>
      <dgm:spPr/>
    </dgm:pt>
    <dgm:pt modelId="{73F17F44-AF67-45EF-ACCA-04AD6378AF73}" type="pres">
      <dgm:prSet presAssocID="{1C4D5E93-124B-435D-B3CB-E104831E0F8D}" presName="LevelTwoTextNode" presStyleLbl="node2" presStyleIdx="1" presStyleCnt="2">
        <dgm:presLayoutVars>
          <dgm:chPref val="3"/>
        </dgm:presLayoutVars>
      </dgm:prSet>
      <dgm:spPr>
        <a:prstGeom prst="roundRect">
          <a:avLst>
            <a:gd name="adj" fmla="val 10000"/>
          </a:avLst>
        </a:prstGeom>
      </dgm:spPr>
      <dgm:t>
        <a:bodyPr/>
        <a:lstStyle/>
        <a:p>
          <a:endParaRPr lang="zh-CN" altLang="en-US"/>
        </a:p>
      </dgm:t>
    </dgm:pt>
    <dgm:pt modelId="{EFB2988B-95F6-4B9C-ABD9-56C1A697EE15}" type="pres">
      <dgm:prSet presAssocID="{1C4D5E93-124B-435D-B3CB-E104831E0F8D}" presName="level3hierChild" presStyleCnt="0"/>
      <dgm:spPr/>
    </dgm:pt>
    <dgm:pt modelId="{769A4531-A127-427D-AEC1-4028EA2907E9}" type="pres">
      <dgm:prSet presAssocID="{A929AABF-7BCC-4BDC-80C8-DD7F56B9CEB2}" presName="conn2-1" presStyleLbl="parChTrans1D3" presStyleIdx="5" presStyleCnt="8"/>
      <dgm:spPr>
        <a:custGeom>
          <a:avLst/>
          <a:gdLst/>
          <a:ahLst/>
          <a:cxnLst/>
          <a:rect l="0" t="0" r="0" b="0"/>
          <a:pathLst>
            <a:path>
              <a:moveTo>
                <a:pt x="0" y="8349"/>
              </a:moveTo>
              <a:lnTo>
                <a:pt x="570014" y="8349"/>
              </a:lnTo>
            </a:path>
          </a:pathLst>
        </a:custGeom>
      </dgm:spPr>
      <dgm:t>
        <a:bodyPr/>
        <a:lstStyle/>
        <a:p>
          <a:endParaRPr lang="zh-CN" altLang="en-US"/>
        </a:p>
      </dgm:t>
    </dgm:pt>
    <dgm:pt modelId="{963A7B25-C858-4D41-8A7B-34E2E81B3468}" type="pres">
      <dgm:prSet presAssocID="{A929AABF-7BCC-4BDC-80C8-DD7F56B9CEB2}" presName="connTx" presStyleLbl="parChTrans1D3" presStyleIdx="5" presStyleCnt="8"/>
      <dgm:spPr/>
      <dgm:t>
        <a:bodyPr/>
        <a:lstStyle/>
        <a:p>
          <a:endParaRPr lang="zh-CN" altLang="en-US"/>
        </a:p>
      </dgm:t>
    </dgm:pt>
    <dgm:pt modelId="{36E493A2-EAA6-4BA9-897F-9A6E0E5ECDA1}" type="pres">
      <dgm:prSet presAssocID="{4A04A422-54F4-478A-8A0A-03E6B3B6CCA2}" presName="root2" presStyleCnt="0"/>
      <dgm:spPr/>
    </dgm:pt>
    <dgm:pt modelId="{85C72588-0983-4969-8904-ECB54FAE485A}" type="pres">
      <dgm:prSet presAssocID="{4A04A422-54F4-478A-8A0A-03E6B3B6CCA2}" presName="LevelTwoTextNode" presStyleLbl="node3" presStyleIdx="5" presStyleCnt="8">
        <dgm:presLayoutVars>
          <dgm:chPref val="3"/>
        </dgm:presLayoutVars>
      </dgm:prSet>
      <dgm:spPr>
        <a:prstGeom prst="roundRect">
          <a:avLst>
            <a:gd name="adj" fmla="val 10000"/>
          </a:avLst>
        </a:prstGeom>
      </dgm:spPr>
      <dgm:t>
        <a:bodyPr/>
        <a:lstStyle/>
        <a:p>
          <a:endParaRPr lang="zh-CN" altLang="en-US"/>
        </a:p>
      </dgm:t>
    </dgm:pt>
    <dgm:pt modelId="{A09DF519-54E9-4E9E-B0BD-1DED4DA673FE}" type="pres">
      <dgm:prSet presAssocID="{4A04A422-54F4-478A-8A0A-03E6B3B6CCA2}" presName="level3hierChild" presStyleCnt="0"/>
      <dgm:spPr/>
    </dgm:pt>
    <dgm:pt modelId="{5CDAED15-D772-4934-8C09-7F6AAFC525A3}" type="pres">
      <dgm:prSet presAssocID="{B80AA814-8D5C-4AAF-9379-A6C181F62F6B}" presName="conn2-1" presStyleLbl="parChTrans1D3" presStyleIdx="6" presStyleCnt="8"/>
      <dgm:spPr>
        <a:custGeom>
          <a:avLst/>
          <a:gdLst/>
          <a:ahLst/>
          <a:cxnLst/>
          <a:rect l="0" t="0" r="0" b="0"/>
          <a:pathLst>
            <a:path>
              <a:moveTo>
                <a:pt x="0" y="8349"/>
              </a:moveTo>
              <a:lnTo>
                <a:pt x="325514" y="8349"/>
              </a:lnTo>
            </a:path>
          </a:pathLst>
        </a:custGeom>
      </dgm:spPr>
      <dgm:t>
        <a:bodyPr/>
        <a:lstStyle/>
        <a:p>
          <a:endParaRPr lang="zh-CN" altLang="en-US"/>
        </a:p>
      </dgm:t>
    </dgm:pt>
    <dgm:pt modelId="{E3594514-F7D2-41EE-9143-71255E758EE5}" type="pres">
      <dgm:prSet presAssocID="{B80AA814-8D5C-4AAF-9379-A6C181F62F6B}" presName="connTx" presStyleLbl="parChTrans1D3" presStyleIdx="6" presStyleCnt="8"/>
      <dgm:spPr/>
      <dgm:t>
        <a:bodyPr/>
        <a:lstStyle/>
        <a:p>
          <a:endParaRPr lang="zh-CN" altLang="en-US"/>
        </a:p>
      </dgm:t>
    </dgm:pt>
    <dgm:pt modelId="{E4544DFE-7288-474C-8B4E-B3A684EA9EDE}" type="pres">
      <dgm:prSet presAssocID="{9CC35179-FBC4-43A5-A75A-F87BFBADF883}" presName="root2" presStyleCnt="0"/>
      <dgm:spPr/>
    </dgm:pt>
    <dgm:pt modelId="{9E5D81FB-2D51-4F38-9997-998A722F7942}" type="pres">
      <dgm:prSet presAssocID="{9CC35179-FBC4-43A5-A75A-F87BFBADF883}" presName="LevelTwoTextNode" presStyleLbl="node3" presStyleIdx="6" presStyleCnt="8">
        <dgm:presLayoutVars>
          <dgm:chPref val="3"/>
        </dgm:presLayoutVars>
      </dgm:prSet>
      <dgm:spPr>
        <a:prstGeom prst="roundRect">
          <a:avLst>
            <a:gd name="adj" fmla="val 10000"/>
          </a:avLst>
        </a:prstGeom>
      </dgm:spPr>
      <dgm:t>
        <a:bodyPr/>
        <a:lstStyle/>
        <a:p>
          <a:endParaRPr lang="zh-CN" altLang="en-US"/>
        </a:p>
      </dgm:t>
    </dgm:pt>
    <dgm:pt modelId="{B64FF464-EB29-469A-99EF-1AD05286B337}" type="pres">
      <dgm:prSet presAssocID="{9CC35179-FBC4-43A5-A75A-F87BFBADF883}" presName="level3hierChild" presStyleCnt="0"/>
      <dgm:spPr/>
    </dgm:pt>
    <dgm:pt modelId="{B6E78794-6830-459F-9147-4A4D3F269800}" type="pres">
      <dgm:prSet presAssocID="{73FABDA2-368D-42B4-A430-5BEEEB0A5027}" presName="conn2-1" presStyleLbl="parChTrans1D4" presStyleIdx="0" presStyleCnt="6"/>
      <dgm:spPr>
        <a:custGeom>
          <a:avLst/>
          <a:gdLst/>
          <a:ahLst/>
          <a:cxnLst/>
          <a:rect l="0" t="0" r="0" b="0"/>
          <a:pathLst>
            <a:path>
              <a:moveTo>
                <a:pt x="0" y="8349"/>
              </a:moveTo>
              <a:lnTo>
                <a:pt x="1214263" y="8349"/>
              </a:lnTo>
            </a:path>
          </a:pathLst>
        </a:custGeom>
      </dgm:spPr>
      <dgm:t>
        <a:bodyPr/>
        <a:lstStyle/>
        <a:p>
          <a:endParaRPr lang="zh-CN" altLang="en-US"/>
        </a:p>
      </dgm:t>
    </dgm:pt>
    <dgm:pt modelId="{A46A4294-1FF4-4856-A209-8F97C3B86403}" type="pres">
      <dgm:prSet presAssocID="{73FABDA2-368D-42B4-A430-5BEEEB0A5027}" presName="connTx" presStyleLbl="parChTrans1D4" presStyleIdx="0" presStyleCnt="6"/>
      <dgm:spPr/>
      <dgm:t>
        <a:bodyPr/>
        <a:lstStyle/>
        <a:p>
          <a:endParaRPr lang="zh-CN" altLang="en-US"/>
        </a:p>
      </dgm:t>
    </dgm:pt>
    <dgm:pt modelId="{625F9A0E-1C3C-49FB-9C9B-A8F8D5A7586E}" type="pres">
      <dgm:prSet presAssocID="{9A6F2FCD-03F5-4B95-B4CD-4EB5F7B2183D}" presName="root2" presStyleCnt="0"/>
      <dgm:spPr/>
    </dgm:pt>
    <dgm:pt modelId="{BC8EE8D8-9C0F-4BA0-A864-162A04BC6FA8}" type="pres">
      <dgm:prSet presAssocID="{9A6F2FCD-03F5-4B95-B4CD-4EB5F7B2183D}" presName="LevelTwoTextNode" presStyleLbl="node4" presStyleIdx="0" presStyleCnt="6">
        <dgm:presLayoutVars>
          <dgm:chPref val="3"/>
        </dgm:presLayoutVars>
      </dgm:prSet>
      <dgm:spPr>
        <a:prstGeom prst="roundRect">
          <a:avLst>
            <a:gd name="adj" fmla="val 10000"/>
          </a:avLst>
        </a:prstGeom>
      </dgm:spPr>
      <dgm:t>
        <a:bodyPr/>
        <a:lstStyle/>
        <a:p>
          <a:endParaRPr lang="zh-CN" altLang="en-US"/>
        </a:p>
      </dgm:t>
    </dgm:pt>
    <dgm:pt modelId="{3DEADC10-FB53-44EF-B478-61C2C2D6EBB0}" type="pres">
      <dgm:prSet presAssocID="{9A6F2FCD-03F5-4B95-B4CD-4EB5F7B2183D}" presName="level3hierChild" presStyleCnt="0"/>
      <dgm:spPr/>
    </dgm:pt>
    <dgm:pt modelId="{93859A15-FB8D-43CD-BB2D-03AD03E1A2AE}" type="pres">
      <dgm:prSet presAssocID="{5F1243ED-1C85-4972-8C30-950E16D823BC}" presName="conn2-1" presStyleLbl="parChTrans1D4" presStyleIdx="1" presStyleCnt="6"/>
      <dgm:spPr>
        <a:custGeom>
          <a:avLst/>
          <a:gdLst/>
          <a:ahLst/>
          <a:cxnLst/>
          <a:rect l="0" t="0" r="0" b="0"/>
          <a:pathLst>
            <a:path>
              <a:moveTo>
                <a:pt x="0" y="8349"/>
              </a:moveTo>
              <a:lnTo>
                <a:pt x="773699" y="8349"/>
              </a:lnTo>
            </a:path>
          </a:pathLst>
        </a:custGeom>
      </dgm:spPr>
      <dgm:t>
        <a:bodyPr/>
        <a:lstStyle/>
        <a:p>
          <a:endParaRPr lang="zh-CN" altLang="en-US"/>
        </a:p>
      </dgm:t>
    </dgm:pt>
    <dgm:pt modelId="{C5AB1C8C-E9E2-4AED-8EC4-EEA9A343DEA6}" type="pres">
      <dgm:prSet presAssocID="{5F1243ED-1C85-4972-8C30-950E16D823BC}" presName="connTx" presStyleLbl="parChTrans1D4" presStyleIdx="1" presStyleCnt="6"/>
      <dgm:spPr/>
      <dgm:t>
        <a:bodyPr/>
        <a:lstStyle/>
        <a:p>
          <a:endParaRPr lang="zh-CN" altLang="en-US"/>
        </a:p>
      </dgm:t>
    </dgm:pt>
    <dgm:pt modelId="{BC0E93C3-CC76-4831-BD91-C6562EC359FA}" type="pres">
      <dgm:prSet presAssocID="{55762566-C0E8-4F5A-8F08-3AF5FE78E604}" presName="root2" presStyleCnt="0"/>
      <dgm:spPr/>
    </dgm:pt>
    <dgm:pt modelId="{73F3E407-A5D2-4EEC-A0DB-DDDC771DA644}" type="pres">
      <dgm:prSet presAssocID="{55762566-C0E8-4F5A-8F08-3AF5FE78E604}" presName="LevelTwoTextNode" presStyleLbl="node4" presStyleIdx="1" presStyleCnt="6">
        <dgm:presLayoutVars>
          <dgm:chPref val="3"/>
        </dgm:presLayoutVars>
      </dgm:prSet>
      <dgm:spPr>
        <a:prstGeom prst="roundRect">
          <a:avLst>
            <a:gd name="adj" fmla="val 10000"/>
          </a:avLst>
        </a:prstGeom>
      </dgm:spPr>
      <dgm:t>
        <a:bodyPr/>
        <a:lstStyle/>
        <a:p>
          <a:endParaRPr lang="zh-CN" altLang="en-US"/>
        </a:p>
      </dgm:t>
    </dgm:pt>
    <dgm:pt modelId="{EB8449C1-CC30-4F69-AA5C-81D95535591B}" type="pres">
      <dgm:prSet presAssocID="{55762566-C0E8-4F5A-8F08-3AF5FE78E604}" presName="level3hierChild" presStyleCnt="0"/>
      <dgm:spPr/>
    </dgm:pt>
    <dgm:pt modelId="{917E29FE-082A-4266-A9CC-8BA279DEE508}" type="pres">
      <dgm:prSet presAssocID="{4C0B5FA1-B046-4829-920A-1D05A4F699D8}" presName="conn2-1" presStyleLbl="parChTrans1D4" presStyleIdx="2" presStyleCnt="6"/>
      <dgm:spPr>
        <a:custGeom>
          <a:avLst/>
          <a:gdLst/>
          <a:ahLst/>
          <a:cxnLst/>
          <a:rect l="0" t="0" r="0" b="0"/>
          <a:pathLst>
            <a:path>
              <a:moveTo>
                <a:pt x="0" y="8349"/>
              </a:moveTo>
              <a:lnTo>
                <a:pt x="400872" y="8349"/>
              </a:lnTo>
            </a:path>
          </a:pathLst>
        </a:custGeom>
      </dgm:spPr>
      <dgm:t>
        <a:bodyPr/>
        <a:lstStyle/>
        <a:p>
          <a:endParaRPr lang="zh-CN" altLang="en-US"/>
        </a:p>
      </dgm:t>
    </dgm:pt>
    <dgm:pt modelId="{4A9C872A-00CB-49B3-BDCE-6C61B8C9321D}" type="pres">
      <dgm:prSet presAssocID="{4C0B5FA1-B046-4829-920A-1D05A4F699D8}" presName="connTx" presStyleLbl="parChTrans1D4" presStyleIdx="2" presStyleCnt="6"/>
      <dgm:spPr/>
      <dgm:t>
        <a:bodyPr/>
        <a:lstStyle/>
        <a:p>
          <a:endParaRPr lang="zh-CN" altLang="en-US"/>
        </a:p>
      </dgm:t>
    </dgm:pt>
    <dgm:pt modelId="{604D1AEB-9FE8-4AB2-AD1C-D9E42A1E70E2}" type="pres">
      <dgm:prSet presAssocID="{AA1BDBEA-BB1E-4AF4-8BD6-DC7C4157A604}" presName="root2" presStyleCnt="0"/>
      <dgm:spPr/>
    </dgm:pt>
    <dgm:pt modelId="{AB8D68A8-D549-4819-9B10-BB7A6328B35A}" type="pres">
      <dgm:prSet presAssocID="{AA1BDBEA-BB1E-4AF4-8BD6-DC7C4157A604}" presName="LevelTwoTextNode" presStyleLbl="node4" presStyleIdx="2" presStyleCnt="6">
        <dgm:presLayoutVars>
          <dgm:chPref val="3"/>
        </dgm:presLayoutVars>
      </dgm:prSet>
      <dgm:spPr>
        <a:prstGeom prst="roundRect">
          <a:avLst>
            <a:gd name="adj" fmla="val 10000"/>
          </a:avLst>
        </a:prstGeom>
      </dgm:spPr>
      <dgm:t>
        <a:bodyPr/>
        <a:lstStyle/>
        <a:p>
          <a:endParaRPr lang="zh-CN" altLang="en-US"/>
        </a:p>
      </dgm:t>
    </dgm:pt>
    <dgm:pt modelId="{666AD2D4-83FE-46A1-81F4-66C543CAA25D}" type="pres">
      <dgm:prSet presAssocID="{AA1BDBEA-BB1E-4AF4-8BD6-DC7C4157A604}" presName="level3hierChild" presStyleCnt="0"/>
      <dgm:spPr/>
    </dgm:pt>
    <dgm:pt modelId="{33AF683C-00CE-4331-B3C1-682AD980A880}" type="pres">
      <dgm:prSet presAssocID="{42D61918-BEA1-4F98-BD27-B7775920C869}" presName="conn2-1" presStyleLbl="parChTrans1D4" presStyleIdx="3" presStyleCnt="6"/>
      <dgm:spPr>
        <a:custGeom>
          <a:avLst/>
          <a:gdLst/>
          <a:ahLst/>
          <a:cxnLst/>
          <a:rect l="0" t="0" r="0" b="0"/>
          <a:pathLst>
            <a:path>
              <a:moveTo>
                <a:pt x="0" y="8349"/>
              </a:moveTo>
              <a:lnTo>
                <a:pt x="400872" y="8349"/>
              </a:lnTo>
            </a:path>
          </a:pathLst>
        </a:custGeom>
      </dgm:spPr>
      <dgm:t>
        <a:bodyPr/>
        <a:lstStyle/>
        <a:p>
          <a:endParaRPr lang="zh-CN" altLang="en-US"/>
        </a:p>
      </dgm:t>
    </dgm:pt>
    <dgm:pt modelId="{BFB154F1-8D0B-4A17-9113-DAA33C7CA4A8}" type="pres">
      <dgm:prSet presAssocID="{42D61918-BEA1-4F98-BD27-B7775920C869}" presName="connTx" presStyleLbl="parChTrans1D4" presStyleIdx="3" presStyleCnt="6"/>
      <dgm:spPr/>
      <dgm:t>
        <a:bodyPr/>
        <a:lstStyle/>
        <a:p>
          <a:endParaRPr lang="zh-CN" altLang="en-US"/>
        </a:p>
      </dgm:t>
    </dgm:pt>
    <dgm:pt modelId="{897E8D05-AB05-4CC5-8A74-11EAC7569349}" type="pres">
      <dgm:prSet presAssocID="{EF3307D3-BA13-46CF-B788-9DF8297995B0}" presName="root2" presStyleCnt="0"/>
      <dgm:spPr/>
    </dgm:pt>
    <dgm:pt modelId="{0B6F17C5-5E0D-4A73-90F4-5FA017B341B6}" type="pres">
      <dgm:prSet presAssocID="{EF3307D3-BA13-46CF-B788-9DF8297995B0}" presName="LevelTwoTextNode" presStyleLbl="node4" presStyleIdx="3" presStyleCnt="6">
        <dgm:presLayoutVars>
          <dgm:chPref val="3"/>
        </dgm:presLayoutVars>
      </dgm:prSet>
      <dgm:spPr>
        <a:prstGeom prst="roundRect">
          <a:avLst>
            <a:gd name="adj" fmla="val 10000"/>
          </a:avLst>
        </a:prstGeom>
      </dgm:spPr>
      <dgm:t>
        <a:bodyPr/>
        <a:lstStyle/>
        <a:p>
          <a:endParaRPr lang="zh-CN" altLang="en-US"/>
        </a:p>
      </dgm:t>
    </dgm:pt>
    <dgm:pt modelId="{32FBEAD7-8DAF-4692-BDE5-D48F79FCBB97}" type="pres">
      <dgm:prSet presAssocID="{EF3307D3-BA13-46CF-B788-9DF8297995B0}" presName="level3hierChild" presStyleCnt="0"/>
      <dgm:spPr/>
    </dgm:pt>
    <dgm:pt modelId="{EAC5A67C-E9EE-4B14-A7B0-0518697623B2}" type="pres">
      <dgm:prSet presAssocID="{34EED861-0970-44E3-A1F6-DD720E89234C}" presName="conn2-1" presStyleLbl="parChTrans1D4" presStyleIdx="4" presStyleCnt="6"/>
      <dgm:spPr>
        <a:custGeom>
          <a:avLst/>
          <a:gdLst/>
          <a:ahLst/>
          <a:cxnLst/>
          <a:rect l="0" t="0" r="0" b="0"/>
          <a:pathLst>
            <a:path>
              <a:moveTo>
                <a:pt x="0" y="8349"/>
              </a:moveTo>
              <a:lnTo>
                <a:pt x="773699" y="8349"/>
              </a:lnTo>
            </a:path>
          </a:pathLst>
        </a:custGeom>
      </dgm:spPr>
      <dgm:t>
        <a:bodyPr/>
        <a:lstStyle/>
        <a:p>
          <a:endParaRPr lang="zh-CN" altLang="en-US"/>
        </a:p>
      </dgm:t>
    </dgm:pt>
    <dgm:pt modelId="{2C2AF49D-FA2B-4ABF-AFDA-F6424079A6E3}" type="pres">
      <dgm:prSet presAssocID="{34EED861-0970-44E3-A1F6-DD720E89234C}" presName="connTx" presStyleLbl="parChTrans1D4" presStyleIdx="4" presStyleCnt="6"/>
      <dgm:spPr/>
      <dgm:t>
        <a:bodyPr/>
        <a:lstStyle/>
        <a:p>
          <a:endParaRPr lang="zh-CN" altLang="en-US"/>
        </a:p>
      </dgm:t>
    </dgm:pt>
    <dgm:pt modelId="{FC744920-2C43-40B8-A0C2-3CE018D34DA0}" type="pres">
      <dgm:prSet presAssocID="{ABB90046-EB32-4AB6-90FD-B77F2457D7D1}" presName="root2" presStyleCnt="0"/>
      <dgm:spPr/>
    </dgm:pt>
    <dgm:pt modelId="{93C72B30-CC0B-4A9D-8910-AC0C17DCFC0F}" type="pres">
      <dgm:prSet presAssocID="{ABB90046-EB32-4AB6-90FD-B77F2457D7D1}" presName="LevelTwoTextNode" presStyleLbl="node4" presStyleIdx="4" presStyleCnt="6">
        <dgm:presLayoutVars>
          <dgm:chPref val="3"/>
        </dgm:presLayoutVars>
      </dgm:prSet>
      <dgm:spPr>
        <a:prstGeom prst="roundRect">
          <a:avLst>
            <a:gd name="adj" fmla="val 10000"/>
          </a:avLst>
        </a:prstGeom>
      </dgm:spPr>
      <dgm:t>
        <a:bodyPr/>
        <a:lstStyle/>
        <a:p>
          <a:endParaRPr lang="zh-CN" altLang="en-US"/>
        </a:p>
      </dgm:t>
    </dgm:pt>
    <dgm:pt modelId="{BB17E5E7-44E4-4B0A-91B4-F5D9C0D8ABE8}" type="pres">
      <dgm:prSet presAssocID="{ABB90046-EB32-4AB6-90FD-B77F2457D7D1}" presName="level3hierChild" presStyleCnt="0"/>
      <dgm:spPr/>
    </dgm:pt>
    <dgm:pt modelId="{AC0D608C-97E3-4FCB-A3C1-44E3A6382D73}" type="pres">
      <dgm:prSet presAssocID="{699A8EC1-93D2-4B1D-8795-773208D17CC2}" presName="conn2-1" presStyleLbl="parChTrans1D4" presStyleIdx="5" presStyleCnt="6"/>
      <dgm:spPr>
        <a:custGeom>
          <a:avLst/>
          <a:gdLst/>
          <a:ahLst/>
          <a:cxnLst/>
          <a:rect l="0" t="0" r="0" b="0"/>
          <a:pathLst>
            <a:path>
              <a:moveTo>
                <a:pt x="0" y="8349"/>
              </a:moveTo>
              <a:lnTo>
                <a:pt x="1214263" y="8349"/>
              </a:lnTo>
            </a:path>
          </a:pathLst>
        </a:custGeom>
      </dgm:spPr>
      <dgm:t>
        <a:bodyPr/>
        <a:lstStyle/>
        <a:p>
          <a:endParaRPr lang="zh-CN" altLang="en-US"/>
        </a:p>
      </dgm:t>
    </dgm:pt>
    <dgm:pt modelId="{9B90D33B-EE3F-4ECC-A2D5-E94A1171D09A}" type="pres">
      <dgm:prSet presAssocID="{699A8EC1-93D2-4B1D-8795-773208D17CC2}" presName="connTx" presStyleLbl="parChTrans1D4" presStyleIdx="5" presStyleCnt="6"/>
      <dgm:spPr/>
      <dgm:t>
        <a:bodyPr/>
        <a:lstStyle/>
        <a:p>
          <a:endParaRPr lang="zh-CN" altLang="en-US"/>
        </a:p>
      </dgm:t>
    </dgm:pt>
    <dgm:pt modelId="{0123FA51-AE04-49DE-AF19-0EB108B04285}" type="pres">
      <dgm:prSet presAssocID="{EDC31C77-3C62-46E9-813F-9420D4FFE8FD}" presName="root2" presStyleCnt="0"/>
      <dgm:spPr/>
    </dgm:pt>
    <dgm:pt modelId="{C19473F1-80FE-41B8-A001-5C3019B3132D}" type="pres">
      <dgm:prSet presAssocID="{EDC31C77-3C62-46E9-813F-9420D4FFE8FD}" presName="LevelTwoTextNode" presStyleLbl="node4" presStyleIdx="5" presStyleCnt="6">
        <dgm:presLayoutVars>
          <dgm:chPref val="3"/>
        </dgm:presLayoutVars>
      </dgm:prSet>
      <dgm:spPr>
        <a:prstGeom prst="roundRect">
          <a:avLst>
            <a:gd name="adj" fmla="val 10000"/>
          </a:avLst>
        </a:prstGeom>
      </dgm:spPr>
      <dgm:t>
        <a:bodyPr/>
        <a:lstStyle/>
        <a:p>
          <a:endParaRPr lang="zh-CN" altLang="en-US"/>
        </a:p>
      </dgm:t>
    </dgm:pt>
    <dgm:pt modelId="{00445792-E5F7-4D3C-A87E-74800C059F8D}" type="pres">
      <dgm:prSet presAssocID="{EDC31C77-3C62-46E9-813F-9420D4FFE8FD}" presName="level3hierChild" presStyleCnt="0"/>
      <dgm:spPr/>
    </dgm:pt>
    <dgm:pt modelId="{13588A57-6C9B-4054-9336-88C517CDCCE8}" type="pres">
      <dgm:prSet presAssocID="{77E95EB2-F0A2-4850-944C-CFEDD65C7F19}" presName="conn2-1" presStyleLbl="parChTrans1D3" presStyleIdx="7" presStyleCnt="8"/>
      <dgm:spPr>
        <a:custGeom>
          <a:avLst/>
          <a:gdLst/>
          <a:ahLst/>
          <a:cxnLst/>
          <a:rect l="0" t="0" r="0" b="0"/>
          <a:pathLst>
            <a:path>
              <a:moveTo>
                <a:pt x="0" y="8349"/>
              </a:moveTo>
              <a:lnTo>
                <a:pt x="570014" y="8349"/>
              </a:lnTo>
            </a:path>
          </a:pathLst>
        </a:custGeom>
      </dgm:spPr>
      <dgm:t>
        <a:bodyPr/>
        <a:lstStyle/>
        <a:p>
          <a:endParaRPr lang="zh-CN" altLang="en-US"/>
        </a:p>
      </dgm:t>
    </dgm:pt>
    <dgm:pt modelId="{52DFFE22-0525-44A1-960C-7B4E197C8883}" type="pres">
      <dgm:prSet presAssocID="{77E95EB2-F0A2-4850-944C-CFEDD65C7F19}" presName="connTx" presStyleLbl="parChTrans1D3" presStyleIdx="7" presStyleCnt="8"/>
      <dgm:spPr/>
      <dgm:t>
        <a:bodyPr/>
        <a:lstStyle/>
        <a:p>
          <a:endParaRPr lang="zh-CN" altLang="en-US"/>
        </a:p>
      </dgm:t>
    </dgm:pt>
    <dgm:pt modelId="{8CCD8BD5-6464-476B-8DA3-2A76E2DB964A}" type="pres">
      <dgm:prSet presAssocID="{17CF6EB2-9AA7-4AAD-92F7-74A1C3FE1512}" presName="root2" presStyleCnt="0"/>
      <dgm:spPr/>
    </dgm:pt>
    <dgm:pt modelId="{C4A67EC6-8AFC-4DAB-B4C9-67E17C7D8187}" type="pres">
      <dgm:prSet presAssocID="{17CF6EB2-9AA7-4AAD-92F7-74A1C3FE1512}" presName="LevelTwoTextNode" presStyleLbl="node3" presStyleIdx="7" presStyleCnt="8">
        <dgm:presLayoutVars>
          <dgm:chPref val="3"/>
        </dgm:presLayoutVars>
      </dgm:prSet>
      <dgm:spPr>
        <a:prstGeom prst="roundRect">
          <a:avLst>
            <a:gd name="adj" fmla="val 10000"/>
          </a:avLst>
        </a:prstGeom>
      </dgm:spPr>
      <dgm:t>
        <a:bodyPr/>
        <a:lstStyle/>
        <a:p>
          <a:endParaRPr lang="zh-CN" altLang="en-US"/>
        </a:p>
      </dgm:t>
    </dgm:pt>
    <dgm:pt modelId="{7D0EA0EF-F62B-4F8A-935A-35BB45783A87}" type="pres">
      <dgm:prSet presAssocID="{17CF6EB2-9AA7-4AAD-92F7-74A1C3FE1512}" presName="level3hierChild" presStyleCnt="0"/>
      <dgm:spPr/>
    </dgm:pt>
  </dgm:ptLst>
  <dgm:cxnLst>
    <dgm:cxn modelId="{91156BFB-D704-477A-B851-C4103213E12E}" type="presOf" srcId="{D9AA472E-713D-493B-95F0-14A19EFB4C66}" destId="{DEDBCCE3-B7FF-4B77-BEF2-54034BCFD637}" srcOrd="0" destOrd="0" presId="urn:microsoft.com/office/officeart/2005/8/layout/hierarchy2"/>
    <dgm:cxn modelId="{8B6494DC-F332-437B-9F21-30E197EB9025}" srcId="{9CC35179-FBC4-43A5-A75A-F87BFBADF883}" destId="{AA1BDBEA-BB1E-4AF4-8BD6-DC7C4157A604}" srcOrd="2" destOrd="0" parTransId="{4C0B5FA1-B046-4829-920A-1D05A4F699D8}" sibTransId="{AB496B38-56FD-4E7A-9955-A1EEA17DAA02}"/>
    <dgm:cxn modelId="{24E33E7F-D370-4130-A070-199F9AD47A41}" srcId="{793F3842-FA60-4CAB-AB5B-3C87EA314F5D}" destId="{CB51E684-0C84-410B-9FB6-10062E63DC8F}" srcOrd="2" destOrd="0" parTransId="{4D578CED-CB80-473E-B90D-459607F9318C}" sibTransId="{6A20D61A-AFF7-4156-A157-4D0002A6833E}"/>
    <dgm:cxn modelId="{775E2268-B327-46DA-845B-BAFED5F34FAD}" srcId="{5DE58C51-E50A-4510-9743-F02D5DCAB43B}" destId="{F145EE55-A3CD-47B1-936D-176111F61FA0}" srcOrd="0" destOrd="0" parTransId="{3AD434FD-8487-4FF9-99D1-EAFC4B65DE0F}" sibTransId="{0C7D6024-C831-404A-988F-EDE09853A6AB}"/>
    <dgm:cxn modelId="{7471F61E-B74F-4263-9D0E-CC96D76E1961}" type="presOf" srcId="{6DD2034D-B6F4-46EC-8433-8E3CD13B1A25}" destId="{3D2166B0-8E47-4D90-9152-E8D63503C62A}" srcOrd="0" destOrd="0" presId="urn:microsoft.com/office/officeart/2005/8/layout/hierarchy2"/>
    <dgm:cxn modelId="{27BE0A38-7395-4630-AF25-37B65F78507B}" srcId="{793F3842-FA60-4CAB-AB5B-3C87EA314F5D}" destId="{A8B7DCC7-F9CF-4509-9336-B7E7176BED7B}" srcOrd="3" destOrd="0" parTransId="{D9AA472E-713D-493B-95F0-14A19EFB4C66}" sibTransId="{6790EFF1-31F2-491F-A5D6-97AD9B6CE788}"/>
    <dgm:cxn modelId="{9B710D98-5773-40EF-A462-DE022DC8649B}" srcId="{F145EE55-A3CD-47B1-936D-176111F61FA0}" destId="{793F3842-FA60-4CAB-AB5B-3C87EA314F5D}" srcOrd="0" destOrd="0" parTransId="{2E9D2B6B-D6CD-4C1F-B2F0-4B8C57BEEBA7}" sibTransId="{362F36E0-B7F1-4341-98C2-64826A435470}"/>
    <dgm:cxn modelId="{498AE389-8B80-4663-9FBF-A2ADA973BBFF}" type="presOf" srcId="{2E9D2B6B-D6CD-4C1F-B2F0-4B8C57BEEBA7}" destId="{2B7846E7-815C-4999-8248-7E66F63B574B}" srcOrd="1" destOrd="0" presId="urn:microsoft.com/office/officeart/2005/8/layout/hierarchy2"/>
    <dgm:cxn modelId="{1E7E06EE-28A0-43C8-B5A7-B075F9AD9426}" type="presOf" srcId="{A8B7DCC7-F9CF-4509-9336-B7E7176BED7B}" destId="{68159469-0D66-405D-955A-B77340A5BCE1}" srcOrd="0" destOrd="0" presId="urn:microsoft.com/office/officeart/2005/8/layout/hierarchy2"/>
    <dgm:cxn modelId="{A9AA3922-658C-43B7-8910-ED4C5EF58FC1}" srcId="{9CC35179-FBC4-43A5-A75A-F87BFBADF883}" destId="{EF3307D3-BA13-46CF-B788-9DF8297995B0}" srcOrd="3" destOrd="0" parTransId="{42D61918-BEA1-4F98-BD27-B7775920C869}" sibTransId="{D5CFB68F-8C3F-4E77-A86F-556593B11FA1}"/>
    <dgm:cxn modelId="{488411DC-DECB-4F2A-BFB3-BEC6C99770EA}" srcId="{9CC35179-FBC4-43A5-A75A-F87BFBADF883}" destId="{9A6F2FCD-03F5-4B95-B4CD-4EB5F7B2183D}" srcOrd="0" destOrd="0" parTransId="{73FABDA2-368D-42B4-A430-5BEEEB0A5027}" sibTransId="{31F3EBDF-EFAA-4EF0-8245-6F7EE97B567E}"/>
    <dgm:cxn modelId="{056AD696-F7DC-4174-A91B-E4725980A681}" type="presOf" srcId="{814E702A-B099-44C1-B9C8-B0BC46FB9715}" destId="{C793DBEA-3D24-42FE-9EFE-BA2C61D60A0B}" srcOrd="0" destOrd="0" presId="urn:microsoft.com/office/officeart/2005/8/layout/hierarchy2"/>
    <dgm:cxn modelId="{1E0CB08A-3AF8-48CE-8FD9-17D40CEE96AF}" srcId="{F145EE55-A3CD-47B1-936D-176111F61FA0}" destId="{1C4D5E93-124B-435D-B3CB-E104831E0F8D}" srcOrd="1" destOrd="0" parTransId="{DB6BC55B-75CA-46A8-84A0-2FBE3CD24C5A}" sibTransId="{D9AB1204-D8C1-45CC-B055-CDFE3681B275}"/>
    <dgm:cxn modelId="{9C727FD6-0B74-4E86-969F-A56D5FFBDA28}" type="presOf" srcId="{4D578CED-CB80-473E-B90D-459607F9318C}" destId="{C8791F6C-3931-491B-9B3C-0E066E06539F}" srcOrd="1" destOrd="0" presId="urn:microsoft.com/office/officeart/2005/8/layout/hierarchy2"/>
    <dgm:cxn modelId="{BB4D9A04-C3D3-49F1-8B00-F75423658BCF}" type="presOf" srcId="{5F1243ED-1C85-4972-8C30-950E16D823BC}" destId="{93859A15-FB8D-43CD-BB2D-03AD03E1A2AE}" srcOrd="0" destOrd="0" presId="urn:microsoft.com/office/officeart/2005/8/layout/hierarchy2"/>
    <dgm:cxn modelId="{442E4508-459A-4427-B17F-C78348055172}" type="presOf" srcId="{EF3307D3-BA13-46CF-B788-9DF8297995B0}" destId="{0B6F17C5-5E0D-4A73-90F4-5FA017B341B6}" srcOrd="0" destOrd="0" presId="urn:microsoft.com/office/officeart/2005/8/layout/hierarchy2"/>
    <dgm:cxn modelId="{3EBB1D37-D0CF-4C46-9335-17753FDEEC24}" srcId="{1C4D5E93-124B-435D-B3CB-E104831E0F8D}" destId="{9CC35179-FBC4-43A5-A75A-F87BFBADF883}" srcOrd="1" destOrd="0" parTransId="{B80AA814-8D5C-4AAF-9379-A6C181F62F6B}" sibTransId="{B53DFB90-9D37-4BC4-A3FE-CA3B3FBC36D6}"/>
    <dgm:cxn modelId="{87645AF3-89BC-4156-8424-76BFF0BBFE1F}" type="presOf" srcId="{9A6F2FCD-03F5-4B95-B4CD-4EB5F7B2183D}" destId="{BC8EE8D8-9C0F-4BA0-A864-162A04BC6FA8}" srcOrd="0" destOrd="0" presId="urn:microsoft.com/office/officeart/2005/8/layout/hierarchy2"/>
    <dgm:cxn modelId="{98ABF232-6138-436E-AAF4-B016879B26D5}" type="presOf" srcId="{34EED861-0970-44E3-A1F6-DD720E89234C}" destId="{EAC5A67C-E9EE-4B14-A7B0-0518697623B2}" srcOrd="0" destOrd="0" presId="urn:microsoft.com/office/officeart/2005/8/layout/hierarchy2"/>
    <dgm:cxn modelId="{A2F15C7A-E48B-47B4-A63C-95740A3AB896}" type="presOf" srcId="{B80AA814-8D5C-4AAF-9379-A6C181F62F6B}" destId="{E3594514-F7D2-41EE-9143-71255E758EE5}" srcOrd="1" destOrd="0" presId="urn:microsoft.com/office/officeart/2005/8/layout/hierarchy2"/>
    <dgm:cxn modelId="{307B7C64-928C-4ED5-9F6C-023923BE08FE}" type="presOf" srcId="{AA1BDBEA-BB1E-4AF4-8BD6-DC7C4157A604}" destId="{AB8D68A8-D549-4819-9B10-BB7A6328B35A}" srcOrd="0" destOrd="0" presId="urn:microsoft.com/office/officeart/2005/8/layout/hierarchy2"/>
    <dgm:cxn modelId="{52782E65-B44F-450F-83CD-6C594CDF03FD}" type="presOf" srcId="{CB51E684-0C84-410B-9FB6-10062E63DC8F}" destId="{F25A1FBA-3653-45DB-B36F-9A5D14ED60DD}" srcOrd="0" destOrd="0" presId="urn:microsoft.com/office/officeart/2005/8/layout/hierarchy2"/>
    <dgm:cxn modelId="{4DDBA427-317E-47A8-A244-CBBE2AF922DD}" type="presOf" srcId="{699A8EC1-93D2-4B1D-8795-773208D17CC2}" destId="{9B90D33B-EE3F-4ECC-A2D5-E94A1171D09A}" srcOrd="1" destOrd="0" presId="urn:microsoft.com/office/officeart/2005/8/layout/hierarchy2"/>
    <dgm:cxn modelId="{544EA85D-82D2-4F96-9A5E-B8A13DD7C74C}" type="presOf" srcId="{F145EE55-A3CD-47B1-936D-176111F61FA0}" destId="{76884DF7-742D-4A80-A59D-6B4CA9CF886E}" srcOrd="0" destOrd="0" presId="urn:microsoft.com/office/officeart/2005/8/layout/hierarchy2"/>
    <dgm:cxn modelId="{2740869C-6D60-4149-9201-7BA8E33C322A}" srcId="{793F3842-FA60-4CAB-AB5B-3C87EA314F5D}" destId="{AC58E3F2-E325-439C-BC6C-E96928912009}" srcOrd="4" destOrd="0" parTransId="{6DD2034D-B6F4-46EC-8433-8E3CD13B1A25}" sibTransId="{E7B01B93-812C-43EB-BCCA-166848446C26}"/>
    <dgm:cxn modelId="{6DF3C67F-CBC9-4E80-A54C-4766A4E8CD0A}" type="presOf" srcId="{A929AABF-7BCC-4BDC-80C8-DD7F56B9CEB2}" destId="{963A7B25-C858-4D41-8A7B-34E2E81B3468}" srcOrd="1" destOrd="0" presId="urn:microsoft.com/office/officeart/2005/8/layout/hierarchy2"/>
    <dgm:cxn modelId="{1E3FF411-4C28-40F4-BD5A-7F67BD43C565}" type="presOf" srcId="{76DD3130-AB53-44B8-ABCC-0270C8C06A30}" destId="{6A769AF2-BFF6-4C4A-9FC2-4B1D00162834}" srcOrd="0" destOrd="0" presId="urn:microsoft.com/office/officeart/2005/8/layout/hierarchy2"/>
    <dgm:cxn modelId="{EE52EAE9-E4DC-4138-B6CE-BD931C2500A7}" type="presOf" srcId="{699A8EC1-93D2-4B1D-8795-773208D17CC2}" destId="{AC0D608C-97E3-4FCB-A3C1-44E3A6382D73}" srcOrd="0" destOrd="0" presId="urn:microsoft.com/office/officeart/2005/8/layout/hierarchy2"/>
    <dgm:cxn modelId="{42513A19-EF32-4575-AC5B-46EBCCD75580}" srcId="{1C4D5E93-124B-435D-B3CB-E104831E0F8D}" destId="{17CF6EB2-9AA7-4AAD-92F7-74A1C3FE1512}" srcOrd="2" destOrd="0" parTransId="{77E95EB2-F0A2-4850-944C-CFEDD65C7F19}" sibTransId="{E738F30B-2818-48E7-9E17-3C967AFFF30E}"/>
    <dgm:cxn modelId="{5FF30EC5-D076-4AB3-AA2F-F0B0E404BFA9}" type="presOf" srcId="{1C4D5E93-124B-435D-B3CB-E104831E0F8D}" destId="{73F17F44-AF67-45EF-ACCA-04AD6378AF73}" srcOrd="0" destOrd="0" presId="urn:microsoft.com/office/officeart/2005/8/layout/hierarchy2"/>
    <dgm:cxn modelId="{E231A569-1146-46B6-8690-22BA2A7E8A5C}" type="presOf" srcId="{42D61918-BEA1-4F98-BD27-B7775920C869}" destId="{33AF683C-00CE-4331-B3C1-682AD980A880}" srcOrd="0" destOrd="0" presId="urn:microsoft.com/office/officeart/2005/8/layout/hierarchy2"/>
    <dgm:cxn modelId="{0B23B7D0-5987-47BE-81B6-44E7B0F15470}" type="presOf" srcId="{77E95EB2-F0A2-4850-944C-CFEDD65C7F19}" destId="{52DFFE22-0525-44A1-960C-7B4E197C8883}" srcOrd="1" destOrd="0" presId="urn:microsoft.com/office/officeart/2005/8/layout/hierarchy2"/>
    <dgm:cxn modelId="{EEEF5CC2-AFCA-480F-BF43-31F4532B343F}" type="presOf" srcId="{D9AA472E-713D-493B-95F0-14A19EFB4C66}" destId="{91BBF088-1088-4ABB-A2B4-EB837E7F9F96}" srcOrd="1" destOrd="0" presId="urn:microsoft.com/office/officeart/2005/8/layout/hierarchy2"/>
    <dgm:cxn modelId="{A776A4F1-7398-4CBC-BECF-6AD5C60C1528}" type="presOf" srcId="{A73DFB27-3AD3-404C-AD8E-AA03D8BC2937}" destId="{B50F70EC-EB11-4956-9109-735161EE324B}" srcOrd="0" destOrd="0" presId="urn:microsoft.com/office/officeart/2005/8/layout/hierarchy2"/>
    <dgm:cxn modelId="{2612CEB1-20DE-4A10-95E9-D93E3ED4B816}" type="presOf" srcId="{17CF6EB2-9AA7-4AAD-92F7-74A1C3FE1512}" destId="{C4A67EC6-8AFC-4DAB-B4C9-67E17C7D8187}" srcOrd="0" destOrd="0" presId="urn:microsoft.com/office/officeart/2005/8/layout/hierarchy2"/>
    <dgm:cxn modelId="{AB3525C4-8241-4EBC-8309-2C36B9B7BCAD}" type="presOf" srcId="{77E95EB2-F0A2-4850-944C-CFEDD65C7F19}" destId="{13588A57-6C9B-4054-9336-88C517CDCCE8}" srcOrd="0" destOrd="0" presId="urn:microsoft.com/office/officeart/2005/8/layout/hierarchy2"/>
    <dgm:cxn modelId="{B0D28713-C690-4A08-B80A-3A1BAE3CEA8A}" srcId="{793F3842-FA60-4CAB-AB5B-3C87EA314F5D}" destId="{A73DFB27-3AD3-404C-AD8E-AA03D8BC2937}" srcOrd="1" destOrd="0" parTransId="{814E702A-B099-44C1-B9C8-B0BC46FB9715}" sibTransId="{8D90AC81-951C-44CE-AD1F-320A48E03F77}"/>
    <dgm:cxn modelId="{5632238F-FB3C-4AD0-8FE6-3A4E46F0F11B}" type="presOf" srcId="{AC58E3F2-E325-439C-BC6C-E96928912009}" destId="{980D26D6-0299-4093-A297-E3A0F74135D8}" srcOrd="0" destOrd="0" presId="urn:microsoft.com/office/officeart/2005/8/layout/hierarchy2"/>
    <dgm:cxn modelId="{68A16975-83CD-4396-A056-9BFA391916CA}" type="presOf" srcId="{EDC31C77-3C62-46E9-813F-9420D4FFE8FD}" destId="{C19473F1-80FE-41B8-A001-5C3019B3132D}" srcOrd="0" destOrd="0" presId="urn:microsoft.com/office/officeart/2005/8/layout/hierarchy2"/>
    <dgm:cxn modelId="{C2FD371B-A01E-405B-954F-7DD693952562}" srcId="{9CC35179-FBC4-43A5-A75A-F87BFBADF883}" destId="{55762566-C0E8-4F5A-8F08-3AF5FE78E604}" srcOrd="1" destOrd="0" parTransId="{5F1243ED-1C85-4972-8C30-950E16D823BC}" sibTransId="{32B834B4-A315-4C57-8A31-26F3B6AD059B}"/>
    <dgm:cxn modelId="{DF6A36E2-11A0-43EC-AB0C-94BE89AA8C19}" type="presOf" srcId="{793F3842-FA60-4CAB-AB5B-3C87EA314F5D}" destId="{3F7C0D34-871F-4371-9D47-D29C519B1B4F}" srcOrd="0" destOrd="0" presId="urn:microsoft.com/office/officeart/2005/8/layout/hierarchy2"/>
    <dgm:cxn modelId="{0D02BED0-C1C2-47D2-AA8C-3E6A30A175D9}" type="presOf" srcId="{34EED861-0970-44E3-A1F6-DD720E89234C}" destId="{2C2AF49D-FA2B-4ABF-AFDA-F6424079A6E3}" srcOrd="1" destOrd="0" presId="urn:microsoft.com/office/officeart/2005/8/layout/hierarchy2"/>
    <dgm:cxn modelId="{5999FC57-9D77-4CDB-B51B-3ADE7B126958}" type="presOf" srcId="{ABB90046-EB32-4AB6-90FD-B77F2457D7D1}" destId="{93C72B30-CC0B-4A9D-8910-AC0C17DCFC0F}" srcOrd="0" destOrd="0" presId="urn:microsoft.com/office/officeart/2005/8/layout/hierarchy2"/>
    <dgm:cxn modelId="{B5E8BF00-58F6-4127-9BE0-1AA1ABB5B8CF}" type="presOf" srcId="{55762566-C0E8-4F5A-8F08-3AF5FE78E604}" destId="{73F3E407-A5D2-4EEC-A0DB-DDDC771DA644}" srcOrd="0" destOrd="0" presId="urn:microsoft.com/office/officeart/2005/8/layout/hierarchy2"/>
    <dgm:cxn modelId="{F61C253D-D4F0-4239-85CA-82D7548EFC5D}" type="presOf" srcId="{9CC35179-FBC4-43A5-A75A-F87BFBADF883}" destId="{9E5D81FB-2D51-4F38-9997-998A722F7942}" srcOrd="0" destOrd="0" presId="urn:microsoft.com/office/officeart/2005/8/layout/hierarchy2"/>
    <dgm:cxn modelId="{6B370301-35B1-4274-B3D9-24A89D18A6DA}" type="presOf" srcId="{DB6BC55B-75CA-46A8-84A0-2FBE3CD24C5A}" destId="{5A41130B-2B82-4740-8E62-90165DAD339D}" srcOrd="0" destOrd="0" presId="urn:microsoft.com/office/officeart/2005/8/layout/hierarchy2"/>
    <dgm:cxn modelId="{A8D4BCDB-753B-49F2-8833-154BF8E2E44E}" type="presOf" srcId="{814E702A-B099-44C1-B9C8-B0BC46FB9715}" destId="{07008B64-6A7A-42AD-945F-E791DF05CDB4}" srcOrd="1" destOrd="0" presId="urn:microsoft.com/office/officeart/2005/8/layout/hierarchy2"/>
    <dgm:cxn modelId="{B9C4FF42-DCFF-4FC2-AA29-86C9B3479E19}" type="presOf" srcId="{DB6BC55B-75CA-46A8-84A0-2FBE3CD24C5A}" destId="{4D120014-B2F2-4A92-AA89-AED1F205769A}" srcOrd="1" destOrd="0" presId="urn:microsoft.com/office/officeart/2005/8/layout/hierarchy2"/>
    <dgm:cxn modelId="{CC57151C-4C88-4FBD-AA4D-049E8AEC8CFC}" type="presOf" srcId="{B80AA814-8D5C-4AAF-9379-A6C181F62F6B}" destId="{5CDAED15-D772-4934-8C09-7F6AAFC525A3}" srcOrd="0" destOrd="0" presId="urn:microsoft.com/office/officeart/2005/8/layout/hierarchy2"/>
    <dgm:cxn modelId="{EF606610-4FB1-4CA4-A571-A9FF7871E3ED}" type="presOf" srcId="{4D578CED-CB80-473E-B90D-459607F9318C}" destId="{0D42DAC6-FF5C-4A04-8E98-9EDE80CC9A31}" srcOrd="0" destOrd="0" presId="urn:microsoft.com/office/officeart/2005/8/layout/hierarchy2"/>
    <dgm:cxn modelId="{D4A2A75A-DF68-4F97-A28C-2BAA5894ADD0}" type="presOf" srcId="{6DD2034D-B6F4-46EC-8433-8E3CD13B1A25}" destId="{3807DA19-91EA-4368-9ACB-B6CB4A182E2E}" srcOrd="1" destOrd="0" presId="urn:microsoft.com/office/officeart/2005/8/layout/hierarchy2"/>
    <dgm:cxn modelId="{5986352D-C116-457D-8E73-EC2EF77E84FB}" type="presOf" srcId="{4C0B5FA1-B046-4829-920A-1D05A4F699D8}" destId="{4A9C872A-00CB-49B3-BDCE-6C61B8C9321D}" srcOrd="1" destOrd="0" presId="urn:microsoft.com/office/officeart/2005/8/layout/hierarchy2"/>
    <dgm:cxn modelId="{372382CD-2FCB-49EB-A606-45AF23A7F86E}" srcId="{9CC35179-FBC4-43A5-A75A-F87BFBADF883}" destId="{ABB90046-EB32-4AB6-90FD-B77F2457D7D1}" srcOrd="4" destOrd="0" parTransId="{34EED861-0970-44E3-A1F6-DD720E89234C}" sibTransId="{56086023-DDF9-4967-A3A6-55E2F45C42A3}"/>
    <dgm:cxn modelId="{550D7046-79A0-4149-8A41-36E208F85CC2}" type="presOf" srcId="{5F1243ED-1C85-4972-8C30-950E16D823BC}" destId="{C5AB1C8C-E9E2-4AED-8EC4-EEA9A343DEA6}" srcOrd="1" destOrd="0" presId="urn:microsoft.com/office/officeart/2005/8/layout/hierarchy2"/>
    <dgm:cxn modelId="{80EAFF34-4336-45CF-A26F-7771AB557306}" type="presOf" srcId="{42D61918-BEA1-4F98-BD27-B7775920C869}" destId="{BFB154F1-8D0B-4A17-9113-DAA33C7CA4A8}" srcOrd="1" destOrd="0" presId="urn:microsoft.com/office/officeart/2005/8/layout/hierarchy2"/>
    <dgm:cxn modelId="{06F06D46-F340-484B-84B5-61CD204C74A0}" type="presOf" srcId="{4A04A422-54F4-478A-8A0A-03E6B3B6CCA2}" destId="{85C72588-0983-4969-8904-ECB54FAE485A}" srcOrd="0" destOrd="0" presId="urn:microsoft.com/office/officeart/2005/8/layout/hierarchy2"/>
    <dgm:cxn modelId="{4FE71CD1-2741-488F-BAB4-66C472D8D56D}" type="presOf" srcId="{73FABDA2-368D-42B4-A430-5BEEEB0A5027}" destId="{A46A4294-1FF4-4856-A209-8F97C3B86403}" srcOrd="1" destOrd="0" presId="urn:microsoft.com/office/officeart/2005/8/layout/hierarchy2"/>
    <dgm:cxn modelId="{BB0EE6F3-8ECF-45DE-9309-03BA44B10752}" type="presOf" srcId="{5DE58C51-E50A-4510-9743-F02D5DCAB43B}" destId="{98F24523-FB8D-4338-A5A0-9A3AB8D3141C}" srcOrd="0" destOrd="0" presId="urn:microsoft.com/office/officeart/2005/8/layout/hierarchy2"/>
    <dgm:cxn modelId="{2991A770-E2A3-4C07-9A81-C8A02EFC314B}" type="presOf" srcId="{A929AABF-7BCC-4BDC-80C8-DD7F56B9CEB2}" destId="{769A4531-A127-427D-AEC1-4028EA2907E9}" srcOrd="0" destOrd="0" presId="urn:microsoft.com/office/officeart/2005/8/layout/hierarchy2"/>
    <dgm:cxn modelId="{7A510EC9-2AC5-48F0-A7B4-AA2B875CF1C4}" type="presOf" srcId="{4C0B5FA1-B046-4829-920A-1D05A4F699D8}" destId="{917E29FE-082A-4266-A9CC-8BA279DEE508}" srcOrd="0" destOrd="0" presId="urn:microsoft.com/office/officeart/2005/8/layout/hierarchy2"/>
    <dgm:cxn modelId="{6ED83D54-7437-4CB3-A4A5-95A7FFD9212E}" type="presOf" srcId="{73FABDA2-368D-42B4-A430-5BEEEB0A5027}" destId="{B6E78794-6830-459F-9147-4A4D3F269800}" srcOrd="0" destOrd="0" presId="urn:microsoft.com/office/officeart/2005/8/layout/hierarchy2"/>
    <dgm:cxn modelId="{19059FDB-6324-489B-A268-3CD212E4B30E}" srcId="{9CC35179-FBC4-43A5-A75A-F87BFBADF883}" destId="{EDC31C77-3C62-46E9-813F-9420D4FFE8FD}" srcOrd="5" destOrd="0" parTransId="{699A8EC1-93D2-4B1D-8795-773208D17CC2}" sibTransId="{C9D7AC0A-2FBA-42BC-9E5D-71706E8484C3}"/>
    <dgm:cxn modelId="{E3AE981C-4F2A-444B-A527-AC433625C437}" type="presOf" srcId="{76DD3130-AB53-44B8-ABCC-0270C8C06A30}" destId="{3CC07C56-CA69-4C92-A1D4-645E2ABA3D86}" srcOrd="1" destOrd="0" presId="urn:microsoft.com/office/officeart/2005/8/layout/hierarchy2"/>
    <dgm:cxn modelId="{6447B17E-5008-4064-BAF3-940B67867248}" type="presOf" srcId="{2E9D2B6B-D6CD-4C1F-B2F0-4B8C57BEEBA7}" destId="{B337D7A3-9341-4B79-BA42-FFB502B94ACC}" srcOrd="0" destOrd="0" presId="urn:microsoft.com/office/officeart/2005/8/layout/hierarchy2"/>
    <dgm:cxn modelId="{DA168D3F-0197-4440-A1D9-3B7FBC7BAE0E}" srcId="{793F3842-FA60-4CAB-AB5B-3C87EA314F5D}" destId="{518E7ED5-9A1B-4250-8072-8E7DCD6EB234}" srcOrd="0" destOrd="0" parTransId="{76DD3130-AB53-44B8-ABCC-0270C8C06A30}" sibTransId="{C14F3654-F66A-4533-BEAF-D2BE2A8BA583}"/>
    <dgm:cxn modelId="{BFE6C659-9A34-49F4-A668-E0541C4BAA1B}" srcId="{1C4D5E93-124B-435D-B3CB-E104831E0F8D}" destId="{4A04A422-54F4-478A-8A0A-03E6B3B6CCA2}" srcOrd="0" destOrd="0" parTransId="{A929AABF-7BCC-4BDC-80C8-DD7F56B9CEB2}" sibTransId="{94D9D8BB-051C-4FB6-B7BB-269D9757E3D8}"/>
    <dgm:cxn modelId="{E10C767F-07AB-4C4B-A0AB-C1D42F860E3D}" type="presOf" srcId="{518E7ED5-9A1B-4250-8072-8E7DCD6EB234}" destId="{0EC7851F-8A61-4EEF-9695-FED052DED701}" srcOrd="0" destOrd="0" presId="urn:microsoft.com/office/officeart/2005/8/layout/hierarchy2"/>
    <dgm:cxn modelId="{6C216F31-C63C-4FF1-B8E4-DCB05547F5C5}" type="presParOf" srcId="{98F24523-FB8D-4338-A5A0-9A3AB8D3141C}" destId="{79492F26-01D0-46AF-A424-1357308A75B7}" srcOrd="0" destOrd="0" presId="urn:microsoft.com/office/officeart/2005/8/layout/hierarchy2"/>
    <dgm:cxn modelId="{E8EBFC44-5DE6-499F-9961-9B558EA899AC}" type="presParOf" srcId="{79492F26-01D0-46AF-A424-1357308A75B7}" destId="{76884DF7-742D-4A80-A59D-6B4CA9CF886E}" srcOrd="0" destOrd="0" presId="urn:microsoft.com/office/officeart/2005/8/layout/hierarchy2"/>
    <dgm:cxn modelId="{1337BE9B-6A28-41D0-A6AB-7FEBB752A304}" type="presParOf" srcId="{79492F26-01D0-46AF-A424-1357308A75B7}" destId="{740DDD46-ABA9-4BF7-8952-64BE7A4EFC89}" srcOrd="1" destOrd="0" presId="urn:microsoft.com/office/officeart/2005/8/layout/hierarchy2"/>
    <dgm:cxn modelId="{DAE0DEED-1399-44EE-8CCE-12500A16207F}" type="presParOf" srcId="{740DDD46-ABA9-4BF7-8952-64BE7A4EFC89}" destId="{B337D7A3-9341-4B79-BA42-FFB502B94ACC}" srcOrd="0" destOrd="0" presId="urn:microsoft.com/office/officeart/2005/8/layout/hierarchy2"/>
    <dgm:cxn modelId="{25A4D06A-D23D-471C-8AD8-2432C63C655E}" type="presParOf" srcId="{B337D7A3-9341-4B79-BA42-FFB502B94ACC}" destId="{2B7846E7-815C-4999-8248-7E66F63B574B}" srcOrd="0" destOrd="0" presId="urn:microsoft.com/office/officeart/2005/8/layout/hierarchy2"/>
    <dgm:cxn modelId="{C57746D5-C6CF-45A9-9B80-26B8581D70EF}" type="presParOf" srcId="{740DDD46-ABA9-4BF7-8952-64BE7A4EFC89}" destId="{E78CABC7-3A7D-4624-BBC4-EDA4AD605BE4}" srcOrd="1" destOrd="0" presId="urn:microsoft.com/office/officeart/2005/8/layout/hierarchy2"/>
    <dgm:cxn modelId="{34D95B69-878D-4964-84C5-D2D746EFB66F}" type="presParOf" srcId="{E78CABC7-3A7D-4624-BBC4-EDA4AD605BE4}" destId="{3F7C0D34-871F-4371-9D47-D29C519B1B4F}" srcOrd="0" destOrd="0" presId="urn:microsoft.com/office/officeart/2005/8/layout/hierarchy2"/>
    <dgm:cxn modelId="{33FC3739-EDB7-478F-8C17-52A350A7037C}" type="presParOf" srcId="{E78CABC7-3A7D-4624-BBC4-EDA4AD605BE4}" destId="{E9B1DF90-F304-4FCC-8387-8F4D1FA91705}" srcOrd="1" destOrd="0" presId="urn:microsoft.com/office/officeart/2005/8/layout/hierarchy2"/>
    <dgm:cxn modelId="{DA65775E-B602-4095-8D8A-2C60CDECC3B1}" type="presParOf" srcId="{E9B1DF90-F304-4FCC-8387-8F4D1FA91705}" destId="{6A769AF2-BFF6-4C4A-9FC2-4B1D00162834}" srcOrd="0" destOrd="0" presId="urn:microsoft.com/office/officeart/2005/8/layout/hierarchy2"/>
    <dgm:cxn modelId="{C4518EE4-BD23-45F5-B08F-B983BE92B8BD}" type="presParOf" srcId="{6A769AF2-BFF6-4C4A-9FC2-4B1D00162834}" destId="{3CC07C56-CA69-4C92-A1D4-645E2ABA3D86}" srcOrd="0" destOrd="0" presId="urn:microsoft.com/office/officeart/2005/8/layout/hierarchy2"/>
    <dgm:cxn modelId="{7C0A45F5-356F-49B3-8714-395316F1184D}" type="presParOf" srcId="{E9B1DF90-F304-4FCC-8387-8F4D1FA91705}" destId="{F28A78D7-ECA0-4EE4-AC63-12BC3314A8FD}" srcOrd="1" destOrd="0" presId="urn:microsoft.com/office/officeart/2005/8/layout/hierarchy2"/>
    <dgm:cxn modelId="{F995F161-EEA9-42B2-BEAC-185969B4AE5B}" type="presParOf" srcId="{F28A78D7-ECA0-4EE4-AC63-12BC3314A8FD}" destId="{0EC7851F-8A61-4EEF-9695-FED052DED701}" srcOrd="0" destOrd="0" presId="urn:microsoft.com/office/officeart/2005/8/layout/hierarchy2"/>
    <dgm:cxn modelId="{74A3C138-D43B-4AB6-8E92-58E008A68DAD}" type="presParOf" srcId="{F28A78D7-ECA0-4EE4-AC63-12BC3314A8FD}" destId="{36790BF9-8D63-4948-A636-D46056CA8B81}" srcOrd="1" destOrd="0" presId="urn:microsoft.com/office/officeart/2005/8/layout/hierarchy2"/>
    <dgm:cxn modelId="{71A6F78A-16E9-4FD5-9D25-06C8745E8D8E}" type="presParOf" srcId="{E9B1DF90-F304-4FCC-8387-8F4D1FA91705}" destId="{C793DBEA-3D24-42FE-9EFE-BA2C61D60A0B}" srcOrd="2" destOrd="0" presId="urn:microsoft.com/office/officeart/2005/8/layout/hierarchy2"/>
    <dgm:cxn modelId="{E9A7EBDE-C2B4-4A47-99CD-8A1F27891858}" type="presParOf" srcId="{C793DBEA-3D24-42FE-9EFE-BA2C61D60A0B}" destId="{07008B64-6A7A-42AD-945F-E791DF05CDB4}" srcOrd="0" destOrd="0" presId="urn:microsoft.com/office/officeart/2005/8/layout/hierarchy2"/>
    <dgm:cxn modelId="{B7ABEBCD-4D76-48BB-837B-D696DE4E788F}" type="presParOf" srcId="{E9B1DF90-F304-4FCC-8387-8F4D1FA91705}" destId="{EE955DA2-3DAB-4136-8418-726F71267BD4}" srcOrd="3" destOrd="0" presId="urn:microsoft.com/office/officeart/2005/8/layout/hierarchy2"/>
    <dgm:cxn modelId="{656DE510-D3A4-4CE8-A73B-3C33070E0C60}" type="presParOf" srcId="{EE955DA2-3DAB-4136-8418-726F71267BD4}" destId="{B50F70EC-EB11-4956-9109-735161EE324B}" srcOrd="0" destOrd="0" presId="urn:microsoft.com/office/officeart/2005/8/layout/hierarchy2"/>
    <dgm:cxn modelId="{C4E9B60C-6D76-4F7F-97B5-F7A89EF1B18D}" type="presParOf" srcId="{EE955DA2-3DAB-4136-8418-726F71267BD4}" destId="{40C547DD-13F5-4988-8890-2C17311D7CB6}" srcOrd="1" destOrd="0" presId="urn:microsoft.com/office/officeart/2005/8/layout/hierarchy2"/>
    <dgm:cxn modelId="{3C734D35-8655-4153-B80D-C259A2AEEE31}" type="presParOf" srcId="{E9B1DF90-F304-4FCC-8387-8F4D1FA91705}" destId="{0D42DAC6-FF5C-4A04-8E98-9EDE80CC9A31}" srcOrd="4" destOrd="0" presId="urn:microsoft.com/office/officeart/2005/8/layout/hierarchy2"/>
    <dgm:cxn modelId="{C7481A41-FDF7-4649-888C-F353A97A3720}" type="presParOf" srcId="{0D42DAC6-FF5C-4A04-8E98-9EDE80CC9A31}" destId="{C8791F6C-3931-491B-9B3C-0E066E06539F}" srcOrd="0" destOrd="0" presId="urn:microsoft.com/office/officeart/2005/8/layout/hierarchy2"/>
    <dgm:cxn modelId="{68852838-41B8-497C-8CD6-B8D9930B740A}" type="presParOf" srcId="{E9B1DF90-F304-4FCC-8387-8F4D1FA91705}" destId="{6936423B-335F-48AD-A141-AFCC42589791}" srcOrd="5" destOrd="0" presId="urn:microsoft.com/office/officeart/2005/8/layout/hierarchy2"/>
    <dgm:cxn modelId="{866E7542-3F0F-46CB-A18D-C82220146108}" type="presParOf" srcId="{6936423B-335F-48AD-A141-AFCC42589791}" destId="{F25A1FBA-3653-45DB-B36F-9A5D14ED60DD}" srcOrd="0" destOrd="0" presId="urn:microsoft.com/office/officeart/2005/8/layout/hierarchy2"/>
    <dgm:cxn modelId="{2A368609-2053-4DC0-9FFC-952D83757EEF}" type="presParOf" srcId="{6936423B-335F-48AD-A141-AFCC42589791}" destId="{78E6D17F-4C21-4CFE-A020-AEEAFBB1DCD1}" srcOrd="1" destOrd="0" presId="urn:microsoft.com/office/officeart/2005/8/layout/hierarchy2"/>
    <dgm:cxn modelId="{0FE7C96D-7742-4C4A-A771-9E994C4CBBE9}" type="presParOf" srcId="{E9B1DF90-F304-4FCC-8387-8F4D1FA91705}" destId="{DEDBCCE3-B7FF-4B77-BEF2-54034BCFD637}" srcOrd="6" destOrd="0" presId="urn:microsoft.com/office/officeart/2005/8/layout/hierarchy2"/>
    <dgm:cxn modelId="{9D3C09F4-E1B1-4C23-AEF8-7BD304EB1297}" type="presParOf" srcId="{DEDBCCE3-B7FF-4B77-BEF2-54034BCFD637}" destId="{91BBF088-1088-4ABB-A2B4-EB837E7F9F96}" srcOrd="0" destOrd="0" presId="urn:microsoft.com/office/officeart/2005/8/layout/hierarchy2"/>
    <dgm:cxn modelId="{FDB59FAC-5209-480D-85D7-84D96DEFAC35}" type="presParOf" srcId="{E9B1DF90-F304-4FCC-8387-8F4D1FA91705}" destId="{3A450877-5165-4FAF-BE99-CEF423247D06}" srcOrd="7" destOrd="0" presId="urn:microsoft.com/office/officeart/2005/8/layout/hierarchy2"/>
    <dgm:cxn modelId="{0A614156-5392-45DA-8D97-1454359107A1}" type="presParOf" srcId="{3A450877-5165-4FAF-BE99-CEF423247D06}" destId="{68159469-0D66-405D-955A-B77340A5BCE1}" srcOrd="0" destOrd="0" presId="urn:microsoft.com/office/officeart/2005/8/layout/hierarchy2"/>
    <dgm:cxn modelId="{D432CF70-37C5-47BE-9A56-B6C0AE9D0179}" type="presParOf" srcId="{3A450877-5165-4FAF-BE99-CEF423247D06}" destId="{F8CF6A61-8368-43AC-8337-A77AB478A392}" srcOrd="1" destOrd="0" presId="urn:microsoft.com/office/officeart/2005/8/layout/hierarchy2"/>
    <dgm:cxn modelId="{4D86BB11-9DD7-40CD-8902-84314FAC6166}" type="presParOf" srcId="{E9B1DF90-F304-4FCC-8387-8F4D1FA91705}" destId="{3D2166B0-8E47-4D90-9152-E8D63503C62A}" srcOrd="8" destOrd="0" presId="urn:microsoft.com/office/officeart/2005/8/layout/hierarchy2"/>
    <dgm:cxn modelId="{66AD0A37-9811-4446-A7F8-DFCD9288B413}" type="presParOf" srcId="{3D2166B0-8E47-4D90-9152-E8D63503C62A}" destId="{3807DA19-91EA-4368-9ACB-B6CB4A182E2E}" srcOrd="0" destOrd="0" presId="urn:microsoft.com/office/officeart/2005/8/layout/hierarchy2"/>
    <dgm:cxn modelId="{C60196BA-AF5E-4C61-9621-98D050201568}" type="presParOf" srcId="{E9B1DF90-F304-4FCC-8387-8F4D1FA91705}" destId="{A89A2A0B-55D8-4358-A3B6-2585FFCC883B}" srcOrd="9" destOrd="0" presId="urn:microsoft.com/office/officeart/2005/8/layout/hierarchy2"/>
    <dgm:cxn modelId="{06C922B5-A71F-4331-B96D-EE384DD46D3E}" type="presParOf" srcId="{A89A2A0B-55D8-4358-A3B6-2585FFCC883B}" destId="{980D26D6-0299-4093-A297-E3A0F74135D8}" srcOrd="0" destOrd="0" presId="urn:microsoft.com/office/officeart/2005/8/layout/hierarchy2"/>
    <dgm:cxn modelId="{B0530ED0-CE89-4E12-8FCC-C3EE61F1732F}" type="presParOf" srcId="{A89A2A0B-55D8-4358-A3B6-2585FFCC883B}" destId="{F46727C2-1B94-45D5-87D6-B1F8860477FB}" srcOrd="1" destOrd="0" presId="urn:microsoft.com/office/officeart/2005/8/layout/hierarchy2"/>
    <dgm:cxn modelId="{FAA3EEA6-7B36-4578-AA2D-C11EE7BF2622}" type="presParOf" srcId="{740DDD46-ABA9-4BF7-8952-64BE7A4EFC89}" destId="{5A41130B-2B82-4740-8E62-90165DAD339D}" srcOrd="2" destOrd="0" presId="urn:microsoft.com/office/officeart/2005/8/layout/hierarchy2"/>
    <dgm:cxn modelId="{8A1E05BC-1565-4F9D-ABEC-3106C005CAEF}" type="presParOf" srcId="{5A41130B-2B82-4740-8E62-90165DAD339D}" destId="{4D120014-B2F2-4A92-AA89-AED1F205769A}" srcOrd="0" destOrd="0" presId="urn:microsoft.com/office/officeart/2005/8/layout/hierarchy2"/>
    <dgm:cxn modelId="{CE51B882-8678-474D-9E48-F865C1546A7E}" type="presParOf" srcId="{740DDD46-ABA9-4BF7-8952-64BE7A4EFC89}" destId="{F424F364-4B3F-40B7-8D59-C92DD097796A}" srcOrd="3" destOrd="0" presId="urn:microsoft.com/office/officeart/2005/8/layout/hierarchy2"/>
    <dgm:cxn modelId="{74E8E677-3ADF-4863-BD3B-9F1908DD696B}" type="presParOf" srcId="{F424F364-4B3F-40B7-8D59-C92DD097796A}" destId="{73F17F44-AF67-45EF-ACCA-04AD6378AF73}" srcOrd="0" destOrd="0" presId="urn:microsoft.com/office/officeart/2005/8/layout/hierarchy2"/>
    <dgm:cxn modelId="{0A17A957-588D-42EB-9395-709F879342F3}" type="presParOf" srcId="{F424F364-4B3F-40B7-8D59-C92DD097796A}" destId="{EFB2988B-95F6-4B9C-ABD9-56C1A697EE15}" srcOrd="1" destOrd="0" presId="urn:microsoft.com/office/officeart/2005/8/layout/hierarchy2"/>
    <dgm:cxn modelId="{0281C53F-6409-495E-AE0B-CD527AC4F7E2}" type="presParOf" srcId="{EFB2988B-95F6-4B9C-ABD9-56C1A697EE15}" destId="{769A4531-A127-427D-AEC1-4028EA2907E9}" srcOrd="0" destOrd="0" presId="urn:microsoft.com/office/officeart/2005/8/layout/hierarchy2"/>
    <dgm:cxn modelId="{CCDC1E3A-DBA0-4202-90EF-5F772A8A27FC}" type="presParOf" srcId="{769A4531-A127-427D-AEC1-4028EA2907E9}" destId="{963A7B25-C858-4D41-8A7B-34E2E81B3468}" srcOrd="0" destOrd="0" presId="urn:microsoft.com/office/officeart/2005/8/layout/hierarchy2"/>
    <dgm:cxn modelId="{6E438C67-937A-4983-95B4-BE19D4D546AB}" type="presParOf" srcId="{EFB2988B-95F6-4B9C-ABD9-56C1A697EE15}" destId="{36E493A2-EAA6-4BA9-897F-9A6E0E5ECDA1}" srcOrd="1" destOrd="0" presId="urn:microsoft.com/office/officeart/2005/8/layout/hierarchy2"/>
    <dgm:cxn modelId="{8524355F-3659-451F-A20F-EF75ABAED400}" type="presParOf" srcId="{36E493A2-EAA6-4BA9-897F-9A6E0E5ECDA1}" destId="{85C72588-0983-4969-8904-ECB54FAE485A}" srcOrd="0" destOrd="0" presId="urn:microsoft.com/office/officeart/2005/8/layout/hierarchy2"/>
    <dgm:cxn modelId="{CC0591C0-A8DF-4264-8DA7-8063C7F37937}" type="presParOf" srcId="{36E493A2-EAA6-4BA9-897F-9A6E0E5ECDA1}" destId="{A09DF519-54E9-4E9E-B0BD-1DED4DA673FE}" srcOrd="1" destOrd="0" presId="urn:microsoft.com/office/officeart/2005/8/layout/hierarchy2"/>
    <dgm:cxn modelId="{3E7F190B-8D3C-45E0-AC03-847D29EFCA44}" type="presParOf" srcId="{EFB2988B-95F6-4B9C-ABD9-56C1A697EE15}" destId="{5CDAED15-D772-4934-8C09-7F6AAFC525A3}" srcOrd="2" destOrd="0" presId="urn:microsoft.com/office/officeart/2005/8/layout/hierarchy2"/>
    <dgm:cxn modelId="{4F629290-758F-4037-9CC5-B690F02360B7}" type="presParOf" srcId="{5CDAED15-D772-4934-8C09-7F6AAFC525A3}" destId="{E3594514-F7D2-41EE-9143-71255E758EE5}" srcOrd="0" destOrd="0" presId="urn:microsoft.com/office/officeart/2005/8/layout/hierarchy2"/>
    <dgm:cxn modelId="{BA15F801-8FB0-4610-91E7-2257F88ED295}" type="presParOf" srcId="{EFB2988B-95F6-4B9C-ABD9-56C1A697EE15}" destId="{E4544DFE-7288-474C-8B4E-B3A684EA9EDE}" srcOrd="3" destOrd="0" presId="urn:microsoft.com/office/officeart/2005/8/layout/hierarchy2"/>
    <dgm:cxn modelId="{512A6E15-E73D-41B6-BB48-95BA0A27F4C6}" type="presParOf" srcId="{E4544DFE-7288-474C-8B4E-B3A684EA9EDE}" destId="{9E5D81FB-2D51-4F38-9997-998A722F7942}" srcOrd="0" destOrd="0" presId="urn:microsoft.com/office/officeart/2005/8/layout/hierarchy2"/>
    <dgm:cxn modelId="{BC3E709F-8AC7-470D-94FF-CA686F079B7F}" type="presParOf" srcId="{E4544DFE-7288-474C-8B4E-B3A684EA9EDE}" destId="{B64FF464-EB29-469A-99EF-1AD05286B337}" srcOrd="1" destOrd="0" presId="urn:microsoft.com/office/officeart/2005/8/layout/hierarchy2"/>
    <dgm:cxn modelId="{21998FF4-CACF-4AA9-932B-827ABDAEA2E2}" type="presParOf" srcId="{B64FF464-EB29-469A-99EF-1AD05286B337}" destId="{B6E78794-6830-459F-9147-4A4D3F269800}" srcOrd="0" destOrd="0" presId="urn:microsoft.com/office/officeart/2005/8/layout/hierarchy2"/>
    <dgm:cxn modelId="{6F2EBABE-9410-4EC9-A247-35AA2F39D836}" type="presParOf" srcId="{B6E78794-6830-459F-9147-4A4D3F269800}" destId="{A46A4294-1FF4-4856-A209-8F97C3B86403}" srcOrd="0" destOrd="0" presId="urn:microsoft.com/office/officeart/2005/8/layout/hierarchy2"/>
    <dgm:cxn modelId="{74646B05-EF6B-42A6-B46F-6D82AB383231}" type="presParOf" srcId="{B64FF464-EB29-469A-99EF-1AD05286B337}" destId="{625F9A0E-1C3C-49FB-9C9B-A8F8D5A7586E}" srcOrd="1" destOrd="0" presId="urn:microsoft.com/office/officeart/2005/8/layout/hierarchy2"/>
    <dgm:cxn modelId="{E3547DB5-D7E0-4526-9833-B3AD6CF8552C}" type="presParOf" srcId="{625F9A0E-1C3C-49FB-9C9B-A8F8D5A7586E}" destId="{BC8EE8D8-9C0F-4BA0-A864-162A04BC6FA8}" srcOrd="0" destOrd="0" presId="urn:microsoft.com/office/officeart/2005/8/layout/hierarchy2"/>
    <dgm:cxn modelId="{B1E16698-FFE4-40A0-B753-1CB6670F11F9}" type="presParOf" srcId="{625F9A0E-1C3C-49FB-9C9B-A8F8D5A7586E}" destId="{3DEADC10-FB53-44EF-B478-61C2C2D6EBB0}" srcOrd="1" destOrd="0" presId="urn:microsoft.com/office/officeart/2005/8/layout/hierarchy2"/>
    <dgm:cxn modelId="{EFC908AE-4EF0-4017-A494-74B01DB85D5D}" type="presParOf" srcId="{B64FF464-EB29-469A-99EF-1AD05286B337}" destId="{93859A15-FB8D-43CD-BB2D-03AD03E1A2AE}" srcOrd="2" destOrd="0" presId="urn:microsoft.com/office/officeart/2005/8/layout/hierarchy2"/>
    <dgm:cxn modelId="{27E2792F-342B-4BF4-9762-726B16CCA838}" type="presParOf" srcId="{93859A15-FB8D-43CD-BB2D-03AD03E1A2AE}" destId="{C5AB1C8C-E9E2-4AED-8EC4-EEA9A343DEA6}" srcOrd="0" destOrd="0" presId="urn:microsoft.com/office/officeart/2005/8/layout/hierarchy2"/>
    <dgm:cxn modelId="{4E910523-30C5-4492-B13A-8628CEF5AF2E}" type="presParOf" srcId="{B64FF464-EB29-469A-99EF-1AD05286B337}" destId="{BC0E93C3-CC76-4831-BD91-C6562EC359FA}" srcOrd="3" destOrd="0" presId="urn:microsoft.com/office/officeart/2005/8/layout/hierarchy2"/>
    <dgm:cxn modelId="{2761EF42-279B-495E-B369-A204435E8D23}" type="presParOf" srcId="{BC0E93C3-CC76-4831-BD91-C6562EC359FA}" destId="{73F3E407-A5D2-4EEC-A0DB-DDDC771DA644}" srcOrd="0" destOrd="0" presId="urn:microsoft.com/office/officeart/2005/8/layout/hierarchy2"/>
    <dgm:cxn modelId="{0DC277BF-B3D0-4F2F-AEFC-1BFA729A0B51}" type="presParOf" srcId="{BC0E93C3-CC76-4831-BD91-C6562EC359FA}" destId="{EB8449C1-CC30-4F69-AA5C-81D95535591B}" srcOrd="1" destOrd="0" presId="urn:microsoft.com/office/officeart/2005/8/layout/hierarchy2"/>
    <dgm:cxn modelId="{4EFD6E5B-AEF4-44C0-B595-B7312820CA10}" type="presParOf" srcId="{B64FF464-EB29-469A-99EF-1AD05286B337}" destId="{917E29FE-082A-4266-A9CC-8BA279DEE508}" srcOrd="4" destOrd="0" presId="urn:microsoft.com/office/officeart/2005/8/layout/hierarchy2"/>
    <dgm:cxn modelId="{027AA543-A6BB-4D64-9096-49BB02577216}" type="presParOf" srcId="{917E29FE-082A-4266-A9CC-8BA279DEE508}" destId="{4A9C872A-00CB-49B3-BDCE-6C61B8C9321D}" srcOrd="0" destOrd="0" presId="urn:microsoft.com/office/officeart/2005/8/layout/hierarchy2"/>
    <dgm:cxn modelId="{45A96522-7F0A-4A2A-BB92-6102432305DD}" type="presParOf" srcId="{B64FF464-EB29-469A-99EF-1AD05286B337}" destId="{604D1AEB-9FE8-4AB2-AD1C-D9E42A1E70E2}" srcOrd="5" destOrd="0" presId="urn:microsoft.com/office/officeart/2005/8/layout/hierarchy2"/>
    <dgm:cxn modelId="{53672CE5-9A6C-4823-9679-20EC8592D02E}" type="presParOf" srcId="{604D1AEB-9FE8-4AB2-AD1C-D9E42A1E70E2}" destId="{AB8D68A8-D549-4819-9B10-BB7A6328B35A}" srcOrd="0" destOrd="0" presId="urn:microsoft.com/office/officeart/2005/8/layout/hierarchy2"/>
    <dgm:cxn modelId="{2D6CADD5-DF26-42E9-BC97-0F2D7A2A4F7C}" type="presParOf" srcId="{604D1AEB-9FE8-4AB2-AD1C-D9E42A1E70E2}" destId="{666AD2D4-83FE-46A1-81F4-66C543CAA25D}" srcOrd="1" destOrd="0" presId="urn:microsoft.com/office/officeart/2005/8/layout/hierarchy2"/>
    <dgm:cxn modelId="{14E9E8F8-6128-49D1-8CF7-095F99417956}" type="presParOf" srcId="{B64FF464-EB29-469A-99EF-1AD05286B337}" destId="{33AF683C-00CE-4331-B3C1-682AD980A880}" srcOrd="6" destOrd="0" presId="urn:microsoft.com/office/officeart/2005/8/layout/hierarchy2"/>
    <dgm:cxn modelId="{54BE344E-A494-4D51-9952-01118184B013}" type="presParOf" srcId="{33AF683C-00CE-4331-B3C1-682AD980A880}" destId="{BFB154F1-8D0B-4A17-9113-DAA33C7CA4A8}" srcOrd="0" destOrd="0" presId="urn:microsoft.com/office/officeart/2005/8/layout/hierarchy2"/>
    <dgm:cxn modelId="{E96239BC-F7CB-479E-AB42-5211546403BD}" type="presParOf" srcId="{B64FF464-EB29-469A-99EF-1AD05286B337}" destId="{897E8D05-AB05-4CC5-8A74-11EAC7569349}" srcOrd="7" destOrd="0" presId="urn:microsoft.com/office/officeart/2005/8/layout/hierarchy2"/>
    <dgm:cxn modelId="{85BAFF27-A49F-4BCC-99F0-F52137F58D12}" type="presParOf" srcId="{897E8D05-AB05-4CC5-8A74-11EAC7569349}" destId="{0B6F17C5-5E0D-4A73-90F4-5FA017B341B6}" srcOrd="0" destOrd="0" presId="urn:microsoft.com/office/officeart/2005/8/layout/hierarchy2"/>
    <dgm:cxn modelId="{70CAC9F3-2E6E-4C81-89B2-2CFC14F1FF98}" type="presParOf" srcId="{897E8D05-AB05-4CC5-8A74-11EAC7569349}" destId="{32FBEAD7-8DAF-4692-BDE5-D48F79FCBB97}" srcOrd="1" destOrd="0" presId="urn:microsoft.com/office/officeart/2005/8/layout/hierarchy2"/>
    <dgm:cxn modelId="{F5C36227-B5CE-4F27-9BBE-AD7B57C63280}" type="presParOf" srcId="{B64FF464-EB29-469A-99EF-1AD05286B337}" destId="{EAC5A67C-E9EE-4B14-A7B0-0518697623B2}" srcOrd="8" destOrd="0" presId="urn:microsoft.com/office/officeart/2005/8/layout/hierarchy2"/>
    <dgm:cxn modelId="{AB5846F0-3861-443C-AEE4-582A9C170F14}" type="presParOf" srcId="{EAC5A67C-E9EE-4B14-A7B0-0518697623B2}" destId="{2C2AF49D-FA2B-4ABF-AFDA-F6424079A6E3}" srcOrd="0" destOrd="0" presId="urn:microsoft.com/office/officeart/2005/8/layout/hierarchy2"/>
    <dgm:cxn modelId="{AD678F4A-5D4B-4312-964E-30A87E0ECB41}" type="presParOf" srcId="{B64FF464-EB29-469A-99EF-1AD05286B337}" destId="{FC744920-2C43-40B8-A0C2-3CE018D34DA0}" srcOrd="9" destOrd="0" presId="urn:microsoft.com/office/officeart/2005/8/layout/hierarchy2"/>
    <dgm:cxn modelId="{A130DCA2-36C2-4718-B91F-BB9708E1C5DB}" type="presParOf" srcId="{FC744920-2C43-40B8-A0C2-3CE018D34DA0}" destId="{93C72B30-CC0B-4A9D-8910-AC0C17DCFC0F}" srcOrd="0" destOrd="0" presId="urn:microsoft.com/office/officeart/2005/8/layout/hierarchy2"/>
    <dgm:cxn modelId="{55244410-F21D-4ACD-8640-B9158A3C26BE}" type="presParOf" srcId="{FC744920-2C43-40B8-A0C2-3CE018D34DA0}" destId="{BB17E5E7-44E4-4B0A-91B4-F5D9C0D8ABE8}" srcOrd="1" destOrd="0" presId="urn:microsoft.com/office/officeart/2005/8/layout/hierarchy2"/>
    <dgm:cxn modelId="{9D9DD157-8AEE-442A-B9B1-4744457D4A6A}" type="presParOf" srcId="{B64FF464-EB29-469A-99EF-1AD05286B337}" destId="{AC0D608C-97E3-4FCB-A3C1-44E3A6382D73}" srcOrd="10" destOrd="0" presId="urn:microsoft.com/office/officeart/2005/8/layout/hierarchy2"/>
    <dgm:cxn modelId="{61AA69E2-C9B3-4590-978F-EF12EDB220EF}" type="presParOf" srcId="{AC0D608C-97E3-4FCB-A3C1-44E3A6382D73}" destId="{9B90D33B-EE3F-4ECC-A2D5-E94A1171D09A}" srcOrd="0" destOrd="0" presId="urn:microsoft.com/office/officeart/2005/8/layout/hierarchy2"/>
    <dgm:cxn modelId="{8CD8D920-A21F-42DE-8C18-F51D17A8F488}" type="presParOf" srcId="{B64FF464-EB29-469A-99EF-1AD05286B337}" destId="{0123FA51-AE04-49DE-AF19-0EB108B04285}" srcOrd="11" destOrd="0" presId="urn:microsoft.com/office/officeart/2005/8/layout/hierarchy2"/>
    <dgm:cxn modelId="{1E104E5C-F6F1-484A-BF6F-340158822D28}" type="presParOf" srcId="{0123FA51-AE04-49DE-AF19-0EB108B04285}" destId="{C19473F1-80FE-41B8-A001-5C3019B3132D}" srcOrd="0" destOrd="0" presId="urn:microsoft.com/office/officeart/2005/8/layout/hierarchy2"/>
    <dgm:cxn modelId="{02C5D8E1-7C28-40CE-9DDF-1CE820A81178}" type="presParOf" srcId="{0123FA51-AE04-49DE-AF19-0EB108B04285}" destId="{00445792-E5F7-4D3C-A87E-74800C059F8D}" srcOrd="1" destOrd="0" presId="urn:microsoft.com/office/officeart/2005/8/layout/hierarchy2"/>
    <dgm:cxn modelId="{0047BB58-A5F9-4BD0-98CF-7EA7B7D48E2F}" type="presParOf" srcId="{EFB2988B-95F6-4B9C-ABD9-56C1A697EE15}" destId="{13588A57-6C9B-4054-9336-88C517CDCCE8}" srcOrd="4" destOrd="0" presId="urn:microsoft.com/office/officeart/2005/8/layout/hierarchy2"/>
    <dgm:cxn modelId="{BD7B25FA-F389-44EB-A810-523E6EF51858}" type="presParOf" srcId="{13588A57-6C9B-4054-9336-88C517CDCCE8}" destId="{52DFFE22-0525-44A1-960C-7B4E197C8883}" srcOrd="0" destOrd="0" presId="urn:microsoft.com/office/officeart/2005/8/layout/hierarchy2"/>
    <dgm:cxn modelId="{40E3B02B-89B3-44CE-AD5D-8AE474AA935E}" type="presParOf" srcId="{EFB2988B-95F6-4B9C-ABD9-56C1A697EE15}" destId="{8CCD8BD5-6464-476B-8DA3-2A76E2DB964A}" srcOrd="5" destOrd="0" presId="urn:microsoft.com/office/officeart/2005/8/layout/hierarchy2"/>
    <dgm:cxn modelId="{14B267CA-0435-4D2A-91FC-CF000BEC67E6}" type="presParOf" srcId="{8CCD8BD5-6464-476B-8DA3-2A76E2DB964A}" destId="{C4A67EC6-8AFC-4DAB-B4C9-67E17C7D8187}" srcOrd="0" destOrd="0" presId="urn:microsoft.com/office/officeart/2005/8/layout/hierarchy2"/>
    <dgm:cxn modelId="{9ECB705A-2DCA-43A4-9897-550FA41F025F}" type="presParOf" srcId="{8CCD8BD5-6464-476B-8DA3-2A76E2DB964A}" destId="{7D0EA0EF-F62B-4F8A-935A-35BB45783A87}"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E58C51-E50A-4510-9743-F02D5DCAB43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145EE55-A3CD-47B1-936D-176111F61FA0}">
      <dgm:prSet phldrT="[文本]"/>
      <dgm:spPr>
        <a:xfrm rot="16200000">
          <a:off x="-141970" y="1323309"/>
          <a:ext cx="139257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个人博客总体模块设计</a:t>
          </a:r>
        </a:p>
      </dgm:t>
    </dgm:pt>
    <dgm:pt modelId="{3AD434FD-8487-4FF9-99D1-EAFC4B65DE0F}" type="parTrans" cxnId="{775E2268-B327-46DA-845B-BAFED5F34FAD}">
      <dgm:prSet/>
      <dgm:spPr/>
      <dgm:t>
        <a:bodyPr/>
        <a:lstStyle/>
        <a:p>
          <a:endParaRPr lang="zh-CN" altLang="en-US"/>
        </a:p>
      </dgm:t>
    </dgm:pt>
    <dgm:pt modelId="{0C7D6024-C831-404A-988F-EDE09853A6AB}" type="sibTrans" cxnId="{775E2268-B327-46DA-845B-BAFED5F34FAD}">
      <dgm:prSet/>
      <dgm:spPr/>
      <dgm:t>
        <a:bodyPr/>
        <a:lstStyle/>
        <a:p>
          <a:endParaRPr lang="zh-CN" altLang="en-US"/>
        </a:p>
      </dgm:t>
    </dgm:pt>
    <dgm:pt modelId="{9F590EC8-3B12-43BE-822B-81BEDF55E853}">
      <dgm:prSet phldrT="[文本]"/>
      <dgm:spPr>
        <a:xfrm>
          <a:off x="860178" y="661838"/>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前台展示</a:t>
          </a:r>
        </a:p>
      </dgm:t>
    </dgm:pt>
    <dgm:pt modelId="{EDFF41B0-7DAF-4EB1-A062-D6C3A878E6C9}" type="parTrans" cxnId="{199FDF0A-F250-4CC2-8C02-44D68EB5607D}">
      <dgm:prSet/>
      <dgm:spPr>
        <a:xfrm>
          <a:off x="686608" y="794132"/>
          <a:ext cx="173570" cy="661471"/>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1104D96-E8C7-4C34-9FB7-EEE0A0E423F3}" type="sibTrans" cxnId="{199FDF0A-F250-4CC2-8C02-44D68EB5607D}">
      <dgm:prSet/>
      <dgm:spPr/>
      <dgm:t>
        <a:bodyPr/>
        <a:lstStyle/>
        <a:p>
          <a:endParaRPr lang="zh-CN" altLang="en-US"/>
        </a:p>
      </dgm:t>
    </dgm:pt>
    <dgm:pt modelId="{A73DFB27-3AD3-404C-AD8E-AA03D8BC2937}">
      <dgm:prSet phldrT="[文本]"/>
      <dgm:spPr>
        <a:xfrm>
          <a:off x="2943019" y="367"/>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博客分类</a:t>
          </a:r>
        </a:p>
      </dgm:t>
    </dgm:pt>
    <dgm:pt modelId="{814E702A-B099-44C1-B9C8-B0BC46FB9715}" type="parTrans" cxnId="{B0D28713-C690-4A08-B80A-3A1BAE3CEA8A}">
      <dgm:prSet/>
      <dgm:spPr>
        <a:xfrm>
          <a:off x="2769449" y="132661"/>
          <a:ext cx="173570" cy="661471"/>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8D90AC81-951C-44CE-AD1F-320A48E03F77}" type="sibTrans" cxnId="{B0D28713-C690-4A08-B80A-3A1BAE3CEA8A}">
      <dgm:prSet/>
      <dgm:spPr/>
      <dgm:t>
        <a:bodyPr/>
        <a:lstStyle/>
        <a:p>
          <a:endParaRPr lang="zh-CN" altLang="en-US"/>
        </a:p>
      </dgm:t>
    </dgm:pt>
    <dgm:pt modelId="{1C4D5E93-124B-435D-B3CB-E104831E0F8D}">
      <dgm:prSet phldrT="[文本]"/>
      <dgm:spPr>
        <a:xfrm>
          <a:off x="860178" y="1984780"/>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后台管理</a:t>
          </a:r>
        </a:p>
      </dgm:t>
    </dgm:pt>
    <dgm:pt modelId="{DB6BC55B-75CA-46A8-84A0-2FBE3CD24C5A}" type="parTrans" cxnId="{1E0CB08A-3AF8-48CE-8FD9-17D40CEE96AF}">
      <dgm:prSet/>
      <dgm:spPr>
        <a:xfrm>
          <a:off x="686608" y="1455603"/>
          <a:ext cx="173570" cy="661471"/>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D9AB1204-D8C1-45CC-B055-CDFE3681B275}" type="sibTrans" cxnId="{1E0CB08A-3AF8-48CE-8FD9-17D40CEE96AF}">
      <dgm:prSet/>
      <dgm:spPr/>
      <dgm:t>
        <a:bodyPr/>
        <a:lstStyle/>
        <a:p>
          <a:endParaRPr lang="zh-CN" altLang="en-US"/>
        </a:p>
      </dgm:t>
    </dgm:pt>
    <dgm:pt modelId="{EFC731DA-356A-41B1-A257-9AAB55C63043}">
      <dgm:prSet phldrT="[文本]"/>
      <dgm:spPr>
        <a:xfrm>
          <a:off x="1901599" y="1984780"/>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管理员</a:t>
          </a:r>
        </a:p>
      </dgm:t>
    </dgm:pt>
    <dgm:pt modelId="{E512D4E9-FB40-4577-BB27-F3E044D58A2A}" type="parTrans" cxnId="{08963540-392F-4B7A-A7B9-2E886BECFCE1}">
      <dgm:prSet/>
      <dgm:spPr>
        <a:xfrm>
          <a:off x="1728029" y="2071354"/>
          <a:ext cx="173570" cy="91440"/>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3E8C6F3-6E93-45CF-AD31-1FDA6D94AD84}" type="sibTrans" cxnId="{08963540-392F-4B7A-A7B9-2E886BECFCE1}">
      <dgm:prSet/>
      <dgm:spPr/>
      <dgm:t>
        <a:bodyPr/>
        <a:lstStyle/>
        <a:p>
          <a:endParaRPr lang="zh-CN" altLang="en-US"/>
        </a:p>
      </dgm:t>
    </dgm:pt>
    <dgm:pt modelId="{793F3842-FA60-4CAB-AB5B-3C87EA314F5D}">
      <dgm:prSet phldrT="[文本]"/>
      <dgm:spPr>
        <a:xfrm>
          <a:off x="1901599" y="661838"/>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游客</a:t>
          </a:r>
        </a:p>
      </dgm:t>
    </dgm:pt>
    <dgm:pt modelId="{2E9D2B6B-D6CD-4C1F-B2F0-4B8C57BEEBA7}" type="parTrans" cxnId="{9B710D98-5773-40EF-A462-DE022DC8649B}">
      <dgm:prSet/>
      <dgm:spPr>
        <a:xfrm>
          <a:off x="1728029" y="748412"/>
          <a:ext cx="173570" cy="91440"/>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62F36E0-B7F1-4341-98C2-64826A435470}" type="sibTrans" cxnId="{9B710D98-5773-40EF-A462-DE022DC8649B}">
      <dgm:prSet/>
      <dgm:spPr/>
      <dgm:t>
        <a:bodyPr/>
        <a:lstStyle/>
        <a:p>
          <a:endParaRPr lang="zh-CN" altLang="en-US"/>
        </a:p>
      </dgm:t>
    </dgm:pt>
    <dgm:pt modelId="{4A04A422-54F4-478A-8A0A-03E6B3B6CCA2}">
      <dgm:prSet phldrT="[文本]"/>
      <dgm:spPr>
        <a:xfrm>
          <a:off x="2943019" y="1654044"/>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网站运维相关配置</a:t>
          </a:r>
        </a:p>
      </dgm:t>
    </dgm:pt>
    <dgm:pt modelId="{A929AABF-7BCC-4BDC-80C8-DD7F56B9CEB2}" type="parTrans" cxnId="{BFE6C659-9A34-49F4-A668-E0541C4BAA1B}">
      <dgm:prSet/>
      <dgm:spPr>
        <a:xfrm>
          <a:off x="2769449" y="1786339"/>
          <a:ext cx="173570" cy="33073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4D9D8BB-051C-4FB6-B7BB-269D9757E3D8}" type="sibTrans" cxnId="{BFE6C659-9A34-49F4-A668-E0541C4BAA1B}">
      <dgm:prSet/>
      <dgm:spPr/>
      <dgm:t>
        <a:bodyPr/>
        <a:lstStyle/>
        <a:p>
          <a:endParaRPr lang="zh-CN" altLang="en-US"/>
        </a:p>
      </dgm:t>
    </dgm:pt>
    <dgm:pt modelId="{9CC35179-FBC4-43A5-A75A-F87BFBADF883}">
      <dgm:prSet phldrT="[文本]"/>
      <dgm:spPr>
        <a:xfrm>
          <a:off x="2943019" y="1984780"/>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管理网站模块</a:t>
          </a:r>
        </a:p>
      </dgm:t>
    </dgm:pt>
    <dgm:pt modelId="{B80AA814-8D5C-4AAF-9379-A6C181F62F6B}" type="parTrans" cxnId="{3EBB1D37-D0CF-4C46-9335-17753FDEEC24}">
      <dgm:prSet/>
      <dgm:spPr>
        <a:xfrm>
          <a:off x="2769449" y="2071354"/>
          <a:ext cx="173570" cy="91440"/>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B53DFB90-9D37-4BC4-A3FE-CA3B3FBC36D6}" type="sibTrans" cxnId="{3EBB1D37-D0CF-4C46-9335-17753FDEEC24}">
      <dgm:prSet/>
      <dgm:spPr/>
      <dgm:t>
        <a:bodyPr/>
        <a:lstStyle/>
        <a:p>
          <a:endParaRPr lang="zh-CN" altLang="en-US"/>
        </a:p>
      </dgm:t>
    </dgm:pt>
    <dgm:pt modelId="{17CF6EB2-9AA7-4AAD-92F7-74A1C3FE1512}">
      <dgm:prSet phldrT="[文本]"/>
      <dgm:spPr>
        <a:xfrm>
          <a:off x="2943019" y="2315516"/>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维护网站信息</a:t>
          </a:r>
        </a:p>
      </dgm:t>
    </dgm:pt>
    <dgm:pt modelId="{77E95EB2-F0A2-4850-944C-CFEDD65C7F19}" type="parTrans" cxnId="{42513A19-EF32-4575-AC5B-46EBCCD75580}">
      <dgm:prSet/>
      <dgm:spPr>
        <a:xfrm>
          <a:off x="2769449" y="2117074"/>
          <a:ext cx="173570" cy="33073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E738F30B-2818-48E7-9E17-3C967AFFF30E}" type="sibTrans" cxnId="{42513A19-EF32-4575-AC5B-46EBCCD75580}">
      <dgm:prSet/>
      <dgm:spPr/>
      <dgm:t>
        <a:bodyPr/>
        <a:lstStyle/>
        <a:p>
          <a:endParaRPr lang="zh-CN" altLang="en-US"/>
        </a:p>
      </dgm:t>
    </dgm:pt>
    <dgm:pt modelId="{CB51E684-0C84-410B-9FB6-10062E63DC8F}">
      <dgm:prSet phldrT="[文本]"/>
      <dgm:spPr>
        <a:xfrm>
          <a:off x="2943019" y="331102"/>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博客内容</a:t>
          </a:r>
        </a:p>
      </dgm:t>
    </dgm:pt>
    <dgm:pt modelId="{4D578CED-CB80-473E-B90D-459607F9318C}" type="parTrans" cxnId="{24E33E7F-D370-4130-A070-199F9AD47A41}">
      <dgm:prSet/>
      <dgm:spPr>
        <a:xfrm>
          <a:off x="2769449" y="463396"/>
          <a:ext cx="173570" cy="33073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A20D61A-AFF7-4156-A157-4D0002A6833E}" type="sibTrans" cxnId="{24E33E7F-D370-4130-A070-199F9AD47A41}">
      <dgm:prSet/>
      <dgm:spPr/>
      <dgm:t>
        <a:bodyPr/>
        <a:lstStyle/>
        <a:p>
          <a:endParaRPr lang="zh-CN" altLang="en-US"/>
        </a:p>
      </dgm:t>
    </dgm:pt>
    <dgm:pt modelId="{A8B7DCC7-F9CF-4509-9336-B7E7176BED7B}">
      <dgm:prSet phldrT="[文本]"/>
      <dgm:spPr>
        <a:xfrm>
          <a:off x="2943019" y="661838"/>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友情链接</a:t>
          </a:r>
        </a:p>
      </dgm:t>
    </dgm:pt>
    <dgm:pt modelId="{6790EFF1-31F2-491F-A5D6-97AD9B6CE788}" type="sibTrans" cxnId="{27BE0A38-7395-4630-AF25-37B65F78507B}">
      <dgm:prSet/>
      <dgm:spPr/>
      <dgm:t>
        <a:bodyPr/>
        <a:lstStyle/>
        <a:p>
          <a:endParaRPr lang="zh-CN" altLang="en-US"/>
        </a:p>
      </dgm:t>
    </dgm:pt>
    <dgm:pt modelId="{D9AA472E-713D-493B-95F0-14A19EFB4C66}" type="parTrans" cxnId="{27BE0A38-7395-4630-AF25-37B65F78507B}">
      <dgm:prSet/>
      <dgm:spPr>
        <a:xfrm>
          <a:off x="2769449" y="748412"/>
          <a:ext cx="173570" cy="91440"/>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C58E3F2-E325-439C-BC6C-E96928912009}">
      <dgm:prSet phldrT="[文本]"/>
      <dgm:spPr>
        <a:xfrm>
          <a:off x="2943019" y="992573"/>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网站公告</a:t>
          </a:r>
        </a:p>
      </dgm:t>
    </dgm:pt>
    <dgm:pt modelId="{6DD2034D-B6F4-46EC-8433-8E3CD13B1A25}" type="parTrans" cxnId="{2740869C-6D60-4149-9201-7BA8E33C322A}">
      <dgm:prSet/>
      <dgm:spPr>
        <a:xfrm>
          <a:off x="2769449" y="794132"/>
          <a:ext cx="173570" cy="33073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E7B01B93-812C-43EB-BCCA-166848446C26}" type="sibTrans" cxnId="{2740869C-6D60-4149-9201-7BA8E33C322A}">
      <dgm:prSet/>
      <dgm:spPr/>
      <dgm:t>
        <a:bodyPr/>
        <a:lstStyle/>
        <a:p>
          <a:endParaRPr lang="zh-CN" altLang="en-US"/>
        </a:p>
      </dgm:t>
    </dgm:pt>
    <dgm:pt modelId="{5238E569-9C5A-4736-9C8E-ACFC23303181}">
      <dgm:prSet phldrT="[文本]"/>
      <dgm:spPr>
        <a:xfrm>
          <a:off x="2943019" y="1323309"/>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博主信息</a:t>
          </a:r>
        </a:p>
      </dgm:t>
    </dgm:pt>
    <dgm:pt modelId="{EF85CEB2-556C-4380-9E0E-F35F94DCCB73}" type="parTrans" cxnId="{772F47F7-AB3F-4F78-AC82-03BD85B049AC}">
      <dgm:prSet/>
      <dgm:spPr>
        <a:xfrm>
          <a:off x="2769449" y="794132"/>
          <a:ext cx="173570" cy="661471"/>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C2031595-EC02-4F4A-87FB-F71CB1EB3A05}" type="sibTrans" cxnId="{772F47F7-AB3F-4F78-AC82-03BD85B049AC}">
      <dgm:prSet/>
      <dgm:spPr/>
      <dgm:t>
        <a:bodyPr/>
        <a:lstStyle/>
        <a:p>
          <a:endParaRPr lang="zh-CN" altLang="en-US"/>
        </a:p>
      </dgm:t>
    </dgm:pt>
    <dgm:pt modelId="{9A6F2FCD-03F5-4B95-B4CD-4EB5F7B2183D}">
      <dgm:prSet phldrT="[文本]"/>
      <dgm:spPr>
        <a:xfrm>
          <a:off x="3984439" y="1157941"/>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博客分类管理</a:t>
          </a:r>
        </a:p>
      </dgm:t>
    </dgm:pt>
    <dgm:pt modelId="{73FABDA2-368D-42B4-A430-5BEEEB0A5027}" type="parTrans" cxnId="{488411DC-DECB-4F2A-BFB3-BEC6C99770EA}">
      <dgm:prSet/>
      <dgm:spPr>
        <a:xfrm>
          <a:off x="3810869" y="1290235"/>
          <a:ext cx="173570" cy="82683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1F3EBDF-EFAA-4EF0-8245-6F7EE97B567E}" type="sibTrans" cxnId="{488411DC-DECB-4F2A-BFB3-BEC6C99770EA}">
      <dgm:prSet/>
      <dgm:spPr/>
      <dgm:t>
        <a:bodyPr/>
        <a:lstStyle/>
        <a:p>
          <a:endParaRPr lang="zh-CN" altLang="en-US"/>
        </a:p>
      </dgm:t>
    </dgm:pt>
    <dgm:pt modelId="{55762566-C0E8-4F5A-8F08-3AF5FE78E604}">
      <dgm:prSet phldrT="[文本]"/>
      <dgm:spPr>
        <a:xfrm>
          <a:off x="3984439" y="1488677"/>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博客内容管理</a:t>
          </a:r>
        </a:p>
      </dgm:t>
    </dgm:pt>
    <dgm:pt modelId="{5F1243ED-1C85-4972-8C30-950E16D823BC}" type="parTrans" cxnId="{C2FD371B-A01E-405B-954F-7DD693952562}">
      <dgm:prSet/>
      <dgm:spPr>
        <a:xfrm>
          <a:off x="3810869" y="1620971"/>
          <a:ext cx="173570" cy="496103"/>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2B834B4-A315-4C57-8A31-26F3B6AD059B}" type="sibTrans" cxnId="{C2FD371B-A01E-405B-954F-7DD693952562}">
      <dgm:prSet/>
      <dgm:spPr/>
      <dgm:t>
        <a:bodyPr/>
        <a:lstStyle/>
        <a:p>
          <a:endParaRPr lang="zh-CN" altLang="en-US"/>
        </a:p>
      </dgm:t>
    </dgm:pt>
    <dgm:pt modelId="{EF3307D3-BA13-46CF-B788-9DF8297995B0}">
      <dgm:prSet phldrT="[文本]"/>
      <dgm:spPr>
        <a:xfrm>
          <a:off x="3984439" y="2150148"/>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友情链接管理</a:t>
          </a:r>
        </a:p>
      </dgm:t>
    </dgm:pt>
    <dgm:pt modelId="{42D61918-BEA1-4F98-BD27-B7775920C869}" type="parTrans" cxnId="{A9AA3922-658C-43B7-8910-ED4C5EF58FC1}">
      <dgm:prSet/>
      <dgm:spPr>
        <a:xfrm>
          <a:off x="3810869" y="2117074"/>
          <a:ext cx="173570" cy="165367"/>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D5CFB68F-8C3F-4E77-A86F-556593B11FA1}" type="sibTrans" cxnId="{A9AA3922-658C-43B7-8910-ED4C5EF58FC1}">
      <dgm:prSet/>
      <dgm:spPr/>
      <dgm:t>
        <a:bodyPr/>
        <a:lstStyle/>
        <a:p>
          <a:endParaRPr lang="zh-CN" altLang="en-US"/>
        </a:p>
      </dgm:t>
    </dgm:pt>
    <dgm:pt modelId="{ABB90046-EB32-4AB6-90FD-B77F2457D7D1}">
      <dgm:prSet phldrT="[文本]"/>
      <dgm:spPr>
        <a:xfrm>
          <a:off x="3984439" y="2480883"/>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网站公告管理</a:t>
          </a:r>
        </a:p>
      </dgm:t>
    </dgm:pt>
    <dgm:pt modelId="{34EED861-0970-44E3-A1F6-DD720E89234C}" type="parTrans" cxnId="{372382CD-2FCB-49EB-A606-45AF23A7F86E}">
      <dgm:prSet/>
      <dgm:spPr>
        <a:xfrm>
          <a:off x="3810869" y="2117074"/>
          <a:ext cx="173570" cy="496103"/>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56086023-DDF9-4967-A3A6-55E2F45C42A3}" type="sibTrans" cxnId="{372382CD-2FCB-49EB-A606-45AF23A7F86E}">
      <dgm:prSet/>
      <dgm:spPr/>
      <dgm:t>
        <a:bodyPr/>
        <a:lstStyle/>
        <a:p>
          <a:endParaRPr lang="zh-CN" altLang="en-US"/>
        </a:p>
      </dgm:t>
    </dgm:pt>
    <dgm:pt modelId="{EDC31C77-3C62-46E9-813F-9420D4FFE8FD}">
      <dgm:prSet phldrT="[文本]"/>
      <dgm:spPr>
        <a:xfrm>
          <a:off x="3984439" y="2811619"/>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博主信息管理</a:t>
          </a:r>
        </a:p>
      </dgm:t>
    </dgm:pt>
    <dgm:pt modelId="{699A8EC1-93D2-4B1D-8795-773208D17CC2}" type="parTrans" cxnId="{19059FDB-6324-489B-A268-3CD212E4B30E}">
      <dgm:prSet/>
      <dgm:spPr>
        <a:xfrm>
          <a:off x="3810869" y="2117074"/>
          <a:ext cx="173570" cy="82683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C9D7AC0A-2FBA-42BC-9E5D-71706E8484C3}" type="sibTrans" cxnId="{19059FDB-6324-489B-A268-3CD212E4B30E}">
      <dgm:prSet/>
      <dgm:spPr/>
      <dgm:t>
        <a:bodyPr/>
        <a:lstStyle/>
        <a:p>
          <a:endParaRPr lang="zh-CN" altLang="en-US"/>
        </a:p>
      </dgm:t>
    </dgm:pt>
    <dgm:pt modelId="{9C4DAC9B-05FA-48AE-AF29-DD9DD4C4E4B7}">
      <dgm:prSet phldrT="[文本]"/>
      <dgm:spPr>
        <a:xfrm>
          <a:off x="3984439" y="1819412"/>
          <a:ext cx="867850" cy="264588"/>
        </a:xfr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Calibri" panose="020F0502020204030204"/>
              <a:ea typeface="宋体" panose="02010600030101010101" pitchFamily="2" charset="-122"/>
              <a:cs typeface="+mn-cs"/>
            </a:rPr>
            <a:t>博客汇总</a:t>
          </a:r>
        </a:p>
      </dgm:t>
    </dgm:pt>
    <dgm:pt modelId="{DFA8E682-8E95-429D-ACE6-4977950D604A}" type="parTrans" cxnId="{6420CF97-705A-4B25-BE84-ED31B7439352}">
      <dgm:prSet/>
      <dgm:spPr>
        <a:xfrm>
          <a:off x="3810869" y="1951706"/>
          <a:ext cx="173570" cy="165367"/>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B4FC811-1EEB-4B40-B757-30864FBC54B3}" type="sibTrans" cxnId="{6420CF97-705A-4B25-BE84-ED31B7439352}">
      <dgm:prSet/>
      <dgm:spPr/>
      <dgm:t>
        <a:bodyPr/>
        <a:lstStyle/>
        <a:p>
          <a:endParaRPr lang="zh-CN" altLang="en-US"/>
        </a:p>
      </dgm:t>
    </dgm:pt>
    <dgm:pt modelId="{9DA2DBE7-1735-4B36-BB0F-C18A564C31C2}" type="pres">
      <dgm:prSet presAssocID="{5DE58C51-E50A-4510-9743-F02D5DCAB43B}" presName="Name0" presStyleCnt="0">
        <dgm:presLayoutVars>
          <dgm:chPref val="1"/>
          <dgm:dir/>
          <dgm:animOne val="branch"/>
          <dgm:animLvl val="lvl"/>
          <dgm:resizeHandles val="exact"/>
        </dgm:presLayoutVars>
      </dgm:prSet>
      <dgm:spPr/>
      <dgm:t>
        <a:bodyPr/>
        <a:lstStyle/>
        <a:p>
          <a:endParaRPr lang="zh-CN" altLang="en-US"/>
        </a:p>
      </dgm:t>
    </dgm:pt>
    <dgm:pt modelId="{3AE813B3-FD94-49AA-A848-7601666D4E0F}" type="pres">
      <dgm:prSet presAssocID="{F145EE55-A3CD-47B1-936D-176111F61FA0}" presName="root1" presStyleCnt="0"/>
      <dgm:spPr/>
    </dgm:pt>
    <dgm:pt modelId="{B9E99E18-DD27-46A5-96F9-36C7A1C5C524}" type="pres">
      <dgm:prSet presAssocID="{F145EE55-A3CD-47B1-936D-176111F61FA0}" presName="LevelOneTextNode" presStyleLbl="node0" presStyleIdx="0" presStyleCnt="1">
        <dgm:presLayoutVars>
          <dgm:chPref val="3"/>
        </dgm:presLayoutVars>
      </dgm:prSet>
      <dgm:spPr>
        <a:prstGeom prst="rect">
          <a:avLst/>
        </a:prstGeom>
      </dgm:spPr>
      <dgm:t>
        <a:bodyPr/>
        <a:lstStyle/>
        <a:p>
          <a:endParaRPr lang="zh-CN" altLang="en-US"/>
        </a:p>
      </dgm:t>
    </dgm:pt>
    <dgm:pt modelId="{9889E443-4576-484F-A20D-769309A2C091}" type="pres">
      <dgm:prSet presAssocID="{F145EE55-A3CD-47B1-936D-176111F61FA0}" presName="level2hierChild" presStyleCnt="0"/>
      <dgm:spPr/>
    </dgm:pt>
    <dgm:pt modelId="{107E4234-29A5-4AA3-BD8F-8B8BAFF4F662}" type="pres">
      <dgm:prSet presAssocID="{EDFF41B0-7DAF-4EB1-A062-D6C3A878E6C9}" presName="conn2-1" presStyleLbl="parChTrans1D2" presStyleIdx="0" presStyleCnt="2"/>
      <dgm:spPr>
        <a:custGeom>
          <a:avLst/>
          <a:gdLst/>
          <a:ahLst/>
          <a:cxnLst/>
          <a:rect l="0" t="0" r="0" b="0"/>
          <a:pathLst>
            <a:path>
              <a:moveTo>
                <a:pt x="0" y="661471"/>
              </a:moveTo>
              <a:lnTo>
                <a:pt x="86785" y="661471"/>
              </a:lnTo>
              <a:lnTo>
                <a:pt x="86785" y="0"/>
              </a:lnTo>
              <a:lnTo>
                <a:pt x="173570" y="0"/>
              </a:lnTo>
            </a:path>
          </a:pathLst>
        </a:custGeom>
      </dgm:spPr>
      <dgm:t>
        <a:bodyPr/>
        <a:lstStyle/>
        <a:p>
          <a:endParaRPr lang="zh-CN" altLang="en-US"/>
        </a:p>
      </dgm:t>
    </dgm:pt>
    <dgm:pt modelId="{BF7AF1C6-AC65-4741-9218-822A26B98044}" type="pres">
      <dgm:prSet presAssocID="{EDFF41B0-7DAF-4EB1-A062-D6C3A878E6C9}" presName="connTx" presStyleLbl="parChTrans1D2" presStyleIdx="0" presStyleCnt="2"/>
      <dgm:spPr/>
      <dgm:t>
        <a:bodyPr/>
        <a:lstStyle/>
        <a:p>
          <a:endParaRPr lang="zh-CN" altLang="en-US"/>
        </a:p>
      </dgm:t>
    </dgm:pt>
    <dgm:pt modelId="{FE168A8C-F5FC-44F9-9539-F93B7CA60FE5}" type="pres">
      <dgm:prSet presAssocID="{9F590EC8-3B12-43BE-822B-81BEDF55E853}" presName="root2" presStyleCnt="0"/>
      <dgm:spPr/>
    </dgm:pt>
    <dgm:pt modelId="{2C572A5F-401D-4603-A462-9C3415A21E00}" type="pres">
      <dgm:prSet presAssocID="{9F590EC8-3B12-43BE-822B-81BEDF55E853}" presName="LevelTwoTextNode" presStyleLbl="node2" presStyleIdx="0" presStyleCnt="2">
        <dgm:presLayoutVars>
          <dgm:chPref val="3"/>
        </dgm:presLayoutVars>
      </dgm:prSet>
      <dgm:spPr>
        <a:prstGeom prst="rect">
          <a:avLst/>
        </a:prstGeom>
      </dgm:spPr>
      <dgm:t>
        <a:bodyPr/>
        <a:lstStyle/>
        <a:p>
          <a:endParaRPr lang="zh-CN" altLang="en-US"/>
        </a:p>
      </dgm:t>
    </dgm:pt>
    <dgm:pt modelId="{EB0C451B-3C1A-4458-A2BC-E256C11FACC9}" type="pres">
      <dgm:prSet presAssocID="{9F590EC8-3B12-43BE-822B-81BEDF55E853}" presName="level3hierChild" presStyleCnt="0"/>
      <dgm:spPr/>
    </dgm:pt>
    <dgm:pt modelId="{72D9FE92-D72B-499F-9144-DF943384F05D}" type="pres">
      <dgm:prSet presAssocID="{2E9D2B6B-D6CD-4C1F-B2F0-4B8C57BEEBA7}" presName="conn2-1" presStyleLbl="parChTrans1D3" presStyleIdx="0" presStyleCnt="2"/>
      <dgm:spPr>
        <a:custGeom>
          <a:avLst/>
          <a:gdLst/>
          <a:ahLst/>
          <a:cxnLst/>
          <a:rect l="0" t="0" r="0" b="0"/>
          <a:pathLst>
            <a:path>
              <a:moveTo>
                <a:pt x="0" y="45720"/>
              </a:moveTo>
              <a:lnTo>
                <a:pt x="173570" y="45720"/>
              </a:lnTo>
            </a:path>
          </a:pathLst>
        </a:custGeom>
      </dgm:spPr>
      <dgm:t>
        <a:bodyPr/>
        <a:lstStyle/>
        <a:p>
          <a:endParaRPr lang="zh-CN" altLang="en-US"/>
        </a:p>
      </dgm:t>
    </dgm:pt>
    <dgm:pt modelId="{088DE61D-33FE-40F9-9245-FECA85E55493}" type="pres">
      <dgm:prSet presAssocID="{2E9D2B6B-D6CD-4C1F-B2F0-4B8C57BEEBA7}" presName="connTx" presStyleLbl="parChTrans1D3" presStyleIdx="0" presStyleCnt="2"/>
      <dgm:spPr/>
      <dgm:t>
        <a:bodyPr/>
        <a:lstStyle/>
        <a:p>
          <a:endParaRPr lang="zh-CN" altLang="en-US"/>
        </a:p>
      </dgm:t>
    </dgm:pt>
    <dgm:pt modelId="{95C79888-DEBA-49F0-9984-0B55438FA4C2}" type="pres">
      <dgm:prSet presAssocID="{793F3842-FA60-4CAB-AB5B-3C87EA314F5D}" presName="root2" presStyleCnt="0"/>
      <dgm:spPr/>
    </dgm:pt>
    <dgm:pt modelId="{2684E0BB-60A0-47B3-8BEE-7D30845BC288}" type="pres">
      <dgm:prSet presAssocID="{793F3842-FA60-4CAB-AB5B-3C87EA314F5D}" presName="LevelTwoTextNode" presStyleLbl="node3" presStyleIdx="0" presStyleCnt="2">
        <dgm:presLayoutVars>
          <dgm:chPref val="3"/>
        </dgm:presLayoutVars>
      </dgm:prSet>
      <dgm:spPr>
        <a:prstGeom prst="rect">
          <a:avLst/>
        </a:prstGeom>
      </dgm:spPr>
      <dgm:t>
        <a:bodyPr/>
        <a:lstStyle/>
        <a:p>
          <a:endParaRPr lang="zh-CN" altLang="en-US"/>
        </a:p>
      </dgm:t>
    </dgm:pt>
    <dgm:pt modelId="{78C42FB3-B64B-4C16-90B1-230E9CB5610F}" type="pres">
      <dgm:prSet presAssocID="{793F3842-FA60-4CAB-AB5B-3C87EA314F5D}" presName="level3hierChild" presStyleCnt="0"/>
      <dgm:spPr/>
    </dgm:pt>
    <dgm:pt modelId="{C68F03D9-9D29-4846-A807-0579E85CA345}" type="pres">
      <dgm:prSet presAssocID="{814E702A-B099-44C1-B9C8-B0BC46FB9715}" presName="conn2-1" presStyleLbl="parChTrans1D4" presStyleIdx="0" presStyleCnt="14"/>
      <dgm:spPr>
        <a:custGeom>
          <a:avLst/>
          <a:gdLst/>
          <a:ahLst/>
          <a:cxnLst/>
          <a:rect l="0" t="0" r="0" b="0"/>
          <a:pathLst>
            <a:path>
              <a:moveTo>
                <a:pt x="0" y="661471"/>
              </a:moveTo>
              <a:lnTo>
                <a:pt x="86785" y="661471"/>
              </a:lnTo>
              <a:lnTo>
                <a:pt x="86785" y="0"/>
              </a:lnTo>
              <a:lnTo>
                <a:pt x="173570" y="0"/>
              </a:lnTo>
            </a:path>
          </a:pathLst>
        </a:custGeom>
      </dgm:spPr>
      <dgm:t>
        <a:bodyPr/>
        <a:lstStyle/>
        <a:p>
          <a:endParaRPr lang="zh-CN" altLang="en-US"/>
        </a:p>
      </dgm:t>
    </dgm:pt>
    <dgm:pt modelId="{4A192716-1066-4064-9B1E-5BD0B3AD6FE4}" type="pres">
      <dgm:prSet presAssocID="{814E702A-B099-44C1-B9C8-B0BC46FB9715}" presName="connTx" presStyleLbl="parChTrans1D4" presStyleIdx="0" presStyleCnt="14"/>
      <dgm:spPr/>
      <dgm:t>
        <a:bodyPr/>
        <a:lstStyle/>
        <a:p>
          <a:endParaRPr lang="zh-CN" altLang="en-US"/>
        </a:p>
      </dgm:t>
    </dgm:pt>
    <dgm:pt modelId="{6D3AAFF4-A5F9-429D-91D2-DEC1E26B1F33}" type="pres">
      <dgm:prSet presAssocID="{A73DFB27-3AD3-404C-AD8E-AA03D8BC2937}" presName="root2" presStyleCnt="0"/>
      <dgm:spPr/>
    </dgm:pt>
    <dgm:pt modelId="{C14C533F-5935-4CD4-8F97-C80DF1B7697C}" type="pres">
      <dgm:prSet presAssocID="{A73DFB27-3AD3-404C-AD8E-AA03D8BC2937}" presName="LevelTwoTextNode" presStyleLbl="node4" presStyleIdx="0" presStyleCnt="14">
        <dgm:presLayoutVars>
          <dgm:chPref val="3"/>
        </dgm:presLayoutVars>
      </dgm:prSet>
      <dgm:spPr>
        <a:prstGeom prst="rect">
          <a:avLst/>
        </a:prstGeom>
      </dgm:spPr>
      <dgm:t>
        <a:bodyPr/>
        <a:lstStyle/>
        <a:p>
          <a:endParaRPr lang="zh-CN" altLang="en-US"/>
        </a:p>
      </dgm:t>
    </dgm:pt>
    <dgm:pt modelId="{C51648B9-8195-4261-8781-494776AA6D67}" type="pres">
      <dgm:prSet presAssocID="{A73DFB27-3AD3-404C-AD8E-AA03D8BC2937}" presName="level3hierChild" presStyleCnt="0"/>
      <dgm:spPr/>
    </dgm:pt>
    <dgm:pt modelId="{36E8145A-9AC6-43CC-B89E-1B9D51378E5C}" type="pres">
      <dgm:prSet presAssocID="{4D578CED-CB80-473E-B90D-459607F9318C}" presName="conn2-1" presStyleLbl="parChTrans1D4" presStyleIdx="1" presStyleCnt="14"/>
      <dgm:spPr>
        <a:custGeom>
          <a:avLst/>
          <a:gdLst/>
          <a:ahLst/>
          <a:cxnLst/>
          <a:rect l="0" t="0" r="0" b="0"/>
          <a:pathLst>
            <a:path>
              <a:moveTo>
                <a:pt x="0" y="330735"/>
              </a:moveTo>
              <a:lnTo>
                <a:pt x="86785" y="330735"/>
              </a:lnTo>
              <a:lnTo>
                <a:pt x="86785" y="0"/>
              </a:lnTo>
              <a:lnTo>
                <a:pt x="173570" y="0"/>
              </a:lnTo>
            </a:path>
          </a:pathLst>
        </a:custGeom>
      </dgm:spPr>
      <dgm:t>
        <a:bodyPr/>
        <a:lstStyle/>
        <a:p>
          <a:endParaRPr lang="zh-CN" altLang="en-US"/>
        </a:p>
      </dgm:t>
    </dgm:pt>
    <dgm:pt modelId="{2A2C0527-8A00-417D-A4A0-CEE3180F13DA}" type="pres">
      <dgm:prSet presAssocID="{4D578CED-CB80-473E-B90D-459607F9318C}" presName="connTx" presStyleLbl="parChTrans1D4" presStyleIdx="1" presStyleCnt="14"/>
      <dgm:spPr/>
      <dgm:t>
        <a:bodyPr/>
        <a:lstStyle/>
        <a:p>
          <a:endParaRPr lang="zh-CN" altLang="en-US"/>
        </a:p>
      </dgm:t>
    </dgm:pt>
    <dgm:pt modelId="{85CCF29F-F827-411E-ABFA-5B03B6ACC394}" type="pres">
      <dgm:prSet presAssocID="{CB51E684-0C84-410B-9FB6-10062E63DC8F}" presName="root2" presStyleCnt="0"/>
      <dgm:spPr/>
    </dgm:pt>
    <dgm:pt modelId="{60869CE2-4AA7-4550-B7F6-64242E8BCD6A}" type="pres">
      <dgm:prSet presAssocID="{CB51E684-0C84-410B-9FB6-10062E63DC8F}" presName="LevelTwoTextNode" presStyleLbl="node4" presStyleIdx="1" presStyleCnt="14">
        <dgm:presLayoutVars>
          <dgm:chPref val="3"/>
        </dgm:presLayoutVars>
      </dgm:prSet>
      <dgm:spPr>
        <a:prstGeom prst="rect">
          <a:avLst/>
        </a:prstGeom>
      </dgm:spPr>
      <dgm:t>
        <a:bodyPr/>
        <a:lstStyle/>
        <a:p>
          <a:endParaRPr lang="zh-CN" altLang="en-US"/>
        </a:p>
      </dgm:t>
    </dgm:pt>
    <dgm:pt modelId="{5FF19684-D879-47AA-A15A-18914DDFBA47}" type="pres">
      <dgm:prSet presAssocID="{CB51E684-0C84-410B-9FB6-10062E63DC8F}" presName="level3hierChild" presStyleCnt="0"/>
      <dgm:spPr/>
    </dgm:pt>
    <dgm:pt modelId="{691DB2A0-3272-47C3-A178-91FBE4ABD446}" type="pres">
      <dgm:prSet presAssocID="{D9AA472E-713D-493B-95F0-14A19EFB4C66}" presName="conn2-1" presStyleLbl="parChTrans1D4" presStyleIdx="2" presStyleCnt="14"/>
      <dgm:spPr>
        <a:custGeom>
          <a:avLst/>
          <a:gdLst/>
          <a:ahLst/>
          <a:cxnLst/>
          <a:rect l="0" t="0" r="0" b="0"/>
          <a:pathLst>
            <a:path>
              <a:moveTo>
                <a:pt x="0" y="45720"/>
              </a:moveTo>
              <a:lnTo>
                <a:pt x="173570" y="45720"/>
              </a:lnTo>
            </a:path>
          </a:pathLst>
        </a:custGeom>
      </dgm:spPr>
      <dgm:t>
        <a:bodyPr/>
        <a:lstStyle/>
        <a:p>
          <a:endParaRPr lang="zh-CN" altLang="en-US"/>
        </a:p>
      </dgm:t>
    </dgm:pt>
    <dgm:pt modelId="{1D293481-9E78-4DE4-9B6C-B49BB92BB973}" type="pres">
      <dgm:prSet presAssocID="{D9AA472E-713D-493B-95F0-14A19EFB4C66}" presName="connTx" presStyleLbl="parChTrans1D4" presStyleIdx="2" presStyleCnt="14"/>
      <dgm:spPr/>
      <dgm:t>
        <a:bodyPr/>
        <a:lstStyle/>
        <a:p>
          <a:endParaRPr lang="zh-CN" altLang="en-US"/>
        </a:p>
      </dgm:t>
    </dgm:pt>
    <dgm:pt modelId="{E071C42A-95BC-4E31-8869-87BE05A0458A}" type="pres">
      <dgm:prSet presAssocID="{A8B7DCC7-F9CF-4509-9336-B7E7176BED7B}" presName="root2" presStyleCnt="0"/>
      <dgm:spPr/>
    </dgm:pt>
    <dgm:pt modelId="{5BE82B2E-D3A8-4393-8D00-BFDA51A88BB9}" type="pres">
      <dgm:prSet presAssocID="{A8B7DCC7-F9CF-4509-9336-B7E7176BED7B}" presName="LevelTwoTextNode" presStyleLbl="node4" presStyleIdx="2" presStyleCnt="14">
        <dgm:presLayoutVars>
          <dgm:chPref val="3"/>
        </dgm:presLayoutVars>
      </dgm:prSet>
      <dgm:spPr>
        <a:prstGeom prst="rect">
          <a:avLst/>
        </a:prstGeom>
      </dgm:spPr>
      <dgm:t>
        <a:bodyPr/>
        <a:lstStyle/>
        <a:p>
          <a:endParaRPr lang="zh-CN" altLang="en-US"/>
        </a:p>
      </dgm:t>
    </dgm:pt>
    <dgm:pt modelId="{F45C9848-D241-44F6-B3E8-3C0E01DA8B0B}" type="pres">
      <dgm:prSet presAssocID="{A8B7DCC7-F9CF-4509-9336-B7E7176BED7B}" presName="level3hierChild" presStyleCnt="0"/>
      <dgm:spPr/>
    </dgm:pt>
    <dgm:pt modelId="{AB6319AE-83F3-45EB-A967-79BEB535B5CC}" type="pres">
      <dgm:prSet presAssocID="{6DD2034D-B6F4-46EC-8433-8E3CD13B1A25}" presName="conn2-1" presStyleLbl="parChTrans1D4" presStyleIdx="3" presStyleCnt="14"/>
      <dgm:spPr>
        <a:custGeom>
          <a:avLst/>
          <a:gdLst/>
          <a:ahLst/>
          <a:cxnLst/>
          <a:rect l="0" t="0" r="0" b="0"/>
          <a:pathLst>
            <a:path>
              <a:moveTo>
                <a:pt x="0" y="0"/>
              </a:moveTo>
              <a:lnTo>
                <a:pt x="86785" y="0"/>
              </a:lnTo>
              <a:lnTo>
                <a:pt x="86785" y="330735"/>
              </a:lnTo>
              <a:lnTo>
                <a:pt x="173570" y="330735"/>
              </a:lnTo>
            </a:path>
          </a:pathLst>
        </a:custGeom>
      </dgm:spPr>
      <dgm:t>
        <a:bodyPr/>
        <a:lstStyle/>
        <a:p>
          <a:endParaRPr lang="zh-CN" altLang="en-US"/>
        </a:p>
      </dgm:t>
    </dgm:pt>
    <dgm:pt modelId="{56E543A5-7369-4E14-BF68-FCA44DDBC3F2}" type="pres">
      <dgm:prSet presAssocID="{6DD2034D-B6F4-46EC-8433-8E3CD13B1A25}" presName="connTx" presStyleLbl="parChTrans1D4" presStyleIdx="3" presStyleCnt="14"/>
      <dgm:spPr/>
      <dgm:t>
        <a:bodyPr/>
        <a:lstStyle/>
        <a:p>
          <a:endParaRPr lang="zh-CN" altLang="en-US"/>
        </a:p>
      </dgm:t>
    </dgm:pt>
    <dgm:pt modelId="{35658A62-003E-4E2E-B9C0-C5CE0C451AE8}" type="pres">
      <dgm:prSet presAssocID="{AC58E3F2-E325-439C-BC6C-E96928912009}" presName="root2" presStyleCnt="0"/>
      <dgm:spPr/>
    </dgm:pt>
    <dgm:pt modelId="{D9193DDB-1438-44FC-93C4-8CFADA38A611}" type="pres">
      <dgm:prSet presAssocID="{AC58E3F2-E325-439C-BC6C-E96928912009}" presName="LevelTwoTextNode" presStyleLbl="node4" presStyleIdx="3" presStyleCnt="14">
        <dgm:presLayoutVars>
          <dgm:chPref val="3"/>
        </dgm:presLayoutVars>
      </dgm:prSet>
      <dgm:spPr>
        <a:prstGeom prst="rect">
          <a:avLst/>
        </a:prstGeom>
      </dgm:spPr>
      <dgm:t>
        <a:bodyPr/>
        <a:lstStyle/>
        <a:p>
          <a:endParaRPr lang="zh-CN" altLang="en-US"/>
        </a:p>
      </dgm:t>
    </dgm:pt>
    <dgm:pt modelId="{712B0E80-5880-4D6D-8228-0EB0AFE709F4}" type="pres">
      <dgm:prSet presAssocID="{AC58E3F2-E325-439C-BC6C-E96928912009}" presName="level3hierChild" presStyleCnt="0"/>
      <dgm:spPr/>
    </dgm:pt>
    <dgm:pt modelId="{8CD74630-8863-463E-AFCE-50FE79D89400}" type="pres">
      <dgm:prSet presAssocID="{EF85CEB2-556C-4380-9E0E-F35F94DCCB73}" presName="conn2-1" presStyleLbl="parChTrans1D4" presStyleIdx="4" presStyleCnt="14"/>
      <dgm:spPr>
        <a:custGeom>
          <a:avLst/>
          <a:gdLst/>
          <a:ahLst/>
          <a:cxnLst/>
          <a:rect l="0" t="0" r="0" b="0"/>
          <a:pathLst>
            <a:path>
              <a:moveTo>
                <a:pt x="0" y="0"/>
              </a:moveTo>
              <a:lnTo>
                <a:pt x="86785" y="0"/>
              </a:lnTo>
              <a:lnTo>
                <a:pt x="86785" y="661471"/>
              </a:lnTo>
              <a:lnTo>
                <a:pt x="173570" y="661471"/>
              </a:lnTo>
            </a:path>
          </a:pathLst>
        </a:custGeom>
      </dgm:spPr>
      <dgm:t>
        <a:bodyPr/>
        <a:lstStyle/>
        <a:p>
          <a:endParaRPr lang="zh-CN" altLang="en-US"/>
        </a:p>
      </dgm:t>
    </dgm:pt>
    <dgm:pt modelId="{8FB30A05-351B-47A8-AD1B-736060E61265}" type="pres">
      <dgm:prSet presAssocID="{EF85CEB2-556C-4380-9E0E-F35F94DCCB73}" presName="connTx" presStyleLbl="parChTrans1D4" presStyleIdx="4" presStyleCnt="14"/>
      <dgm:spPr/>
      <dgm:t>
        <a:bodyPr/>
        <a:lstStyle/>
        <a:p>
          <a:endParaRPr lang="zh-CN" altLang="en-US"/>
        </a:p>
      </dgm:t>
    </dgm:pt>
    <dgm:pt modelId="{CC37BEE6-CDBE-40A4-BAF5-95B62193923F}" type="pres">
      <dgm:prSet presAssocID="{5238E569-9C5A-4736-9C8E-ACFC23303181}" presName="root2" presStyleCnt="0"/>
      <dgm:spPr/>
    </dgm:pt>
    <dgm:pt modelId="{27D8471D-0BE2-4400-B843-679CB2C3610E}" type="pres">
      <dgm:prSet presAssocID="{5238E569-9C5A-4736-9C8E-ACFC23303181}" presName="LevelTwoTextNode" presStyleLbl="node4" presStyleIdx="4" presStyleCnt="14">
        <dgm:presLayoutVars>
          <dgm:chPref val="3"/>
        </dgm:presLayoutVars>
      </dgm:prSet>
      <dgm:spPr>
        <a:prstGeom prst="rect">
          <a:avLst/>
        </a:prstGeom>
      </dgm:spPr>
      <dgm:t>
        <a:bodyPr/>
        <a:lstStyle/>
        <a:p>
          <a:endParaRPr lang="zh-CN" altLang="en-US"/>
        </a:p>
      </dgm:t>
    </dgm:pt>
    <dgm:pt modelId="{AAE25F12-EC47-4933-B401-7190EE06FC6A}" type="pres">
      <dgm:prSet presAssocID="{5238E569-9C5A-4736-9C8E-ACFC23303181}" presName="level3hierChild" presStyleCnt="0"/>
      <dgm:spPr/>
    </dgm:pt>
    <dgm:pt modelId="{DDD59A63-8CB1-4C9E-94A9-90799B21D4E4}" type="pres">
      <dgm:prSet presAssocID="{DB6BC55B-75CA-46A8-84A0-2FBE3CD24C5A}" presName="conn2-1" presStyleLbl="parChTrans1D2" presStyleIdx="1" presStyleCnt="2"/>
      <dgm:spPr>
        <a:custGeom>
          <a:avLst/>
          <a:gdLst/>
          <a:ahLst/>
          <a:cxnLst/>
          <a:rect l="0" t="0" r="0" b="0"/>
          <a:pathLst>
            <a:path>
              <a:moveTo>
                <a:pt x="0" y="0"/>
              </a:moveTo>
              <a:lnTo>
                <a:pt x="86785" y="0"/>
              </a:lnTo>
              <a:lnTo>
                <a:pt x="86785" y="661471"/>
              </a:lnTo>
              <a:lnTo>
                <a:pt x="173570" y="661471"/>
              </a:lnTo>
            </a:path>
          </a:pathLst>
        </a:custGeom>
      </dgm:spPr>
      <dgm:t>
        <a:bodyPr/>
        <a:lstStyle/>
        <a:p>
          <a:endParaRPr lang="zh-CN" altLang="en-US"/>
        </a:p>
      </dgm:t>
    </dgm:pt>
    <dgm:pt modelId="{EA0F7311-F867-437A-908A-1CE629928A30}" type="pres">
      <dgm:prSet presAssocID="{DB6BC55B-75CA-46A8-84A0-2FBE3CD24C5A}" presName="connTx" presStyleLbl="parChTrans1D2" presStyleIdx="1" presStyleCnt="2"/>
      <dgm:spPr/>
      <dgm:t>
        <a:bodyPr/>
        <a:lstStyle/>
        <a:p>
          <a:endParaRPr lang="zh-CN" altLang="en-US"/>
        </a:p>
      </dgm:t>
    </dgm:pt>
    <dgm:pt modelId="{89E3801B-5D9B-4760-A0E9-CB397251E809}" type="pres">
      <dgm:prSet presAssocID="{1C4D5E93-124B-435D-B3CB-E104831E0F8D}" presName="root2" presStyleCnt="0"/>
      <dgm:spPr/>
    </dgm:pt>
    <dgm:pt modelId="{F44A7AB2-78B6-4BC4-8A58-B428BDC3511C}" type="pres">
      <dgm:prSet presAssocID="{1C4D5E93-124B-435D-B3CB-E104831E0F8D}" presName="LevelTwoTextNode" presStyleLbl="node2" presStyleIdx="1" presStyleCnt="2">
        <dgm:presLayoutVars>
          <dgm:chPref val="3"/>
        </dgm:presLayoutVars>
      </dgm:prSet>
      <dgm:spPr>
        <a:prstGeom prst="rect">
          <a:avLst/>
        </a:prstGeom>
      </dgm:spPr>
      <dgm:t>
        <a:bodyPr/>
        <a:lstStyle/>
        <a:p>
          <a:endParaRPr lang="zh-CN" altLang="en-US"/>
        </a:p>
      </dgm:t>
    </dgm:pt>
    <dgm:pt modelId="{6431C2B1-F540-49D5-BED3-04999E37F959}" type="pres">
      <dgm:prSet presAssocID="{1C4D5E93-124B-435D-B3CB-E104831E0F8D}" presName="level3hierChild" presStyleCnt="0"/>
      <dgm:spPr/>
    </dgm:pt>
    <dgm:pt modelId="{B027C441-D134-477C-BC43-1C831B7CEFE5}" type="pres">
      <dgm:prSet presAssocID="{E512D4E9-FB40-4577-BB27-F3E044D58A2A}" presName="conn2-1" presStyleLbl="parChTrans1D3" presStyleIdx="1" presStyleCnt="2"/>
      <dgm:spPr>
        <a:custGeom>
          <a:avLst/>
          <a:gdLst/>
          <a:ahLst/>
          <a:cxnLst/>
          <a:rect l="0" t="0" r="0" b="0"/>
          <a:pathLst>
            <a:path>
              <a:moveTo>
                <a:pt x="0" y="45720"/>
              </a:moveTo>
              <a:lnTo>
                <a:pt x="173570" y="45720"/>
              </a:lnTo>
            </a:path>
          </a:pathLst>
        </a:custGeom>
      </dgm:spPr>
      <dgm:t>
        <a:bodyPr/>
        <a:lstStyle/>
        <a:p>
          <a:endParaRPr lang="zh-CN" altLang="en-US"/>
        </a:p>
      </dgm:t>
    </dgm:pt>
    <dgm:pt modelId="{C3B5E408-897D-449A-80EE-83E41D0B695B}" type="pres">
      <dgm:prSet presAssocID="{E512D4E9-FB40-4577-BB27-F3E044D58A2A}" presName="connTx" presStyleLbl="parChTrans1D3" presStyleIdx="1" presStyleCnt="2"/>
      <dgm:spPr/>
      <dgm:t>
        <a:bodyPr/>
        <a:lstStyle/>
        <a:p>
          <a:endParaRPr lang="zh-CN" altLang="en-US"/>
        </a:p>
      </dgm:t>
    </dgm:pt>
    <dgm:pt modelId="{92E0C8B0-098A-4A36-9632-5EADCFA1F721}" type="pres">
      <dgm:prSet presAssocID="{EFC731DA-356A-41B1-A257-9AAB55C63043}" presName="root2" presStyleCnt="0"/>
      <dgm:spPr/>
    </dgm:pt>
    <dgm:pt modelId="{04622FBA-4705-4C66-B56B-B52B5249BBFF}" type="pres">
      <dgm:prSet presAssocID="{EFC731DA-356A-41B1-A257-9AAB55C63043}" presName="LevelTwoTextNode" presStyleLbl="node3" presStyleIdx="1" presStyleCnt="2">
        <dgm:presLayoutVars>
          <dgm:chPref val="3"/>
        </dgm:presLayoutVars>
      </dgm:prSet>
      <dgm:spPr>
        <a:prstGeom prst="rect">
          <a:avLst/>
        </a:prstGeom>
      </dgm:spPr>
      <dgm:t>
        <a:bodyPr/>
        <a:lstStyle/>
        <a:p>
          <a:endParaRPr lang="zh-CN" altLang="en-US"/>
        </a:p>
      </dgm:t>
    </dgm:pt>
    <dgm:pt modelId="{E3D78045-7AAD-455B-B1B5-D2F57EE00F9C}" type="pres">
      <dgm:prSet presAssocID="{EFC731DA-356A-41B1-A257-9AAB55C63043}" presName="level3hierChild" presStyleCnt="0"/>
      <dgm:spPr/>
    </dgm:pt>
    <dgm:pt modelId="{AC1EF129-4671-41B8-B83B-500A86E18C95}" type="pres">
      <dgm:prSet presAssocID="{A929AABF-7BCC-4BDC-80C8-DD7F56B9CEB2}" presName="conn2-1" presStyleLbl="parChTrans1D4" presStyleIdx="5" presStyleCnt="14"/>
      <dgm:spPr>
        <a:custGeom>
          <a:avLst/>
          <a:gdLst/>
          <a:ahLst/>
          <a:cxnLst/>
          <a:rect l="0" t="0" r="0" b="0"/>
          <a:pathLst>
            <a:path>
              <a:moveTo>
                <a:pt x="0" y="330735"/>
              </a:moveTo>
              <a:lnTo>
                <a:pt x="86785" y="330735"/>
              </a:lnTo>
              <a:lnTo>
                <a:pt x="86785" y="0"/>
              </a:lnTo>
              <a:lnTo>
                <a:pt x="173570" y="0"/>
              </a:lnTo>
            </a:path>
          </a:pathLst>
        </a:custGeom>
      </dgm:spPr>
      <dgm:t>
        <a:bodyPr/>
        <a:lstStyle/>
        <a:p>
          <a:endParaRPr lang="zh-CN" altLang="en-US"/>
        </a:p>
      </dgm:t>
    </dgm:pt>
    <dgm:pt modelId="{164B1956-AAFD-419D-87C8-17754B191C81}" type="pres">
      <dgm:prSet presAssocID="{A929AABF-7BCC-4BDC-80C8-DD7F56B9CEB2}" presName="connTx" presStyleLbl="parChTrans1D4" presStyleIdx="5" presStyleCnt="14"/>
      <dgm:spPr/>
      <dgm:t>
        <a:bodyPr/>
        <a:lstStyle/>
        <a:p>
          <a:endParaRPr lang="zh-CN" altLang="en-US"/>
        </a:p>
      </dgm:t>
    </dgm:pt>
    <dgm:pt modelId="{CFBC24BD-1DA2-46A5-A0FB-E142CFDAEEAE}" type="pres">
      <dgm:prSet presAssocID="{4A04A422-54F4-478A-8A0A-03E6B3B6CCA2}" presName="root2" presStyleCnt="0"/>
      <dgm:spPr/>
    </dgm:pt>
    <dgm:pt modelId="{ECFBBE8A-9C49-4359-B03D-329F96C6926E}" type="pres">
      <dgm:prSet presAssocID="{4A04A422-54F4-478A-8A0A-03E6B3B6CCA2}" presName="LevelTwoTextNode" presStyleLbl="node4" presStyleIdx="5" presStyleCnt="14">
        <dgm:presLayoutVars>
          <dgm:chPref val="3"/>
        </dgm:presLayoutVars>
      </dgm:prSet>
      <dgm:spPr>
        <a:prstGeom prst="rect">
          <a:avLst/>
        </a:prstGeom>
      </dgm:spPr>
      <dgm:t>
        <a:bodyPr/>
        <a:lstStyle/>
        <a:p>
          <a:endParaRPr lang="zh-CN" altLang="en-US"/>
        </a:p>
      </dgm:t>
    </dgm:pt>
    <dgm:pt modelId="{54677AD0-01E8-420A-BAE7-AFB6352FD610}" type="pres">
      <dgm:prSet presAssocID="{4A04A422-54F4-478A-8A0A-03E6B3B6CCA2}" presName="level3hierChild" presStyleCnt="0"/>
      <dgm:spPr/>
    </dgm:pt>
    <dgm:pt modelId="{25267ECC-7EB5-46A9-A976-08659B8ACF98}" type="pres">
      <dgm:prSet presAssocID="{B80AA814-8D5C-4AAF-9379-A6C181F62F6B}" presName="conn2-1" presStyleLbl="parChTrans1D4" presStyleIdx="6" presStyleCnt="14"/>
      <dgm:spPr>
        <a:custGeom>
          <a:avLst/>
          <a:gdLst/>
          <a:ahLst/>
          <a:cxnLst/>
          <a:rect l="0" t="0" r="0" b="0"/>
          <a:pathLst>
            <a:path>
              <a:moveTo>
                <a:pt x="0" y="45720"/>
              </a:moveTo>
              <a:lnTo>
                <a:pt x="173570" y="45720"/>
              </a:lnTo>
            </a:path>
          </a:pathLst>
        </a:custGeom>
      </dgm:spPr>
      <dgm:t>
        <a:bodyPr/>
        <a:lstStyle/>
        <a:p>
          <a:endParaRPr lang="zh-CN" altLang="en-US"/>
        </a:p>
      </dgm:t>
    </dgm:pt>
    <dgm:pt modelId="{53483679-5B7B-498D-9906-E7B632B9CDB5}" type="pres">
      <dgm:prSet presAssocID="{B80AA814-8D5C-4AAF-9379-A6C181F62F6B}" presName="connTx" presStyleLbl="parChTrans1D4" presStyleIdx="6" presStyleCnt="14"/>
      <dgm:spPr/>
      <dgm:t>
        <a:bodyPr/>
        <a:lstStyle/>
        <a:p>
          <a:endParaRPr lang="zh-CN" altLang="en-US"/>
        </a:p>
      </dgm:t>
    </dgm:pt>
    <dgm:pt modelId="{E660FC18-D409-47EB-AC30-5F1F9C4F5BED}" type="pres">
      <dgm:prSet presAssocID="{9CC35179-FBC4-43A5-A75A-F87BFBADF883}" presName="root2" presStyleCnt="0"/>
      <dgm:spPr/>
    </dgm:pt>
    <dgm:pt modelId="{954BFA09-2111-4A8A-B362-51D747F74E24}" type="pres">
      <dgm:prSet presAssocID="{9CC35179-FBC4-43A5-A75A-F87BFBADF883}" presName="LevelTwoTextNode" presStyleLbl="node4" presStyleIdx="6" presStyleCnt="14">
        <dgm:presLayoutVars>
          <dgm:chPref val="3"/>
        </dgm:presLayoutVars>
      </dgm:prSet>
      <dgm:spPr>
        <a:prstGeom prst="rect">
          <a:avLst/>
        </a:prstGeom>
      </dgm:spPr>
      <dgm:t>
        <a:bodyPr/>
        <a:lstStyle/>
        <a:p>
          <a:endParaRPr lang="zh-CN" altLang="en-US"/>
        </a:p>
      </dgm:t>
    </dgm:pt>
    <dgm:pt modelId="{4934CAAC-A376-411F-9D83-DBC39D107F6F}" type="pres">
      <dgm:prSet presAssocID="{9CC35179-FBC4-43A5-A75A-F87BFBADF883}" presName="level3hierChild" presStyleCnt="0"/>
      <dgm:spPr/>
    </dgm:pt>
    <dgm:pt modelId="{2B8C5FAF-31C1-4BF2-ABA9-62237DEE4A26}" type="pres">
      <dgm:prSet presAssocID="{73FABDA2-368D-42B4-A430-5BEEEB0A5027}" presName="conn2-1" presStyleLbl="parChTrans1D4" presStyleIdx="7" presStyleCnt="14"/>
      <dgm:spPr>
        <a:custGeom>
          <a:avLst/>
          <a:gdLst/>
          <a:ahLst/>
          <a:cxnLst/>
          <a:rect l="0" t="0" r="0" b="0"/>
          <a:pathLst>
            <a:path>
              <a:moveTo>
                <a:pt x="0" y="826838"/>
              </a:moveTo>
              <a:lnTo>
                <a:pt x="86785" y="826838"/>
              </a:lnTo>
              <a:lnTo>
                <a:pt x="86785" y="0"/>
              </a:lnTo>
              <a:lnTo>
                <a:pt x="173570" y="0"/>
              </a:lnTo>
            </a:path>
          </a:pathLst>
        </a:custGeom>
      </dgm:spPr>
      <dgm:t>
        <a:bodyPr/>
        <a:lstStyle/>
        <a:p>
          <a:endParaRPr lang="zh-CN" altLang="en-US"/>
        </a:p>
      </dgm:t>
    </dgm:pt>
    <dgm:pt modelId="{7D65F61C-7B56-431B-A896-E0A08FB36395}" type="pres">
      <dgm:prSet presAssocID="{73FABDA2-368D-42B4-A430-5BEEEB0A5027}" presName="connTx" presStyleLbl="parChTrans1D4" presStyleIdx="7" presStyleCnt="14"/>
      <dgm:spPr/>
      <dgm:t>
        <a:bodyPr/>
        <a:lstStyle/>
        <a:p>
          <a:endParaRPr lang="zh-CN" altLang="en-US"/>
        </a:p>
      </dgm:t>
    </dgm:pt>
    <dgm:pt modelId="{7800A853-F774-43C4-B797-CCBBB45F093F}" type="pres">
      <dgm:prSet presAssocID="{9A6F2FCD-03F5-4B95-B4CD-4EB5F7B2183D}" presName="root2" presStyleCnt="0"/>
      <dgm:spPr/>
    </dgm:pt>
    <dgm:pt modelId="{15A516B2-0249-4108-BC8A-6B746568E799}" type="pres">
      <dgm:prSet presAssocID="{9A6F2FCD-03F5-4B95-B4CD-4EB5F7B2183D}" presName="LevelTwoTextNode" presStyleLbl="node4" presStyleIdx="7" presStyleCnt="14">
        <dgm:presLayoutVars>
          <dgm:chPref val="3"/>
        </dgm:presLayoutVars>
      </dgm:prSet>
      <dgm:spPr>
        <a:prstGeom prst="rect">
          <a:avLst/>
        </a:prstGeom>
      </dgm:spPr>
      <dgm:t>
        <a:bodyPr/>
        <a:lstStyle/>
        <a:p>
          <a:endParaRPr lang="zh-CN" altLang="en-US"/>
        </a:p>
      </dgm:t>
    </dgm:pt>
    <dgm:pt modelId="{35159F99-5A9C-4ADC-B12B-E3B147E87A73}" type="pres">
      <dgm:prSet presAssocID="{9A6F2FCD-03F5-4B95-B4CD-4EB5F7B2183D}" presName="level3hierChild" presStyleCnt="0"/>
      <dgm:spPr/>
    </dgm:pt>
    <dgm:pt modelId="{3133A65C-D168-4F0F-BA14-0F340AC55325}" type="pres">
      <dgm:prSet presAssocID="{5F1243ED-1C85-4972-8C30-950E16D823BC}" presName="conn2-1" presStyleLbl="parChTrans1D4" presStyleIdx="8" presStyleCnt="14"/>
      <dgm:spPr>
        <a:custGeom>
          <a:avLst/>
          <a:gdLst/>
          <a:ahLst/>
          <a:cxnLst/>
          <a:rect l="0" t="0" r="0" b="0"/>
          <a:pathLst>
            <a:path>
              <a:moveTo>
                <a:pt x="0" y="496103"/>
              </a:moveTo>
              <a:lnTo>
                <a:pt x="86785" y="496103"/>
              </a:lnTo>
              <a:lnTo>
                <a:pt x="86785" y="0"/>
              </a:lnTo>
              <a:lnTo>
                <a:pt x="173570" y="0"/>
              </a:lnTo>
            </a:path>
          </a:pathLst>
        </a:custGeom>
      </dgm:spPr>
      <dgm:t>
        <a:bodyPr/>
        <a:lstStyle/>
        <a:p>
          <a:endParaRPr lang="zh-CN" altLang="en-US"/>
        </a:p>
      </dgm:t>
    </dgm:pt>
    <dgm:pt modelId="{DFBC828D-3FCB-4B44-8B5E-80179793698D}" type="pres">
      <dgm:prSet presAssocID="{5F1243ED-1C85-4972-8C30-950E16D823BC}" presName="connTx" presStyleLbl="parChTrans1D4" presStyleIdx="8" presStyleCnt="14"/>
      <dgm:spPr/>
      <dgm:t>
        <a:bodyPr/>
        <a:lstStyle/>
        <a:p>
          <a:endParaRPr lang="zh-CN" altLang="en-US"/>
        </a:p>
      </dgm:t>
    </dgm:pt>
    <dgm:pt modelId="{8C94588C-F7F9-4BBF-A792-49F1DA92CD67}" type="pres">
      <dgm:prSet presAssocID="{55762566-C0E8-4F5A-8F08-3AF5FE78E604}" presName="root2" presStyleCnt="0"/>
      <dgm:spPr/>
    </dgm:pt>
    <dgm:pt modelId="{E2BC3AFF-0B3B-4939-824A-89BCF18739D2}" type="pres">
      <dgm:prSet presAssocID="{55762566-C0E8-4F5A-8F08-3AF5FE78E604}" presName="LevelTwoTextNode" presStyleLbl="node4" presStyleIdx="8" presStyleCnt="14">
        <dgm:presLayoutVars>
          <dgm:chPref val="3"/>
        </dgm:presLayoutVars>
      </dgm:prSet>
      <dgm:spPr>
        <a:prstGeom prst="rect">
          <a:avLst/>
        </a:prstGeom>
      </dgm:spPr>
      <dgm:t>
        <a:bodyPr/>
        <a:lstStyle/>
        <a:p>
          <a:endParaRPr lang="zh-CN" altLang="en-US"/>
        </a:p>
      </dgm:t>
    </dgm:pt>
    <dgm:pt modelId="{A202C661-2447-45FE-9498-9A218F0761BF}" type="pres">
      <dgm:prSet presAssocID="{55762566-C0E8-4F5A-8F08-3AF5FE78E604}" presName="level3hierChild" presStyleCnt="0"/>
      <dgm:spPr/>
    </dgm:pt>
    <dgm:pt modelId="{5527B8CB-7AFA-42E7-A5D8-15445ED6FFED}" type="pres">
      <dgm:prSet presAssocID="{DFA8E682-8E95-429D-ACE6-4977950D604A}" presName="conn2-1" presStyleLbl="parChTrans1D4" presStyleIdx="9" presStyleCnt="14"/>
      <dgm:spPr>
        <a:custGeom>
          <a:avLst/>
          <a:gdLst/>
          <a:ahLst/>
          <a:cxnLst/>
          <a:rect l="0" t="0" r="0" b="0"/>
          <a:pathLst>
            <a:path>
              <a:moveTo>
                <a:pt x="0" y="165367"/>
              </a:moveTo>
              <a:lnTo>
                <a:pt x="86785" y="165367"/>
              </a:lnTo>
              <a:lnTo>
                <a:pt x="86785" y="0"/>
              </a:lnTo>
              <a:lnTo>
                <a:pt x="173570" y="0"/>
              </a:lnTo>
            </a:path>
          </a:pathLst>
        </a:custGeom>
      </dgm:spPr>
      <dgm:t>
        <a:bodyPr/>
        <a:lstStyle/>
        <a:p>
          <a:endParaRPr lang="zh-CN" altLang="en-US"/>
        </a:p>
      </dgm:t>
    </dgm:pt>
    <dgm:pt modelId="{C6174C37-2AA7-4614-B1AF-012A208180D8}" type="pres">
      <dgm:prSet presAssocID="{DFA8E682-8E95-429D-ACE6-4977950D604A}" presName="connTx" presStyleLbl="parChTrans1D4" presStyleIdx="9" presStyleCnt="14"/>
      <dgm:spPr/>
      <dgm:t>
        <a:bodyPr/>
        <a:lstStyle/>
        <a:p>
          <a:endParaRPr lang="zh-CN" altLang="en-US"/>
        </a:p>
      </dgm:t>
    </dgm:pt>
    <dgm:pt modelId="{D361B79A-595C-429C-AC47-F8D2FA12AD33}" type="pres">
      <dgm:prSet presAssocID="{9C4DAC9B-05FA-48AE-AF29-DD9DD4C4E4B7}" presName="root2" presStyleCnt="0"/>
      <dgm:spPr/>
    </dgm:pt>
    <dgm:pt modelId="{F525C418-BF42-42E6-B595-F0E73180E07F}" type="pres">
      <dgm:prSet presAssocID="{9C4DAC9B-05FA-48AE-AF29-DD9DD4C4E4B7}" presName="LevelTwoTextNode" presStyleLbl="node4" presStyleIdx="9" presStyleCnt="14">
        <dgm:presLayoutVars>
          <dgm:chPref val="3"/>
        </dgm:presLayoutVars>
      </dgm:prSet>
      <dgm:spPr>
        <a:prstGeom prst="rect">
          <a:avLst/>
        </a:prstGeom>
      </dgm:spPr>
      <dgm:t>
        <a:bodyPr/>
        <a:lstStyle/>
        <a:p>
          <a:endParaRPr lang="zh-CN" altLang="en-US"/>
        </a:p>
      </dgm:t>
    </dgm:pt>
    <dgm:pt modelId="{CEBD96F2-6622-4F44-9F57-E308E95F64A3}" type="pres">
      <dgm:prSet presAssocID="{9C4DAC9B-05FA-48AE-AF29-DD9DD4C4E4B7}" presName="level3hierChild" presStyleCnt="0"/>
      <dgm:spPr/>
    </dgm:pt>
    <dgm:pt modelId="{34644E64-B061-47E4-9B2D-97EB5D588319}" type="pres">
      <dgm:prSet presAssocID="{42D61918-BEA1-4F98-BD27-B7775920C869}" presName="conn2-1" presStyleLbl="parChTrans1D4" presStyleIdx="10" presStyleCnt="14"/>
      <dgm:spPr>
        <a:custGeom>
          <a:avLst/>
          <a:gdLst/>
          <a:ahLst/>
          <a:cxnLst/>
          <a:rect l="0" t="0" r="0" b="0"/>
          <a:pathLst>
            <a:path>
              <a:moveTo>
                <a:pt x="0" y="0"/>
              </a:moveTo>
              <a:lnTo>
                <a:pt x="86785" y="0"/>
              </a:lnTo>
              <a:lnTo>
                <a:pt x="86785" y="165367"/>
              </a:lnTo>
              <a:lnTo>
                <a:pt x="173570" y="165367"/>
              </a:lnTo>
            </a:path>
          </a:pathLst>
        </a:custGeom>
      </dgm:spPr>
      <dgm:t>
        <a:bodyPr/>
        <a:lstStyle/>
        <a:p>
          <a:endParaRPr lang="zh-CN" altLang="en-US"/>
        </a:p>
      </dgm:t>
    </dgm:pt>
    <dgm:pt modelId="{8E8424C7-DFFC-401A-BEF4-B734A5112980}" type="pres">
      <dgm:prSet presAssocID="{42D61918-BEA1-4F98-BD27-B7775920C869}" presName="connTx" presStyleLbl="parChTrans1D4" presStyleIdx="10" presStyleCnt="14"/>
      <dgm:spPr/>
      <dgm:t>
        <a:bodyPr/>
        <a:lstStyle/>
        <a:p>
          <a:endParaRPr lang="zh-CN" altLang="en-US"/>
        </a:p>
      </dgm:t>
    </dgm:pt>
    <dgm:pt modelId="{5E588A48-18DF-429B-B088-D3812C9B8E53}" type="pres">
      <dgm:prSet presAssocID="{EF3307D3-BA13-46CF-B788-9DF8297995B0}" presName="root2" presStyleCnt="0"/>
      <dgm:spPr/>
    </dgm:pt>
    <dgm:pt modelId="{4657AAF0-8E8F-4B46-A9E9-EBBF516CD20C}" type="pres">
      <dgm:prSet presAssocID="{EF3307D3-BA13-46CF-B788-9DF8297995B0}" presName="LevelTwoTextNode" presStyleLbl="node4" presStyleIdx="10" presStyleCnt="14">
        <dgm:presLayoutVars>
          <dgm:chPref val="3"/>
        </dgm:presLayoutVars>
      </dgm:prSet>
      <dgm:spPr>
        <a:prstGeom prst="rect">
          <a:avLst/>
        </a:prstGeom>
      </dgm:spPr>
      <dgm:t>
        <a:bodyPr/>
        <a:lstStyle/>
        <a:p>
          <a:endParaRPr lang="zh-CN" altLang="en-US"/>
        </a:p>
      </dgm:t>
    </dgm:pt>
    <dgm:pt modelId="{3B74CA7E-B45C-46D9-A42B-A5CF61EF95E3}" type="pres">
      <dgm:prSet presAssocID="{EF3307D3-BA13-46CF-B788-9DF8297995B0}" presName="level3hierChild" presStyleCnt="0"/>
      <dgm:spPr/>
    </dgm:pt>
    <dgm:pt modelId="{A9F2E67A-7367-40A3-B1E5-D0AE4477BFEA}" type="pres">
      <dgm:prSet presAssocID="{34EED861-0970-44E3-A1F6-DD720E89234C}" presName="conn2-1" presStyleLbl="parChTrans1D4" presStyleIdx="11" presStyleCnt="14"/>
      <dgm:spPr>
        <a:custGeom>
          <a:avLst/>
          <a:gdLst/>
          <a:ahLst/>
          <a:cxnLst/>
          <a:rect l="0" t="0" r="0" b="0"/>
          <a:pathLst>
            <a:path>
              <a:moveTo>
                <a:pt x="0" y="0"/>
              </a:moveTo>
              <a:lnTo>
                <a:pt x="86785" y="0"/>
              </a:lnTo>
              <a:lnTo>
                <a:pt x="86785" y="496103"/>
              </a:lnTo>
              <a:lnTo>
                <a:pt x="173570" y="496103"/>
              </a:lnTo>
            </a:path>
          </a:pathLst>
        </a:custGeom>
      </dgm:spPr>
      <dgm:t>
        <a:bodyPr/>
        <a:lstStyle/>
        <a:p>
          <a:endParaRPr lang="zh-CN" altLang="en-US"/>
        </a:p>
      </dgm:t>
    </dgm:pt>
    <dgm:pt modelId="{B3172F52-4153-4622-B24B-5C0A3CA85698}" type="pres">
      <dgm:prSet presAssocID="{34EED861-0970-44E3-A1F6-DD720E89234C}" presName="connTx" presStyleLbl="parChTrans1D4" presStyleIdx="11" presStyleCnt="14"/>
      <dgm:spPr/>
      <dgm:t>
        <a:bodyPr/>
        <a:lstStyle/>
        <a:p>
          <a:endParaRPr lang="zh-CN" altLang="en-US"/>
        </a:p>
      </dgm:t>
    </dgm:pt>
    <dgm:pt modelId="{58A78BE6-6663-422C-8908-68ADAD42C245}" type="pres">
      <dgm:prSet presAssocID="{ABB90046-EB32-4AB6-90FD-B77F2457D7D1}" presName="root2" presStyleCnt="0"/>
      <dgm:spPr/>
    </dgm:pt>
    <dgm:pt modelId="{89F948A0-BADC-46C6-9DA9-D087BA602FAC}" type="pres">
      <dgm:prSet presAssocID="{ABB90046-EB32-4AB6-90FD-B77F2457D7D1}" presName="LevelTwoTextNode" presStyleLbl="node4" presStyleIdx="11" presStyleCnt="14">
        <dgm:presLayoutVars>
          <dgm:chPref val="3"/>
        </dgm:presLayoutVars>
      </dgm:prSet>
      <dgm:spPr>
        <a:prstGeom prst="rect">
          <a:avLst/>
        </a:prstGeom>
      </dgm:spPr>
      <dgm:t>
        <a:bodyPr/>
        <a:lstStyle/>
        <a:p>
          <a:endParaRPr lang="zh-CN" altLang="en-US"/>
        </a:p>
      </dgm:t>
    </dgm:pt>
    <dgm:pt modelId="{8FC13592-62D4-4F68-A6CA-F3DBCB44E5BC}" type="pres">
      <dgm:prSet presAssocID="{ABB90046-EB32-4AB6-90FD-B77F2457D7D1}" presName="level3hierChild" presStyleCnt="0"/>
      <dgm:spPr/>
    </dgm:pt>
    <dgm:pt modelId="{B1338046-8E88-41F0-B9CE-31E04BBD17D2}" type="pres">
      <dgm:prSet presAssocID="{699A8EC1-93D2-4B1D-8795-773208D17CC2}" presName="conn2-1" presStyleLbl="parChTrans1D4" presStyleIdx="12" presStyleCnt="14"/>
      <dgm:spPr>
        <a:custGeom>
          <a:avLst/>
          <a:gdLst/>
          <a:ahLst/>
          <a:cxnLst/>
          <a:rect l="0" t="0" r="0" b="0"/>
          <a:pathLst>
            <a:path>
              <a:moveTo>
                <a:pt x="0" y="0"/>
              </a:moveTo>
              <a:lnTo>
                <a:pt x="86785" y="0"/>
              </a:lnTo>
              <a:lnTo>
                <a:pt x="86785" y="826838"/>
              </a:lnTo>
              <a:lnTo>
                <a:pt x="173570" y="826838"/>
              </a:lnTo>
            </a:path>
          </a:pathLst>
        </a:custGeom>
      </dgm:spPr>
      <dgm:t>
        <a:bodyPr/>
        <a:lstStyle/>
        <a:p>
          <a:endParaRPr lang="zh-CN" altLang="en-US"/>
        </a:p>
      </dgm:t>
    </dgm:pt>
    <dgm:pt modelId="{71A0594B-0E57-4293-A580-B48284D0C36E}" type="pres">
      <dgm:prSet presAssocID="{699A8EC1-93D2-4B1D-8795-773208D17CC2}" presName="connTx" presStyleLbl="parChTrans1D4" presStyleIdx="12" presStyleCnt="14"/>
      <dgm:spPr/>
      <dgm:t>
        <a:bodyPr/>
        <a:lstStyle/>
        <a:p>
          <a:endParaRPr lang="zh-CN" altLang="en-US"/>
        </a:p>
      </dgm:t>
    </dgm:pt>
    <dgm:pt modelId="{7924332C-33A0-4627-B474-015A82DD82F2}" type="pres">
      <dgm:prSet presAssocID="{EDC31C77-3C62-46E9-813F-9420D4FFE8FD}" presName="root2" presStyleCnt="0"/>
      <dgm:spPr/>
    </dgm:pt>
    <dgm:pt modelId="{E315BF42-B08E-479A-9DC9-60969618FD05}" type="pres">
      <dgm:prSet presAssocID="{EDC31C77-3C62-46E9-813F-9420D4FFE8FD}" presName="LevelTwoTextNode" presStyleLbl="node4" presStyleIdx="12" presStyleCnt="14">
        <dgm:presLayoutVars>
          <dgm:chPref val="3"/>
        </dgm:presLayoutVars>
      </dgm:prSet>
      <dgm:spPr>
        <a:prstGeom prst="rect">
          <a:avLst/>
        </a:prstGeom>
      </dgm:spPr>
      <dgm:t>
        <a:bodyPr/>
        <a:lstStyle/>
        <a:p>
          <a:endParaRPr lang="zh-CN" altLang="en-US"/>
        </a:p>
      </dgm:t>
    </dgm:pt>
    <dgm:pt modelId="{E734ED5C-F917-490C-8523-9C3BF6B81A70}" type="pres">
      <dgm:prSet presAssocID="{EDC31C77-3C62-46E9-813F-9420D4FFE8FD}" presName="level3hierChild" presStyleCnt="0"/>
      <dgm:spPr/>
    </dgm:pt>
    <dgm:pt modelId="{7B7106A9-C9A6-4C0C-8388-CA257083B9B8}" type="pres">
      <dgm:prSet presAssocID="{77E95EB2-F0A2-4850-944C-CFEDD65C7F19}" presName="conn2-1" presStyleLbl="parChTrans1D4" presStyleIdx="13" presStyleCnt="14"/>
      <dgm:spPr>
        <a:custGeom>
          <a:avLst/>
          <a:gdLst/>
          <a:ahLst/>
          <a:cxnLst/>
          <a:rect l="0" t="0" r="0" b="0"/>
          <a:pathLst>
            <a:path>
              <a:moveTo>
                <a:pt x="0" y="0"/>
              </a:moveTo>
              <a:lnTo>
                <a:pt x="86785" y="0"/>
              </a:lnTo>
              <a:lnTo>
                <a:pt x="86785" y="330735"/>
              </a:lnTo>
              <a:lnTo>
                <a:pt x="173570" y="330735"/>
              </a:lnTo>
            </a:path>
          </a:pathLst>
        </a:custGeom>
      </dgm:spPr>
      <dgm:t>
        <a:bodyPr/>
        <a:lstStyle/>
        <a:p>
          <a:endParaRPr lang="zh-CN" altLang="en-US"/>
        </a:p>
      </dgm:t>
    </dgm:pt>
    <dgm:pt modelId="{4ECC8D5D-E127-4C00-8460-D8C853B1DF55}" type="pres">
      <dgm:prSet presAssocID="{77E95EB2-F0A2-4850-944C-CFEDD65C7F19}" presName="connTx" presStyleLbl="parChTrans1D4" presStyleIdx="13" presStyleCnt="14"/>
      <dgm:spPr/>
      <dgm:t>
        <a:bodyPr/>
        <a:lstStyle/>
        <a:p>
          <a:endParaRPr lang="zh-CN" altLang="en-US"/>
        </a:p>
      </dgm:t>
    </dgm:pt>
    <dgm:pt modelId="{AE3CD272-4E4C-4315-AB7B-D59099F00C22}" type="pres">
      <dgm:prSet presAssocID="{17CF6EB2-9AA7-4AAD-92F7-74A1C3FE1512}" presName="root2" presStyleCnt="0"/>
      <dgm:spPr/>
    </dgm:pt>
    <dgm:pt modelId="{C4B27CA5-D789-45E5-81A2-C97BB13F82CF}" type="pres">
      <dgm:prSet presAssocID="{17CF6EB2-9AA7-4AAD-92F7-74A1C3FE1512}" presName="LevelTwoTextNode" presStyleLbl="node4" presStyleIdx="13" presStyleCnt="14">
        <dgm:presLayoutVars>
          <dgm:chPref val="3"/>
        </dgm:presLayoutVars>
      </dgm:prSet>
      <dgm:spPr>
        <a:prstGeom prst="rect">
          <a:avLst/>
        </a:prstGeom>
      </dgm:spPr>
      <dgm:t>
        <a:bodyPr/>
        <a:lstStyle/>
        <a:p>
          <a:endParaRPr lang="zh-CN" altLang="en-US"/>
        </a:p>
      </dgm:t>
    </dgm:pt>
    <dgm:pt modelId="{073CE0D4-4B06-4A33-B7AB-66BDD90B2A0B}" type="pres">
      <dgm:prSet presAssocID="{17CF6EB2-9AA7-4AAD-92F7-74A1C3FE1512}" presName="level3hierChild" presStyleCnt="0"/>
      <dgm:spPr/>
    </dgm:pt>
  </dgm:ptLst>
  <dgm:cxnLst>
    <dgm:cxn modelId="{372382CD-2FCB-49EB-A606-45AF23A7F86E}" srcId="{9CC35179-FBC4-43A5-A75A-F87BFBADF883}" destId="{ABB90046-EB32-4AB6-90FD-B77F2457D7D1}" srcOrd="4" destOrd="0" parTransId="{34EED861-0970-44E3-A1F6-DD720E89234C}" sibTransId="{56086023-DDF9-4967-A3A6-55E2F45C42A3}"/>
    <dgm:cxn modelId="{499243C9-CA56-4879-B97F-0A58F3651660}" type="presOf" srcId="{A929AABF-7BCC-4BDC-80C8-DD7F56B9CEB2}" destId="{164B1956-AAFD-419D-87C8-17754B191C81}" srcOrd="1" destOrd="0" presId="urn:microsoft.com/office/officeart/2008/layout/HorizontalMultiLevelHierarchy"/>
    <dgm:cxn modelId="{66655728-7500-46E5-9A35-61586884C352}" type="presOf" srcId="{B80AA814-8D5C-4AAF-9379-A6C181F62F6B}" destId="{25267ECC-7EB5-46A9-A976-08659B8ACF98}" srcOrd="0" destOrd="0" presId="urn:microsoft.com/office/officeart/2008/layout/HorizontalMultiLevelHierarchy"/>
    <dgm:cxn modelId="{B0D28713-C690-4A08-B80A-3A1BAE3CEA8A}" srcId="{793F3842-FA60-4CAB-AB5B-3C87EA314F5D}" destId="{A73DFB27-3AD3-404C-AD8E-AA03D8BC2937}" srcOrd="0" destOrd="0" parTransId="{814E702A-B099-44C1-B9C8-B0BC46FB9715}" sibTransId="{8D90AC81-951C-44CE-AD1F-320A48E03F77}"/>
    <dgm:cxn modelId="{FAA18CEF-F8ED-4225-BE7E-DBB8DF54C34B}" type="presOf" srcId="{5F1243ED-1C85-4972-8C30-950E16D823BC}" destId="{3133A65C-D168-4F0F-BA14-0F340AC55325}" srcOrd="0" destOrd="0" presId="urn:microsoft.com/office/officeart/2008/layout/HorizontalMultiLevelHierarchy"/>
    <dgm:cxn modelId="{AC70403A-8BD6-4E5F-AC90-80CDA1E61278}" type="presOf" srcId="{E512D4E9-FB40-4577-BB27-F3E044D58A2A}" destId="{B027C441-D134-477C-BC43-1C831B7CEFE5}" srcOrd="0" destOrd="0" presId="urn:microsoft.com/office/officeart/2008/layout/HorizontalMultiLevelHierarchy"/>
    <dgm:cxn modelId="{EC7F7D58-7305-4C88-9048-A5A170DA761F}" type="presOf" srcId="{2E9D2B6B-D6CD-4C1F-B2F0-4B8C57BEEBA7}" destId="{72D9FE92-D72B-499F-9144-DF943384F05D}" srcOrd="0" destOrd="0" presId="urn:microsoft.com/office/officeart/2008/layout/HorizontalMultiLevelHierarchy"/>
    <dgm:cxn modelId="{D51D972C-5A5F-4337-A7A3-CB03554C20BA}" type="presOf" srcId="{A8B7DCC7-F9CF-4509-9336-B7E7176BED7B}" destId="{5BE82B2E-D3A8-4393-8D00-BFDA51A88BB9}" srcOrd="0" destOrd="0" presId="urn:microsoft.com/office/officeart/2008/layout/HorizontalMultiLevelHierarchy"/>
    <dgm:cxn modelId="{DED44219-B8B7-4C4C-B5FC-7C95FC0888AA}" type="presOf" srcId="{EDFF41B0-7DAF-4EB1-A062-D6C3A878E6C9}" destId="{107E4234-29A5-4AA3-BD8F-8B8BAFF4F662}" srcOrd="0" destOrd="0" presId="urn:microsoft.com/office/officeart/2008/layout/HorizontalMultiLevelHierarchy"/>
    <dgm:cxn modelId="{1E0CB08A-3AF8-48CE-8FD9-17D40CEE96AF}" srcId="{F145EE55-A3CD-47B1-936D-176111F61FA0}" destId="{1C4D5E93-124B-435D-B3CB-E104831E0F8D}" srcOrd="1" destOrd="0" parTransId="{DB6BC55B-75CA-46A8-84A0-2FBE3CD24C5A}" sibTransId="{D9AB1204-D8C1-45CC-B055-CDFE3681B275}"/>
    <dgm:cxn modelId="{EE3F1825-20CF-4A73-9526-313A7FC4C4DF}" type="presOf" srcId="{5F1243ED-1C85-4972-8C30-950E16D823BC}" destId="{DFBC828D-3FCB-4B44-8B5E-80179793698D}" srcOrd="1" destOrd="0" presId="urn:microsoft.com/office/officeart/2008/layout/HorizontalMultiLevelHierarchy"/>
    <dgm:cxn modelId="{5CABF9BC-7416-4FB7-90A1-94FBF428FF9B}" type="presOf" srcId="{9CC35179-FBC4-43A5-A75A-F87BFBADF883}" destId="{954BFA09-2111-4A8A-B362-51D747F74E24}" srcOrd="0" destOrd="0" presId="urn:microsoft.com/office/officeart/2008/layout/HorizontalMultiLevelHierarchy"/>
    <dgm:cxn modelId="{6420CF97-705A-4B25-BE84-ED31B7439352}" srcId="{9CC35179-FBC4-43A5-A75A-F87BFBADF883}" destId="{9C4DAC9B-05FA-48AE-AF29-DD9DD4C4E4B7}" srcOrd="2" destOrd="0" parTransId="{DFA8E682-8E95-429D-ACE6-4977950D604A}" sibTransId="{9B4FC811-1EEB-4B40-B757-30864FBC54B3}"/>
    <dgm:cxn modelId="{EB61E120-78F3-4434-A542-19050DADE094}" type="presOf" srcId="{EDFF41B0-7DAF-4EB1-A062-D6C3A878E6C9}" destId="{BF7AF1C6-AC65-4741-9218-822A26B98044}" srcOrd="1" destOrd="0" presId="urn:microsoft.com/office/officeart/2008/layout/HorizontalMultiLevelHierarchy"/>
    <dgm:cxn modelId="{434126E4-C8A4-4E34-A027-3BA0219A4268}" type="presOf" srcId="{F145EE55-A3CD-47B1-936D-176111F61FA0}" destId="{B9E99E18-DD27-46A5-96F9-36C7A1C5C524}" srcOrd="0" destOrd="0" presId="urn:microsoft.com/office/officeart/2008/layout/HorizontalMultiLevelHierarchy"/>
    <dgm:cxn modelId="{35026F44-B7CC-4E96-A67F-B762F88EF3B6}" type="presOf" srcId="{9A6F2FCD-03F5-4B95-B4CD-4EB5F7B2183D}" destId="{15A516B2-0249-4108-BC8A-6B746568E799}" srcOrd="0" destOrd="0" presId="urn:microsoft.com/office/officeart/2008/layout/HorizontalMultiLevelHierarchy"/>
    <dgm:cxn modelId="{B536101D-C36D-4F9E-91A9-406BE89A1D77}" type="presOf" srcId="{EF85CEB2-556C-4380-9E0E-F35F94DCCB73}" destId="{8FB30A05-351B-47A8-AD1B-736060E61265}" srcOrd="1" destOrd="0" presId="urn:microsoft.com/office/officeart/2008/layout/HorizontalMultiLevelHierarchy"/>
    <dgm:cxn modelId="{74346557-3139-4D52-9E9A-D4DDCE2E94C7}" type="presOf" srcId="{73FABDA2-368D-42B4-A430-5BEEEB0A5027}" destId="{7D65F61C-7B56-431B-A896-E0A08FB36395}" srcOrd="1" destOrd="0" presId="urn:microsoft.com/office/officeart/2008/layout/HorizontalMultiLevelHierarchy"/>
    <dgm:cxn modelId="{563D6C6D-C44E-4F62-B7D7-4AA28382746D}" type="presOf" srcId="{814E702A-B099-44C1-B9C8-B0BC46FB9715}" destId="{C68F03D9-9D29-4846-A807-0579E85CA345}" srcOrd="0" destOrd="0" presId="urn:microsoft.com/office/officeart/2008/layout/HorizontalMultiLevelHierarchy"/>
    <dgm:cxn modelId="{62C67B24-380E-46CF-BB72-92E207EDCD0A}" type="presOf" srcId="{34EED861-0970-44E3-A1F6-DD720E89234C}" destId="{B3172F52-4153-4622-B24B-5C0A3CA85698}" srcOrd="1" destOrd="0" presId="urn:microsoft.com/office/officeart/2008/layout/HorizontalMultiLevelHierarchy"/>
    <dgm:cxn modelId="{52BB7999-DDA5-4C2B-A6A2-A8C773B1E143}" type="presOf" srcId="{2E9D2B6B-D6CD-4C1F-B2F0-4B8C57BEEBA7}" destId="{088DE61D-33FE-40F9-9245-FECA85E55493}" srcOrd="1" destOrd="0" presId="urn:microsoft.com/office/officeart/2008/layout/HorizontalMultiLevelHierarchy"/>
    <dgm:cxn modelId="{199FDF0A-F250-4CC2-8C02-44D68EB5607D}" srcId="{F145EE55-A3CD-47B1-936D-176111F61FA0}" destId="{9F590EC8-3B12-43BE-822B-81BEDF55E853}" srcOrd="0" destOrd="0" parTransId="{EDFF41B0-7DAF-4EB1-A062-D6C3A878E6C9}" sibTransId="{61104D96-E8C7-4C34-9FB7-EEE0A0E423F3}"/>
    <dgm:cxn modelId="{C0379C0F-FEE6-4E52-8A76-8FCC6A6B3629}" type="presOf" srcId="{A929AABF-7BCC-4BDC-80C8-DD7F56B9CEB2}" destId="{AC1EF129-4671-41B8-B83B-500A86E18C95}" srcOrd="0" destOrd="0" presId="urn:microsoft.com/office/officeart/2008/layout/HorizontalMultiLevelHierarchy"/>
    <dgm:cxn modelId="{191B4F3B-6B31-46BB-8674-76A5ADC242E6}" type="presOf" srcId="{5238E569-9C5A-4736-9C8E-ACFC23303181}" destId="{27D8471D-0BE2-4400-B843-679CB2C3610E}" srcOrd="0" destOrd="0" presId="urn:microsoft.com/office/officeart/2008/layout/HorizontalMultiLevelHierarchy"/>
    <dgm:cxn modelId="{E9F9835D-80D8-4568-A4F0-D406B7565A50}" type="presOf" srcId="{42D61918-BEA1-4F98-BD27-B7775920C869}" destId="{8E8424C7-DFFC-401A-BEF4-B734A5112980}" srcOrd="1" destOrd="0" presId="urn:microsoft.com/office/officeart/2008/layout/HorizontalMultiLevelHierarchy"/>
    <dgm:cxn modelId="{2740869C-6D60-4149-9201-7BA8E33C322A}" srcId="{793F3842-FA60-4CAB-AB5B-3C87EA314F5D}" destId="{AC58E3F2-E325-439C-BC6C-E96928912009}" srcOrd="3" destOrd="0" parTransId="{6DD2034D-B6F4-46EC-8433-8E3CD13B1A25}" sibTransId="{E7B01B93-812C-43EB-BCCA-166848446C26}"/>
    <dgm:cxn modelId="{0045841E-E1D5-4D8E-AE76-DE7DCFAE8ECA}" type="presOf" srcId="{9F590EC8-3B12-43BE-822B-81BEDF55E853}" destId="{2C572A5F-401D-4603-A462-9C3415A21E00}" srcOrd="0" destOrd="0" presId="urn:microsoft.com/office/officeart/2008/layout/HorizontalMultiLevelHierarchy"/>
    <dgm:cxn modelId="{7B6CD8E1-54F4-4374-8B96-3C3B056BF99A}" type="presOf" srcId="{73FABDA2-368D-42B4-A430-5BEEEB0A5027}" destId="{2B8C5FAF-31C1-4BF2-ABA9-62237DEE4A26}" srcOrd="0" destOrd="0" presId="urn:microsoft.com/office/officeart/2008/layout/HorizontalMultiLevelHierarchy"/>
    <dgm:cxn modelId="{772F47F7-AB3F-4F78-AC82-03BD85B049AC}" srcId="{793F3842-FA60-4CAB-AB5B-3C87EA314F5D}" destId="{5238E569-9C5A-4736-9C8E-ACFC23303181}" srcOrd="4" destOrd="0" parTransId="{EF85CEB2-556C-4380-9E0E-F35F94DCCB73}" sibTransId="{C2031595-EC02-4F4A-87FB-F71CB1EB3A05}"/>
    <dgm:cxn modelId="{8BF69D5E-3D8E-411C-B68D-D7B1FEF49190}" type="presOf" srcId="{DFA8E682-8E95-429D-ACE6-4977950D604A}" destId="{5527B8CB-7AFA-42E7-A5D8-15445ED6FFED}" srcOrd="0" destOrd="0" presId="urn:microsoft.com/office/officeart/2008/layout/HorizontalMultiLevelHierarchy"/>
    <dgm:cxn modelId="{B53BE451-79CC-4ABE-88D3-F091FD51B07A}" type="presOf" srcId="{A73DFB27-3AD3-404C-AD8E-AA03D8BC2937}" destId="{C14C533F-5935-4CD4-8F97-C80DF1B7697C}" srcOrd="0" destOrd="0" presId="urn:microsoft.com/office/officeart/2008/layout/HorizontalMultiLevelHierarchy"/>
    <dgm:cxn modelId="{B90B4B59-9203-4089-B0E2-3B28BA991457}" type="presOf" srcId="{EFC731DA-356A-41B1-A257-9AAB55C63043}" destId="{04622FBA-4705-4C66-B56B-B52B5249BBFF}" srcOrd="0" destOrd="0" presId="urn:microsoft.com/office/officeart/2008/layout/HorizontalMultiLevelHierarchy"/>
    <dgm:cxn modelId="{27BE0A38-7395-4630-AF25-37B65F78507B}" srcId="{793F3842-FA60-4CAB-AB5B-3C87EA314F5D}" destId="{A8B7DCC7-F9CF-4509-9336-B7E7176BED7B}" srcOrd="2" destOrd="0" parTransId="{D9AA472E-713D-493B-95F0-14A19EFB4C66}" sibTransId="{6790EFF1-31F2-491F-A5D6-97AD9B6CE788}"/>
    <dgm:cxn modelId="{308212AC-7A8C-4652-BD29-644497A8BB62}" type="presOf" srcId="{34EED861-0970-44E3-A1F6-DD720E89234C}" destId="{A9F2E67A-7367-40A3-B1E5-D0AE4477BFEA}" srcOrd="0" destOrd="0" presId="urn:microsoft.com/office/officeart/2008/layout/HorizontalMultiLevelHierarchy"/>
    <dgm:cxn modelId="{19059FDB-6324-489B-A268-3CD212E4B30E}" srcId="{9CC35179-FBC4-43A5-A75A-F87BFBADF883}" destId="{EDC31C77-3C62-46E9-813F-9420D4FFE8FD}" srcOrd="5" destOrd="0" parTransId="{699A8EC1-93D2-4B1D-8795-773208D17CC2}" sibTransId="{C9D7AC0A-2FBA-42BC-9E5D-71706E8484C3}"/>
    <dgm:cxn modelId="{76FC3DA5-7167-46BA-A42A-924405436377}" type="presOf" srcId="{699A8EC1-93D2-4B1D-8795-773208D17CC2}" destId="{71A0594B-0E57-4293-A580-B48284D0C36E}" srcOrd="1" destOrd="0" presId="urn:microsoft.com/office/officeart/2008/layout/HorizontalMultiLevelHierarchy"/>
    <dgm:cxn modelId="{F278965C-7FFA-4D44-B275-9511E5A025BB}" type="presOf" srcId="{17CF6EB2-9AA7-4AAD-92F7-74A1C3FE1512}" destId="{C4B27CA5-D789-45E5-81A2-C97BB13F82CF}" srcOrd="0" destOrd="0" presId="urn:microsoft.com/office/officeart/2008/layout/HorizontalMultiLevelHierarchy"/>
    <dgm:cxn modelId="{9B710D98-5773-40EF-A462-DE022DC8649B}" srcId="{9F590EC8-3B12-43BE-822B-81BEDF55E853}" destId="{793F3842-FA60-4CAB-AB5B-3C87EA314F5D}" srcOrd="0" destOrd="0" parTransId="{2E9D2B6B-D6CD-4C1F-B2F0-4B8C57BEEBA7}" sibTransId="{362F36E0-B7F1-4341-98C2-64826A435470}"/>
    <dgm:cxn modelId="{E84A7374-09BC-4F05-8D2B-5FACC13446D0}" type="presOf" srcId="{5DE58C51-E50A-4510-9743-F02D5DCAB43B}" destId="{9DA2DBE7-1735-4B36-BB0F-C18A564C31C2}" srcOrd="0" destOrd="0" presId="urn:microsoft.com/office/officeart/2008/layout/HorizontalMultiLevelHierarchy"/>
    <dgm:cxn modelId="{45B2535A-B2D2-4EFE-9B6D-15F2EC6F2763}" type="presOf" srcId="{4A04A422-54F4-478A-8A0A-03E6B3B6CCA2}" destId="{ECFBBE8A-9C49-4359-B03D-329F96C6926E}" srcOrd="0" destOrd="0" presId="urn:microsoft.com/office/officeart/2008/layout/HorizontalMultiLevelHierarchy"/>
    <dgm:cxn modelId="{184DB1A2-1F38-4FA4-A2D7-E5E830C97217}" type="presOf" srcId="{DB6BC55B-75CA-46A8-84A0-2FBE3CD24C5A}" destId="{EA0F7311-F867-437A-908A-1CE629928A30}" srcOrd="1" destOrd="0" presId="urn:microsoft.com/office/officeart/2008/layout/HorizontalMultiLevelHierarchy"/>
    <dgm:cxn modelId="{FB20F5C9-958B-4982-88B6-36D293805853}" type="presOf" srcId="{77E95EB2-F0A2-4850-944C-CFEDD65C7F19}" destId="{4ECC8D5D-E127-4C00-8460-D8C853B1DF55}" srcOrd="1" destOrd="0" presId="urn:microsoft.com/office/officeart/2008/layout/HorizontalMultiLevelHierarchy"/>
    <dgm:cxn modelId="{6CBC05A6-D6C5-475B-ABAE-94E58CBB6A7C}" type="presOf" srcId="{42D61918-BEA1-4F98-BD27-B7775920C869}" destId="{34644E64-B061-47E4-9B2D-97EB5D588319}" srcOrd="0" destOrd="0" presId="urn:microsoft.com/office/officeart/2008/layout/HorizontalMultiLevelHierarchy"/>
    <dgm:cxn modelId="{42513A19-EF32-4575-AC5B-46EBCCD75580}" srcId="{EFC731DA-356A-41B1-A257-9AAB55C63043}" destId="{17CF6EB2-9AA7-4AAD-92F7-74A1C3FE1512}" srcOrd="2" destOrd="0" parTransId="{77E95EB2-F0A2-4850-944C-CFEDD65C7F19}" sibTransId="{E738F30B-2818-48E7-9E17-3C967AFFF30E}"/>
    <dgm:cxn modelId="{AF09C442-C3D7-49C5-8234-6883DA8FE9B1}" type="presOf" srcId="{EF3307D3-BA13-46CF-B788-9DF8297995B0}" destId="{4657AAF0-8E8F-4B46-A9E9-EBBF516CD20C}" srcOrd="0" destOrd="0" presId="urn:microsoft.com/office/officeart/2008/layout/HorizontalMultiLevelHierarchy"/>
    <dgm:cxn modelId="{08963540-392F-4B7A-A7B9-2E886BECFCE1}" srcId="{1C4D5E93-124B-435D-B3CB-E104831E0F8D}" destId="{EFC731DA-356A-41B1-A257-9AAB55C63043}" srcOrd="0" destOrd="0" parTransId="{E512D4E9-FB40-4577-BB27-F3E044D58A2A}" sibTransId="{93E8C6F3-6E93-45CF-AD31-1FDA6D94AD84}"/>
    <dgm:cxn modelId="{D0CEB90D-60FB-4436-A99E-E25599EEF9EA}" type="presOf" srcId="{1C4D5E93-124B-435D-B3CB-E104831E0F8D}" destId="{F44A7AB2-78B6-4BC4-8A58-B428BDC3511C}" srcOrd="0" destOrd="0" presId="urn:microsoft.com/office/officeart/2008/layout/HorizontalMultiLevelHierarchy"/>
    <dgm:cxn modelId="{713177F6-CA52-4150-83B8-F66937EAF828}" type="presOf" srcId="{77E95EB2-F0A2-4850-944C-CFEDD65C7F19}" destId="{7B7106A9-C9A6-4C0C-8388-CA257083B9B8}" srcOrd="0" destOrd="0" presId="urn:microsoft.com/office/officeart/2008/layout/HorizontalMultiLevelHierarchy"/>
    <dgm:cxn modelId="{9CA41112-7956-4596-8605-3E673D29A05D}" type="presOf" srcId="{B80AA814-8D5C-4AAF-9379-A6C181F62F6B}" destId="{53483679-5B7B-498D-9906-E7B632B9CDB5}" srcOrd="1" destOrd="0" presId="urn:microsoft.com/office/officeart/2008/layout/HorizontalMultiLevelHierarchy"/>
    <dgm:cxn modelId="{C2FD371B-A01E-405B-954F-7DD693952562}" srcId="{9CC35179-FBC4-43A5-A75A-F87BFBADF883}" destId="{55762566-C0E8-4F5A-8F08-3AF5FE78E604}" srcOrd="1" destOrd="0" parTransId="{5F1243ED-1C85-4972-8C30-950E16D823BC}" sibTransId="{32B834B4-A315-4C57-8A31-26F3B6AD059B}"/>
    <dgm:cxn modelId="{6F624880-8559-4514-9054-7C4D660C5946}" type="presOf" srcId="{CB51E684-0C84-410B-9FB6-10062E63DC8F}" destId="{60869CE2-4AA7-4550-B7F6-64242E8BCD6A}" srcOrd="0" destOrd="0" presId="urn:microsoft.com/office/officeart/2008/layout/HorizontalMultiLevelHierarchy"/>
    <dgm:cxn modelId="{488A8276-D3DA-4892-AF4C-D5115C679BC8}" type="presOf" srcId="{4D578CED-CB80-473E-B90D-459607F9318C}" destId="{2A2C0527-8A00-417D-A4A0-CEE3180F13DA}" srcOrd="1" destOrd="0" presId="urn:microsoft.com/office/officeart/2008/layout/HorizontalMultiLevelHierarchy"/>
    <dgm:cxn modelId="{24CA9060-7207-49CE-8299-F6B990251CBA}" type="presOf" srcId="{AC58E3F2-E325-439C-BC6C-E96928912009}" destId="{D9193DDB-1438-44FC-93C4-8CFADA38A611}" srcOrd="0" destOrd="0" presId="urn:microsoft.com/office/officeart/2008/layout/HorizontalMultiLevelHierarchy"/>
    <dgm:cxn modelId="{488411DC-DECB-4F2A-BFB3-BEC6C99770EA}" srcId="{9CC35179-FBC4-43A5-A75A-F87BFBADF883}" destId="{9A6F2FCD-03F5-4B95-B4CD-4EB5F7B2183D}" srcOrd="0" destOrd="0" parTransId="{73FABDA2-368D-42B4-A430-5BEEEB0A5027}" sibTransId="{31F3EBDF-EFAA-4EF0-8245-6F7EE97B567E}"/>
    <dgm:cxn modelId="{B422C799-8A44-4914-A6F7-0BC55A1CBB6E}" type="presOf" srcId="{E512D4E9-FB40-4577-BB27-F3E044D58A2A}" destId="{C3B5E408-897D-449A-80EE-83E41D0B695B}" srcOrd="1" destOrd="0" presId="urn:microsoft.com/office/officeart/2008/layout/HorizontalMultiLevelHierarchy"/>
    <dgm:cxn modelId="{BFE6C659-9A34-49F4-A668-E0541C4BAA1B}" srcId="{EFC731DA-356A-41B1-A257-9AAB55C63043}" destId="{4A04A422-54F4-478A-8A0A-03E6B3B6CCA2}" srcOrd="0" destOrd="0" parTransId="{A929AABF-7BCC-4BDC-80C8-DD7F56B9CEB2}" sibTransId="{94D9D8BB-051C-4FB6-B7BB-269D9757E3D8}"/>
    <dgm:cxn modelId="{24E33E7F-D370-4130-A070-199F9AD47A41}" srcId="{793F3842-FA60-4CAB-AB5B-3C87EA314F5D}" destId="{CB51E684-0C84-410B-9FB6-10062E63DC8F}" srcOrd="1" destOrd="0" parTransId="{4D578CED-CB80-473E-B90D-459607F9318C}" sibTransId="{6A20D61A-AFF7-4156-A157-4D0002A6833E}"/>
    <dgm:cxn modelId="{7B4D9DF3-1CD3-4412-9C5A-6B3CB3E1D89D}" type="presOf" srcId="{55762566-C0E8-4F5A-8F08-3AF5FE78E604}" destId="{E2BC3AFF-0B3B-4939-824A-89BCF18739D2}" srcOrd="0" destOrd="0" presId="urn:microsoft.com/office/officeart/2008/layout/HorizontalMultiLevelHierarchy"/>
    <dgm:cxn modelId="{8B53FF28-F329-4066-8FD8-C79A89C8658F}" type="presOf" srcId="{814E702A-B099-44C1-B9C8-B0BC46FB9715}" destId="{4A192716-1066-4064-9B1E-5BD0B3AD6FE4}" srcOrd="1" destOrd="0" presId="urn:microsoft.com/office/officeart/2008/layout/HorizontalMultiLevelHierarchy"/>
    <dgm:cxn modelId="{423396D3-9F0C-40D2-A01F-5C532A6ECBB9}" type="presOf" srcId="{ABB90046-EB32-4AB6-90FD-B77F2457D7D1}" destId="{89F948A0-BADC-46C6-9DA9-D087BA602FAC}" srcOrd="0" destOrd="0" presId="urn:microsoft.com/office/officeart/2008/layout/HorizontalMultiLevelHierarchy"/>
    <dgm:cxn modelId="{BD396823-3164-48D5-B802-81695CA19E24}" type="presOf" srcId="{699A8EC1-93D2-4B1D-8795-773208D17CC2}" destId="{B1338046-8E88-41F0-B9CE-31E04BBD17D2}" srcOrd="0" destOrd="0" presId="urn:microsoft.com/office/officeart/2008/layout/HorizontalMultiLevelHierarchy"/>
    <dgm:cxn modelId="{DDD48B27-B314-454F-B265-51DCA52C2D55}" type="presOf" srcId="{DB6BC55B-75CA-46A8-84A0-2FBE3CD24C5A}" destId="{DDD59A63-8CB1-4C9E-94A9-90799B21D4E4}" srcOrd="0" destOrd="0" presId="urn:microsoft.com/office/officeart/2008/layout/HorizontalMultiLevelHierarchy"/>
    <dgm:cxn modelId="{1B7800FF-7670-49DE-8491-797D04B40789}" type="presOf" srcId="{4D578CED-CB80-473E-B90D-459607F9318C}" destId="{36E8145A-9AC6-43CC-B89E-1B9D51378E5C}" srcOrd="0" destOrd="0" presId="urn:microsoft.com/office/officeart/2008/layout/HorizontalMultiLevelHierarchy"/>
    <dgm:cxn modelId="{47408DCC-A227-4E4B-8C2D-E318FBD5CE42}" type="presOf" srcId="{EF85CEB2-556C-4380-9E0E-F35F94DCCB73}" destId="{8CD74630-8863-463E-AFCE-50FE79D89400}" srcOrd="0" destOrd="0" presId="urn:microsoft.com/office/officeart/2008/layout/HorizontalMultiLevelHierarchy"/>
    <dgm:cxn modelId="{1F5E1F6F-EA84-41A1-9568-68271878715E}" type="presOf" srcId="{DFA8E682-8E95-429D-ACE6-4977950D604A}" destId="{C6174C37-2AA7-4614-B1AF-012A208180D8}" srcOrd="1" destOrd="0" presId="urn:microsoft.com/office/officeart/2008/layout/HorizontalMultiLevelHierarchy"/>
    <dgm:cxn modelId="{C0F206F1-0C70-4FAB-B8E0-B4B6629FB103}" type="presOf" srcId="{6DD2034D-B6F4-46EC-8433-8E3CD13B1A25}" destId="{56E543A5-7369-4E14-BF68-FCA44DDBC3F2}" srcOrd="1" destOrd="0" presId="urn:microsoft.com/office/officeart/2008/layout/HorizontalMultiLevelHierarchy"/>
    <dgm:cxn modelId="{F42C27E0-2135-42F6-83FC-1E3131DF010B}" type="presOf" srcId="{D9AA472E-713D-493B-95F0-14A19EFB4C66}" destId="{691DB2A0-3272-47C3-A178-91FBE4ABD446}" srcOrd="0" destOrd="0" presId="urn:microsoft.com/office/officeart/2008/layout/HorizontalMultiLevelHierarchy"/>
    <dgm:cxn modelId="{A9AA3922-658C-43B7-8910-ED4C5EF58FC1}" srcId="{9CC35179-FBC4-43A5-A75A-F87BFBADF883}" destId="{EF3307D3-BA13-46CF-B788-9DF8297995B0}" srcOrd="3" destOrd="0" parTransId="{42D61918-BEA1-4F98-BD27-B7775920C869}" sibTransId="{D5CFB68F-8C3F-4E77-A86F-556593B11FA1}"/>
    <dgm:cxn modelId="{242F589A-0E17-4FD6-A053-0BA2A684D24B}" type="presOf" srcId="{D9AA472E-713D-493B-95F0-14A19EFB4C66}" destId="{1D293481-9E78-4DE4-9B6C-B49BB92BB973}" srcOrd="1" destOrd="0" presId="urn:microsoft.com/office/officeart/2008/layout/HorizontalMultiLevelHierarchy"/>
    <dgm:cxn modelId="{63553B24-EA2E-42B3-9A80-AFD778486E0B}" type="presOf" srcId="{6DD2034D-B6F4-46EC-8433-8E3CD13B1A25}" destId="{AB6319AE-83F3-45EB-A967-79BEB535B5CC}" srcOrd="0" destOrd="0" presId="urn:microsoft.com/office/officeart/2008/layout/HorizontalMultiLevelHierarchy"/>
    <dgm:cxn modelId="{3EBB1D37-D0CF-4C46-9335-17753FDEEC24}" srcId="{EFC731DA-356A-41B1-A257-9AAB55C63043}" destId="{9CC35179-FBC4-43A5-A75A-F87BFBADF883}" srcOrd="1" destOrd="0" parTransId="{B80AA814-8D5C-4AAF-9379-A6C181F62F6B}" sibTransId="{B53DFB90-9D37-4BC4-A3FE-CA3B3FBC36D6}"/>
    <dgm:cxn modelId="{C2539E66-67D5-4D08-BB88-4F049F5B5DC9}" type="presOf" srcId="{EDC31C77-3C62-46E9-813F-9420D4FFE8FD}" destId="{E315BF42-B08E-479A-9DC9-60969618FD05}" srcOrd="0" destOrd="0" presId="urn:microsoft.com/office/officeart/2008/layout/HorizontalMultiLevelHierarchy"/>
    <dgm:cxn modelId="{05528AD0-57FE-4161-9DB2-108893EF00AB}" type="presOf" srcId="{9C4DAC9B-05FA-48AE-AF29-DD9DD4C4E4B7}" destId="{F525C418-BF42-42E6-B595-F0E73180E07F}" srcOrd="0" destOrd="0" presId="urn:microsoft.com/office/officeart/2008/layout/HorizontalMultiLevelHierarchy"/>
    <dgm:cxn modelId="{8B9F72F3-CD0F-40A0-A610-238868167C26}" type="presOf" srcId="{793F3842-FA60-4CAB-AB5B-3C87EA314F5D}" destId="{2684E0BB-60A0-47B3-8BEE-7D30845BC288}" srcOrd="0" destOrd="0" presId="urn:microsoft.com/office/officeart/2008/layout/HorizontalMultiLevelHierarchy"/>
    <dgm:cxn modelId="{775E2268-B327-46DA-845B-BAFED5F34FAD}" srcId="{5DE58C51-E50A-4510-9743-F02D5DCAB43B}" destId="{F145EE55-A3CD-47B1-936D-176111F61FA0}" srcOrd="0" destOrd="0" parTransId="{3AD434FD-8487-4FF9-99D1-EAFC4B65DE0F}" sibTransId="{0C7D6024-C831-404A-988F-EDE09853A6AB}"/>
    <dgm:cxn modelId="{47C611B7-2D52-487C-9B8E-912C96D9D900}" type="presParOf" srcId="{9DA2DBE7-1735-4B36-BB0F-C18A564C31C2}" destId="{3AE813B3-FD94-49AA-A848-7601666D4E0F}" srcOrd="0" destOrd="0" presId="urn:microsoft.com/office/officeart/2008/layout/HorizontalMultiLevelHierarchy"/>
    <dgm:cxn modelId="{26A9FF72-A579-40FF-8E5E-233667B94666}" type="presParOf" srcId="{3AE813B3-FD94-49AA-A848-7601666D4E0F}" destId="{B9E99E18-DD27-46A5-96F9-36C7A1C5C524}" srcOrd="0" destOrd="0" presId="urn:microsoft.com/office/officeart/2008/layout/HorizontalMultiLevelHierarchy"/>
    <dgm:cxn modelId="{CB03D62A-B7CB-466A-BABA-C8EFB05DD02F}" type="presParOf" srcId="{3AE813B3-FD94-49AA-A848-7601666D4E0F}" destId="{9889E443-4576-484F-A20D-769309A2C091}" srcOrd="1" destOrd="0" presId="urn:microsoft.com/office/officeart/2008/layout/HorizontalMultiLevelHierarchy"/>
    <dgm:cxn modelId="{1948B3A3-957B-4A27-833A-3FF5ADAD58F4}" type="presParOf" srcId="{9889E443-4576-484F-A20D-769309A2C091}" destId="{107E4234-29A5-4AA3-BD8F-8B8BAFF4F662}" srcOrd="0" destOrd="0" presId="urn:microsoft.com/office/officeart/2008/layout/HorizontalMultiLevelHierarchy"/>
    <dgm:cxn modelId="{92423B4E-E9FC-4D41-AC9F-F8FBEDF3D6A4}" type="presParOf" srcId="{107E4234-29A5-4AA3-BD8F-8B8BAFF4F662}" destId="{BF7AF1C6-AC65-4741-9218-822A26B98044}" srcOrd="0" destOrd="0" presId="urn:microsoft.com/office/officeart/2008/layout/HorizontalMultiLevelHierarchy"/>
    <dgm:cxn modelId="{5A9A12E5-C3C7-44A8-A4D4-FCF2A812A66A}" type="presParOf" srcId="{9889E443-4576-484F-A20D-769309A2C091}" destId="{FE168A8C-F5FC-44F9-9539-F93B7CA60FE5}" srcOrd="1" destOrd="0" presId="urn:microsoft.com/office/officeart/2008/layout/HorizontalMultiLevelHierarchy"/>
    <dgm:cxn modelId="{03CDEC89-3D70-4DCE-8DFA-A42843B12F9C}" type="presParOf" srcId="{FE168A8C-F5FC-44F9-9539-F93B7CA60FE5}" destId="{2C572A5F-401D-4603-A462-9C3415A21E00}" srcOrd="0" destOrd="0" presId="urn:microsoft.com/office/officeart/2008/layout/HorizontalMultiLevelHierarchy"/>
    <dgm:cxn modelId="{3D48E2E7-2C49-4EB9-9FBF-68A9C1AF2D7B}" type="presParOf" srcId="{FE168A8C-F5FC-44F9-9539-F93B7CA60FE5}" destId="{EB0C451B-3C1A-4458-A2BC-E256C11FACC9}" srcOrd="1" destOrd="0" presId="urn:microsoft.com/office/officeart/2008/layout/HorizontalMultiLevelHierarchy"/>
    <dgm:cxn modelId="{E38CC03E-6460-4CF0-8F81-594016D41953}" type="presParOf" srcId="{EB0C451B-3C1A-4458-A2BC-E256C11FACC9}" destId="{72D9FE92-D72B-499F-9144-DF943384F05D}" srcOrd="0" destOrd="0" presId="urn:microsoft.com/office/officeart/2008/layout/HorizontalMultiLevelHierarchy"/>
    <dgm:cxn modelId="{57B9D60C-C4F8-4361-9654-6AD538895F4A}" type="presParOf" srcId="{72D9FE92-D72B-499F-9144-DF943384F05D}" destId="{088DE61D-33FE-40F9-9245-FECA85E55493}" srcOrd="0" destOrd="0" presId="urn:microsoft.com/office/officeart/2008/layout/HorizontalMultiLevelHierarchy"/>
    <dgm:cxn modelId="{6BFBDBE8-C841-4293-AF0E-F3EB726EC648}" type="presParOf" srcId="{EB0C451B-3C1A-4458-A2BC-E256C11FACC9}" destId="{95C79888-DEBA-49F0-9984-0B55438FA4C2}" srcOrd="1" destOrd="0" presId="urn:microsoft.com/office/officeart/2008/layout/HorizontalMultiLevelHierarchy"/>
    <dgm:cxn modelId="{5FA47F3A-29A0-4BA8-930F-0A2AE9FEA15D}" type="presParOf" srcId="{95C79888-DEBA-49F0-9984-0B55438FA4C2}" destId="{2684E0BB-60A0-47B3-8BEE-7D30845BC288}" srcOrd="0" destOrd="0" presId="urn:microsoft.com/office/officeart/2008/layout/HorizontalMultiLevelHierarchy"/>
    <dgm:cxn modelId="{8465AFB4-537B-407E-8559-9A14F870D34C}" type="presParOf" srcId="{95C79888-DEBA-49F0-9984-0B55438FA4C2}" destId="{78C42FB3-B64B-4C16-90B1-230E9CB5610F}" srcOrd="1" destOrd="0" presId="urn:microsoft.com/office/officeart/2008/layout/HorizontalMultiLevelHierarchy"/>
    <dgm:cxn modelId="{2E000244-30DF-4774-B005-69A75839465F}" type="presParOf" srcId="{78C42FB3-B64B-4C16-90B1-230E9CB5610F}" destId="{C68F03D9-9D29-4846-A807-0579E85CA345}" srcOrd="0" destOrd="0" presId="urn:microsoft.com/office/officeart/2008/layout/HorizontalMultiLevelHierarchy"/>
    <dgm:cxn modelId="{AB8223A1-817D-4A82-9A90-0B25A2BFB453}" type="presParOf" srcId="{C68F03D9-9D29-4846-A807-0579E85CA345}" destId="{4A192716-1066-4064-9B1E-5BD0B3AD6FE4}" srcOrd="0" destOrd="0" presId="urn:microsoft.com/office/officeart/2008/layout/HorizontalMultiLevelHierarchy"/>
    <dgm:cxn modelId="{304EEDE2-8E13-40FD-AE20-4DBBF62026F7}" type="presParOf" srcId="{78C42FB3-B64B-4C16-90B1-230E9CB5610F}" destId="{6D3AAFF4-A5F9-429D-91D2-DEC1E26B1F33}" srcOrd="1" destOrd="0" presId="urn:microsoft.com/office/officeart/2008/layout/HorizontalMultiLevelHierarchy"/>
    <dgm:cxn modelId="{18554AEA-3938-497B-837B-D08D8C89C797}" type="presParOf" srcId="{6D3AAFF4-A5F9-429D-91D2-DEC1E26B1F33}" destId="{C14C533F-5935-4CD4-8F97-C80DF1B7697C}" srcOrd="0" destOrd="0" presId="urn:microsoft.com/office/officeart/2008/layout/HorizontalMultiLevelHierarchy"/>
    <dgm:cxn modelId="{7F4EFCA0-6014-4DA3-8960-1D92399077F2}" type="presParOf" srcId="{6D3AAFF4-A5F9-429D-91D2-DEC1E26B1F33}" destId="{C51648B9-8195-4261-8781-494776AA6D67}" srcOrd="1" destOrd="0" presId="urn:microsoft.com/office/officeart/2008/layout/HorizontalMultiLevelHierarchy"/>
    <dgm:cxn modelId="{4898172A-1280-4050-A70D-74ADCC629D8B}" type="presParOf" srcId="{78C42FB3-B64B-4C16-90B1-230E9CB5610F}" destId="{36E8145A-9AC6-43CC-B89E-1B9D51378E5C}" srcOrd="2" destOrd="0" presId="urn:microsoft.com/office/officeart/2008/layout/HorizontalMultiLevelHierarchy"/>
    <dgm:cxn modelId="{FABB025F-EA69-4F36-8529-D5783189776F}" type="presParOf" srcId="{36E8145A-9AC6-43CC-B89E-1B9D51378E5C}" destId="{2A2C0527-8A00-417D-A4A0-CEE3180F13DA}" srcOrd="0" destOrd="0" presId="urn:microsoft.com/office/officeart/2008/layout/HorizontalMultiLevelHierarchy"/>
    <dgm:cxn modelId="{DC574D19-D38D-4534-B43A-E1EEC14F338A}" type="presParOf" srcId="{78C42FB3-B64B-4C16-90B1-230E9CB5610F}" destId="{85CCF29F-F827-411E-ABFA-5B03B6ACC394}" srcOrd="3" destOrd="0" presId="urn:microsoft.com/office/officeart/2008/layout/HorizontalMultiLevelHierarchy"/>
    <dgm:cxn modelId="{012DE29E-AD2A-4CB4-B2CA-1BF145D568E4}" type="presParOf" srcId="{85CCF29F-F827-411E-ABFA-5B03B6ACC394}" destId="{60869CE2-4AA7-4550-B7F6-64242E8BCD6A}" srcOrd="0" destOrd="0" presId="urn:microsoft.com/office/officeart/2008/layout/HorizontalMultiLevelHierarchy"/>
    <dgm:cxn modelId="{440D2C00-2931-412B-94CB-75040F8AFE1D}" type="presParOf" srcId="{85CCF29F-F827-411E-ABFA-5B03B6ACC394}" destId="{5FF19684-D879-47AA-A15A-18914DDFBA47}" srcOrd="1" destOrd="0" presId="urn:microsoft.com/office/officeart/2008/layout/HorizontalMultiLevelHierarchy"/>
    <dgm:cxn modelId="{FF0EF177-CC2F-4AEB-8CBA-3342A5F037CC}" type="presParOf" srcId="{78C42FB3-B64B-4C16-90B1-230E9CB5610F}" destId="{691DB2A0-3272-47C3-A178-91FBE4ABD446}" srcOrd="4" destOrd="0" presId="urn:microsoft.com/office/officeart/2008/layout/HorizontalMultiLevelHierarchy"/>
    <dgm:cxn modelId="{0EC5C3FD-F27F-451D-921A-3DAAB56CED02}" type="presParOf" srcId="{691DB2A0-3272-47C3-A178-91FBE4ABD446}" destId="{1D293481-9E78-4DE4-9B6C-B49BB92BB973}" srcOrd="0" destOrd="0" presId="urn:microsoft.com/office/officeart/2008/layout/HorizontalMultiLevelHierarchy"/>
    <dgm:cxn modelId="{7BED4D8B-1A27-486D-B1AB-901EEB7250A2}" type="presParOf" srcId="{78C42FB3-B64B-4C16-90B1-230E9CB5610F}" destId="{E071C42A-95BC-4E31-8869-87BE05A0458A}" srcOrd="5" destOrd="0" presId="urn:microsoft.com/office/officeart/2008/layout/HorizontalMultiLevelHierarchy"/>
    <dgm:cxn modelId="{AA52A9FB-0050-43F3-8D35-2BB9BCE70B9D}" type="presParOf" srcId="{E071C42A-95BC-4E31-8869-87BE05A0458A}" destId="{5BE82B2E-D3A8-4393-8D00-BFDA51A88BB9}" srcOrd="0" destOrd="0" presId="urn:microsoft.com/office/officeart/2008/layout/HorizontalMultiLevelHierarchy"/>
    <dgm:cxn modelId="{34762364-273E-45CB-A5FE-BA68A1FEAA5F}" type="presParOf" srcId="{E071C42A-95BC-4E31-8869-87BE05A0458A}" destId="{F45C9848-D241-44F6-B3E8-3C0E01DA8B0B}" srcOrd="1" destOrd="0" presId="urn:microsoft.com/office/officeart/2008/layout/HorizontalMultiLevelHierarchy"/>
    <dgm:cxn modelId="{3DD7C95E-AC95-4DC7-AD41-832445681F3F}" type="presParOf" srcId="{78C42FB3-B64B-4C16-90B1-230E9CB5610F}" destId="{AB6319AE-83F3-45EB-A967-79BEB535B5CC}" srcOrd="6" destOrd="0" presId="urn:microsoft.com/office/officeart/2008/layout/HorizontalMultiLevelHierarchy"/>
    <dgm:cxn modelId="{4E98F631-B2A9-4AB7-9339-5AD744A1DC90}" type="presParOf" srcId="{AB6319AE-83F3-45EB-A967-79BEB535B5CC}" destId="{56E543A5-7369-4E14-BF68-FCA44DDBC3F2}" srcOrd="0" destOrd="0" presId="urn:microsoft.com/office/officeart/2008/layout/HorizontalMultiLevelHierarchy"/>
    <dgm:cxn modelId="{D821E4B5-161E-4D34-AAA9-1DEE09C62357}" type="presParOf" srcId="{78C42FB3-B64B-4C16-90B1-230E9CB5610F}" destId="{35658A62-003E-4E2E-B9C0-C5CE0C451AE8}" srcOrd="7" destOrd="0" presId="urn:microsoft.com/office/officeart/2008/layout/HorizontalMultiLevelHierarchy"/>
    <dgm:cxn modelId="{EF2DA210-2A03-4F91-B5F7-BA721F73D85D}" type="presParOf" srcId="{35658A62-003E-4E2E-B9C0-C5CE0C451AE8}" destId="{D9193DDB-1438-44FC-93C4-8CFADA38A611}" srcOrd="0" destOrd="0" presId="urn:microsoft.com/office/officeart/2008/layout/HorizontalMultiLevelHierarchy"/>
    <dgm:cxn modelId="{364E39C6-18CE-4138-9743-717335D1753E}" type="presParOf" srcId="{35658A62-003E-4E2E-B9C0-C5CE0C451AE8}" destId="{712B0E80-5880-4D6D-8228-0EB0AFE709F4}" srcOrd="1" destOrd="0" presId="urn:microsoft.com/office/officeart/2008/layout/HorizontalMultiLevelHierarchy"/>
    <dgm:cxn modelId="{7F23F79E-9081-41F8-848E-816C2B8A69D4}" type="presParOf" srcId="{78C42FB3-B64B-4C16-90B1-230E9CB5610F}" destId="{8CD74630-8863-463E-AFCE-50FE79D89400}" srcOrd="8" destOrd="0" presId="urn:microsoft.com/office/officeart/2008/layout/HorizontalMultiLevelHierarchy"/>
    <dgm:cxn modelId="{92F5DDF7-909C-4050-B1D7-7C0B8AAE94D9}" type="presParOf" srcId="{8CD74630-8863-463E-AFCE-50FE79D89400}" destId="{8FB30A05-351B-47A8-AD1B-736060E61265}" srcOrd="0" destOrd="0" presId="urn:microsoft.com/office/officeart/2008/layout/HorizontalMultiLevelHierarchy"/>
    <dgm:cxn modelId="{5943E8A0-4E52-436F-9437-335C13BCEB33}" type="presParOf" srcId="{78C42FB3-B64B-4C16-90B1-230E9CB5610F}" destId="{CC37BEE6-CDBE-40A4-BAF5-95B62193923F}" srcOrd="9" destOrd="0" presId="urn:microsoft.com/office/officeart/2008/layout/HorizontalMultiLevelHierarchy"/>
    <dgm:cxn modelId="{83178D86-D882-492D-A921-449896BFBEF3}" type="presParOf" srcId="{CC37BEE6-CDBE-40A4-BAF5-95B62193923F}" destId="{27D8471D-0BE2-4400-B843-679CB2C3610E}" srcOrd="0" destOrd="0" presId="urn:microsoft.com/office/officeart/2008/layout/HorizontalMultiLevelHierarchy"/>
    <dgm:cxn modelId="{2452395C-C041-4784-A545-D735731388E0}" type="presParOf" srcId="{CC37BEE6-CDBE-40A4-BAF5-95B62193923F}" destId="{AAE25F12-EC47-4933-B401-7190EE06FC6A}" srcOrd="1" destOrd="0" presId="urn:microsoft.com/office/officeart/2008/layout/HorizontalMultiLevelHierarchy"/>
    <dgm:cxn modelId="{8BB3AEE4-5BEC-4325-9D58-0EE9FF82308F}" type="presParOf" srcId="{9889E443-4576-484F-A20D-769309A2C091}" destId="{DDD59A63-8CB1-4C9E-94A9-90799B21D4E4}" srcOrd="2" destOrd="0" presId="urn:microsoft.com/office/officeart/2008/layout/HorizontalMultiLevelHierarchy"/>
    <dgm:cxn modelId="{9DEF1EDB-AB60-4122-BBEF-9AF15008EAD4}" type="presParOf" srcId="{DDD59A63-8CB1-4C9E-94A9-90799B21D4E4}" destId="{EA0F7311-F867-437A-908A-1CE629928A30}" srcOrd="0" destOrd="0" presId="urn:microsoft.com/office/officeart/2008/layout/HorizontalMultiLevelHierarchy"/>
    <dgm:cxn modelId="{84E7BB36-4D0C-4115-B8EC-ABADE0906A82}" type="presParOf" srcId="{9889E443-4576-484F-A20D-769309A2C091}" destId="{89E3801B-5D9B-4760-A0E9-CB397251E809}" srcOrd="3" destOrd="0" presId="urn:microsoft.com/office/officeart/2008/layout/HorizontalMultiLevelHierarchy"/>
    <dgm:cxn modelId="{A052E6B5-AC21-4A93-8FCB-EC4D65A94165}" type="presParOf" srcId="{89E3801B-5D9B-4760-A0E9-CB397251E809}" destId="{F44A7AB2-78B6-4BC4-8A58-B428BDC3511C}" srcOrd="0" destOrd="0" presId="urn:microsoft.com/office/officeart/2008/layout/HorizontalMultiLevelHierarchy"/>
    <dgm:cxn modelId="{34B4157E-9973-40A9-8CF9-92B42B8264EE}" type="presParOf" srcId="{89E3801B-5D9B-4760-A0E9-CB397251E809}" destId="{6431C2B1-F540-49D5-BED3-04999E37F959}" srcOrd="1" destOrd="0" presId="urn:microsoft.com/office/officeart/2008/layout/HorizontalMultiLevelHierarchy"/>
    <dgm:cxn modelId="{C63A722B-A399-4BD9-8013-DA70373F30E9}" type="presParOf" srcId="{6431C2B1-F540-49D5-BED3-04999E37F959}" destId="{B027C441-D134-477C-BC43-1C831B7CEFE5}" srcOrd="0" destOrd="0" presId="urn:microsoft.com/office/officeart/2008/layout/HorizontalMultiLevelHierarchy"/>
    <dgm:cxn modelId="{34358429-1A2F-4BBE-AC94-EC352EFB2651}" type="presParOf" srcId="{B027C441-D134-477C-BC43-1C831B7CEFE5}" destId="{C3B5E408-897D-449A-80EE-83E41D0B695B}" srcOrd="0" destOrd="0" presId="urn:microsoft.com/office/officeart/2008/layout/HorizontalMultiLevelHierarchy"/>
    <dgm:cxn modelId="{F8607BAA-D309-4B70-8846-692F1271AB24}" type="presParOf" srcId="{6431C2B1-F540-49D5-BED3-04999E37F959}" destId="{92E0C8B0-098A-4A36-9632-5EADCFA1F721}" srcOrd="1" destOrd="0" presId="urn:microsoft.com/office/officeart/2008/layout/HorizontalMultiLevelHierarchy"/>
    <dgm:cxn modelId="{B2A2826E-437A-4EAC-8E2E-658106772657}" type="presParOf" srcId="{92E0C8B0-098A-4A36-9632-5EADCFA1F721}" destId="{04622FBA-4705-4C66-B56B-B52B5249BBFF}" srcOrd="0" destOrd="0" presId="urn:microsoft.com/office/officeart/2008/layout/HorizontalMultiLevelHierarchy"/>
    <dgm:cxn modelId="{F782A98A-3B8C-4932-9CD5-2C630BB045E5}" type="presParOf" srcId="{92E0C8B0-098A-4A36-9632-5EADCFA1F721}" destId="{E3D78045-7AAD-455B-B1B5-D2F57EE00F9C}" srcOrd="1" destOrd="0" presId="urn:microsoft.com/office/officeart/2008/layout/HorizontalMultiLevelHierarchy"/>
    <dgm:cxn modelId="{DF61D769-0BCC-4D5C-AB81-FBCFF540BC8D}" type="presParOf" srcId="{E3D78045-7AAD-455B-B1B5-D2F57EE00F9C}" destId="{AC1EF129-4671-41B8-B83B-500A86E18C95}" srcOrd="0" destOrd="0" presId="urn:microsoft.com/office/officeart/2008/layout/HorizontalMultiLevelHierarchy"/>
    <dgm:cxn modelId="{6437E4F1-4969-4C81-AA9C-F394497FA796}" type="presParOf" srcId="{AC1EF129-4671-41B8-B83B-500A86E18C95}" destId="{164B1956-AAFD-419D-87C8-17754B191C81}" srcOrd="0" destOrd="0" presId="urn:microsoft.com/office/officeart/2008/layout/HorizontalMultiLevelHierarchy"/>
    <dgm:cxn modelId="{914A75A1-67D9-469A-9591-C74DAAB6C4B6}" type="presParOf" srcId="{E3D78045-7AAD-455B-B1B5-D2F57EE00F9C}" destId="{CFBC24BD-1DA2-46A5-A0FB-E142CFDAEEAE}" srcOrd="1" destOrd="0" presId="urn:microsoft.com/office/officeart/2008/layout/HorizontalMultiLevelHierarchy"/>
    <dgm:cxn modelId="{BFBC0A86-0D01-4075-84AB-10CE5AA41AB9}" type="presParOf" srcId="{CFBC24BD-1DA2-46A5-A0FB-E142CFDAEEAE}" destId="{ECFBBE8A-9C49-4359-B03D-329F96C6926E}" srcOrd="0" destOrd="0" presId="urn:microsoft.com/office/officeart/2008/layout/HorizontalMultiLevelHierarchy"/>
    <dgm:cxn modelId="{60C87435-543E-4DBA-982E-9A6EABDC8707}" type="presParOf" srcId="{CFBC24BD-1DA2-46A5-A0FB-E142CFDAEEAE}" destId="{54677AD0-01E8-420A-BAE7-AFB6352FD610}" srcOrd="1" destOrd="0" presId="urn:microsoft.com/office/officeart/2008/layout/HorizontalMultiLevelHierarchy"/>
    <dgm:cxn modelId="{5A8D782C-9122-4515-ADA2-473FD2A7A000}" type="presParOf" srcId="{E3D78045-7AAD-455B-B1B5-D2F57EE00F9C}" destId="{25267ECC-7EB5-46A9-A976-08659B8ACF98}" srcOrd="2" destOrd="0" presId="urn:microsoft.com/office/officeart/2008/layout/HorizontalMultiLevelHierarchy"/>
    <dgm:cxn modelId="{961478FC-23C4-4B9F-A94D-68B9371265A1}" type="presParOf" srcId="{25267ECC-7EB5-46A9-A976-08659B8ACF98}" destId="{53483679-5B7B-498D-9906-E7B632B9CDB5}" srcOrd="0" destOrd="0" presId="urn:microsoft.com/office/officeart/2008/layout/HorizontalMultiLevelHierarchy"/>
    <dgm:cxn modelId="{C2298785-8416-4C5F-85AC-3C11A154257F}" type="presParOf" srcId="{E3D78045-7AAD-455B-B1B5-D2F57EE00F9C}" destId="{E660FC18-D409-47EB-AC30-5F1F9C4F5BED}" srcOrd="3" destOrd="0" presId="urn:microsoft.com/office/officeart/2008/layout/HorizontalMultiLevelHierarchy"/>
    <dgm:cxn modelId="{B4F7AF6F-CB2D-4AF7-8894-A4EEE855D25B}" type="presParOf" srcId="{E660FC18-D409-47EB-AC30-5F1F9C4F5BED}" destId="{954BFA09-2111-4A8A-B362-51D747F74E24}" srcOrd="0" destOrd="0" presId="urn:microsoft.com/office/officeart/2008/layout/HorizontalMultiLevelHierarchy"/>
    <dgm:cxn modelId="{DFE3666F-CB9E-4139-B1B5-0FF13F90F5C6}" type="presParOf" srcId="{E660FC18-D409-47EB-AC30-5F1F9C4F5BED}" destId="{4934CAAC-A376-411F-9D83-DBC39D107F6F}" srcOrd="1" destOrd="0" presId="urn:microsoft.com/office/officeart/2008/layout/HorizontalMultiLevelHierarchy"/>
    <dgm:cxn modelId="{E576B605-F85F-46E4-A966-C2F76BF0990E}" type="presParOf" srcId="{4934CAAC-A376-411F-9D83-DBC39D107F6F}" destId="{2B8C5FAF-31C1-4BF2-ABA9-62237DEE4A26}" srcOrd="0" destOrd="0" presId="urn:microsoft.com/office/officeart/2008/layout/HorizontalMultiLevelHierarchy"/>
    <dgm:cxn modelId="{EBC09395-929E-43F2-9529-68A83CABBB00}" type="presParOf" srcId="{2B8C5FAF-31C1-4BF2-ABA9-62237DEE4A26}" destId="{7D65F61C-7B56-431B-A896-E0A08FB36395}" srcOrd="0" destOrd="0" presId="urn:microsoft.com/office/officeart/2008/layout/HorizontalMultiLevelHierarchy"/>
    <dgm:cxn modelId="{640214F4-7341-4576-8825-13B56D83AA58}" type="presParOf" srcId="{4934CAAC-A376-411F-9D83-DBC39D107F6F}" destId="{7800A853-F774-43C4-B797-CCBBB45F093F}" srcOrd="1" destOrd="0" presId="urn:microsoft.com/office/officeart/2008/layout/HorizontalMultiLevelHierarchy"/>
    <dgm:cxn modelId="{30E73A58-75DF-4E14-AF19-AA403B4973AA}" type="presParOf" srcId="{7800A853-F774-43C4-B797-CCBBB45F093F}" destId="{15A516B2-0249-4108-BC8A-6B746568E799}" srcOrd="0" destOrd="0" presId="urn:microsoft.com/office/officeart/2008/layout/HorizontalMultiLevelHierarchy"/>
    <dgm:cxn modelId="{E0437017-C6D5-4EBC-B2DB-2293D33C00F4}" type="presParOf" srcId="{7800A853-F774-43C4-B797-CCBBB45F093F}" destId="{35159F99-5A9C-4ADC-B12B-E3B147E87A73}" srcOrd="1" destOrd="0" presId="urn:microsoft.com/office/officeart/2008/layout/HorizontalMultiLevelHierarchy"/>
    <dgm:cxn modelId="{88418D8E-6DDF-4816-8959-34BA1F0726EF}" type="presParOf" srcId="{4934CAAC-A376-411F-9D83-DBC39D107F6F}" destId="{3133A65C-D168-4F0F-BA14-0F340AC55325}" srcOrd="2" destOrd="0" presId="urn:microsoft.com/office/officeart/2008/layout/HorizontalMultiLevelHierarchy"/>
    <dgm:cxn modelId="{74321ED5-2141-4043-8227-C8347B2B6660}" type="presParOf" srcId="{3133A65C-D168-4F0F-BA14-0F340AC55325}" destId="{DFBC828D-3FCB-4B44-8B5E-80179793698D}" srcOrd="0" destOrd="0" presId="urn:microsoft.com/office/officeart/2008/layout/HorizontalMultiLevelHierarchy"/>
    <dgm:cxn modelId="{4A7DD9B3-699C-4E4A-9E59-BB727FFB5AD5}" type="presParOf" srcId="{4934CAAC-A376-411F-9D83-DBC39D107F6F}" destId="{8C94588C-F7F9-4BBF-A792-49F1DA92CD67}" srcOrd="3" destOrd="0" presId="urn:microsoft.com/office/officeart/2008/layout/HorizontalMultiLevelHierarchy"/>
    <dgm:cxn modelId="{12D427CA-55CF-4B9A-9D9F-8986794A5784}" type="presParOf" srcId="{8C94588C-F7F9-4BBF-A792-49F1DA92CD67}" destId="{E2BC3AFF-0B3B-4939-824A-89BCF18739D2}" srcOrd="0" destOrd="0" presId="urn:microsoft.com/office/officeart/2008/layout/HorizontalMultiLevelHierarchy"/>
    <dgm:cxn modelId="{2BB632FC-EB89-4545-9193-627FE7B0F73E}" type="presParOf" srcId="{8C94588C-F7F9-4BBF-A792-49F1DA92CD67}" destId="{A202C661-2447-45FE-9498-9A218F0761BF}" srcOrd="1" destOrd="0" presId="urn:microsoft.com/office/officeart/2008/layout/HorizontalMultiLevelHierarchy"/>
    <dgm:cxn modelId="{10519E0A-5BC6-477C-BD26-B3A222D7544C}" type="presParOf" srcId="{4934CAAC-A376-411F-9D83-DBC39D107F6F}" destId="{5527B8CB-7AFA-42E7-A5D8-15445ED6FFED}" srcOrd="4" destOrd="0" presId="urn:microsoft.com/office/officeart/2008/layout/HorizontalMultiLevelHierarchy"/>
    <dgm:cxn modelId="{099D2098-4FAC-484C-8120-374A34F4DEB8}" type="presParOf" srcId="{5527B8CB-7AFA-42E7-A5D8-15445ED6FFED}" destId="{C6174C37-2AA7-4614-B1AF-012A208180D8}" srcOrd="0" destOrd="0" presId="urn:microsoft.com/office/officeart/2008/layout/HorizontalMultiLevelHierarchy"/>
    <dgm:cxn modelId="{659E1A0F-BD06-4733-8B51-B9071B99B047}" type="presParOf" srcId="{4934CAAC-A376-411F-9D83-DBC39D107F6F}" destId="{D361B79A-595C-429C-AC47-F8D2FA12AD33}" srcOrd="5" destOrd="0" presId="urn:microsoft.com/office/officeart/2008/layout/HorizontalMultiLevelHierarchy"/>
    <dgm:cxn modelId="{30D702E9-277A-4174-97E4-AFF214FB0501}" type="presParOf" srcId="{D361B79A-595C-429C-AC47-F8D2FA12AD33}" destId="{F525C418-BF42-42E6-B595-F0E73180E07F}" srcOrd="0" destOrd="0" presId="urn:microsoft.com/office/officeart/2008/layout/HorizontalMultiLevelHierarchy"/>
    <dgm:cxn modelId="{F6B1C2D7-CEDA-4BDC-AED0-6A6D1368E9C2}" type="presParOf" srcId="{D361B79A-595C-429C-AC47-F8D2FA12AD33}" destId="{CEBD96F2-6622-4F44-9F57-E308E95F64A3}" srcOrd="1" destOrd="0" presId="urn:microsoft.com/office/officeart/2008/layout/HorizontalMultiLevelHierarchy"/>
    <dgm:cxn modelId="{961BA761-3109-4AAD-B068-3699F54CC114}" type="presParOf" srcId="{4934CAAC-A376-411F-9D83-DBC39D107F6F}" destId="{34644E64-B061-47E4-9B2D-97EB5D588319}" srcOrd="6" destOrd="0" presId="urn:microsoft.com/office/officeart/2008/layout/HorizontalMultiLevelHierarchy"/>
    <dgm:cxn modelId="{7D5D6920-FB2D-4DC1-A38C-3F672B0A5784}" type="presParOf" srcId="{34644E64-B061-47E4-9B2D-97EB5D588319}" destId="{8E8424C7-DFFC-401A-BEF4-B734A5112980}" srcOrd="0" destOrd="0" presId="urn:microsoft.com/office/officeart/2008/layout/HorizontalMultiLevelHierarchy"/>
    <dgm:cxn modelId="{E8FBA23E-A7EF-44AC-9B46-A841BF777489}" type="presParOf" srcId="{4934CAAC-A376-411F-9D83-DBC39D107F6F}" destId="{5E588A48-18DF-429B-B088-D3812C9B8E53}" srcOrd="7" destOrd="0" presId="urn:microsoft.com/office/officeart/2008/layout/HorizontalMultiLevelHierarchy"/>
    <dgm:cxn modelId="{85CD2121-92BB-4B2F-9013-E1CB184E9DA2}" type="presParOf" srcId="{5E588A48-18DF-429B-B088-D3812C9B8E53}" destId="{4657AAF0-8E8F-4B46-A9E9-EBBF516CD20C}" srcOrd="0" destOrd="0" presId="urn:microsoft.com/office/officeart/2008/layout/HorizontalMultiLevelHierarchy"/>
    <dgm:cxn modelId="{E915348F-295D-4659-8B34-4DCDE76D8EFC}" type="presParOf" srcId="{5E588A48-18DF-429B-B088-D3812C9B8E53}" destId="{3B74CA7E-B45C-46D9-A42B-A5CF61EF95E3}" srcOrd="1" destOrd="0" presId="urn:microsoft.com/office/officeart/2008/layout/HorizontalMultiLevelHierarchy"/>
    <dgm:cxn modelId="{B0C6F1A3-A4DE-47DB-B470-C826C78144C7}" type="presParOf" srcId="{4934CAAC-A376-411F-9D83-DBC39D107F6F}" destId="{A9F2E67A-7367-40A3-B1E5-D0AE4477BFEA}" srcOrd="8" destOrd="0" presId="urn:microsoft.com/office/officeart/2008/layout/HorizontalMultiLevelHierarchy"/>
    <dgm:cxn modelId="{96888999-2F9F-4C16-9DE1-8958852B7263}" type="presParOf" srcId="{A9F2E67A-7367-40A3-B1E5-D0AE4477BFEA}" destId="{B3172F52-4153-4622-B24B-5C0A3CA85698}" srcOrd="0" destOrd="0" presId="urn:microsoft.com/office/officeart/2008/layout/HorizontalMultiLevelHierarchy"/>
    <dgm:cxn modelId="{2F90E983-DD14-4D12-9B63-D85189B0C25C}" type="presParOf" srcId="{4934CAAC-A376-411F-9D83-DBC39D107F6F}" destId="{58A78BE6-6663-422C-8908-68ADAD42C245}" srcOrd="9" destOrd="0" presId="urn:microsoft.com/office/officeart/2008/layout/HorizontalMultiLevelHierarchy"/>
    <dgm:cxn modelId="{E1333E40-B178-4F31-8FD8-7D27BC1FB2CE}" type="presParOf" srcId="{58A78BE6-6663-422C-8908-68ADAD42C245}" destId="{89F948A0-BADC-46C6-9DA9-D087BA602FAC}" srcOrd="0" destOrd="0" presId="urn:microsoft.com/office/officeart/2008/layout/HorizontalMultiLevelHierarchy"/>
    <dgm:cxn modelId="{40CE0A45-3D71-40CB-B0F1-643DABC6E5A7}" type="presParOf" srcId="{58A78BE6-6663-422C-8908-68ADAD42C245}" destId="{8FC13592-62D4-4F68-A6CA-F3DBCB44E5BC}" srcOrd="1" destOrd="0" presId="urn:microsoft.com/office/officeart/2008/layout/HorizontalMultiLevelHierarchy"/>
    <dgm:cxn modelId="{8228F636-D065-4163-B288-004ABE4CC973}" type="presParOf" srcId="{4934CAAC-A376-411F-9D83-DBC39D107F6F}" destId="{B1338046-8E88-41F0-B9CE-31E04BBD17D2}" srcOrd="10" destOrd="0" presId="urn:microsoft.com/office/officeart/2008/layout/HorizontalMultiLevelHierarchy"/>
    <dgm:cxn modelId="{98A7725C-EDAD-4F82-8E2F-062BD2870242}" type="presParOf" srcId="{B1338046-8E88-41F0-B9CE-31E04BBD17D2}" destId="{71A0594B-0E57-4293-A580-B48284D0C36E}" srcOrd="0" destOrd="0" presId="urn:microsoft.com/office/officeart/2008/layout/HorizontalMultiLevelHierarchy"/>
    <dgm:cxn modelId="{212E40DF-5EF8-46F5-920F-707FE0D8D9C4}" type="presParOf" srcId="{4934CAAC-A376-411F-9D83-DBC39D107F6F}" destId="{7924332C-33A0-4627-B474-015A82DD82F2}" srcOrd="11" destOrd="0" presId="urn:microsoft.com/office/officeart/2008/layout/HorizontalMultiLevelHierarchy"/>
    <dgm:cxn modelId="{1AC5C6A5-62EB-4390-9D18-3953A6BABA7D}" type="presParOf" srcId="{7924332C-33A0-4627-B474-015A82DD82F2}" destId="{E315BF42-B08E-479A-9DC9-60969618FD05}" srcOrd="0" destOrd="0" presId="urn:microsoft.com/office/officeart/2008/layout/HorizontalMultiLevelHierarchy"/>
    <dgm:cxn modelId="{5D7FB5B0-B8E5-482E-9090-FE8ECB895066}" type="presParOf" srcId="{7924332C-33A0-4627-B474-015A82DD82F2}" destId="{E734ED5C-F917-490C-8523-9C3BF6B81A70}" srcOrd="1" destOrd="0" presId="urn:microsoft.com/office/officeart/2008/layout/HorizontalMultiLevelHierarchy"/>
    <dgm:cxn modelId="{EB2DB08F-00D9-44A2-A41D-821B8EA48F41}" type="presParOf" srcId="{E3D78045-7AAD-455B-B1B5-D2F57EE00F9C}" destId="{7B7106A9-C9A6-4C0C-8388-CA257083B9B8}" srcOrd="4" destOrd="0" presId="urn:microsoft.com/office/officeart/2008/layout/HorizontalMultiLevelHierarchy"/>
    <dgm:cxn modelId="{AD64ACAC-02CB-4EF7-A9A7-A61C202E17F2}" type="presParOf" srcId="{7B7106A9-C9A6-4C0C-8388-CA257083B9B8}" destId="{4ECC8D5D-E127-4C00-8460-D8C853B1DF55}" srcOrd="0" destOrd="0" presId="urn:microsoft.com/office/officeart/2008/layout/HorizontalMultiLevelHierarchy"/>
    <dgm:cxn modelId="{60469C40-82F6-46B4-906E-62D8AA78573B}" type="presParOf" srcId="{E3D78045-7AAD-455B-B1B5-D2F57EE00F9C}" destId="{AE3CD272-4E4C-4315-AB7B-D59099F00C22}" srcOrd="5" destOrd="0" presId="urn:microsoft.com/office/officeart/2008/layout/HorizontalMultiLevelHierarchy"/>
    <dgm:cxn modelId="{E90AF1FD-B791-4263-A312-9ECB753817AE}" type="presParOf" srcId="{AE3CD272-4E4C-4315-AB7B-D59099F00C22}" destId="{C4B27CA5-D789-45E5-81A2-C97BB13F82CF}" srcOrd="0" destOrd="0" presId="urn:microsoft.com/office/officeart/2008/layout/HorizontalMultiLevelHierarchy"/>
    <dgm:cxn modelId="{EAFB6F92-F086-4EF8-9220-D20EAC3D343C}" type="presParOf" srcId="{AE3CD272-4E4C-4315-AB7B-D59099F00C22}" destId="{073CE0D4-4B06-4A33-B7AB-66BDD90B2A0B}"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84DF7-742D-4A80-A59D-6B4CA9CF886E}">
      <dsp:nvSpPr>
        <dsp:cNvPr id="0" name=""/>
        <dsp:cNvSpPr/>
      </dsp:nvSpPr>
      <dsp:spPr>
        <a:xfrm>
          <a:off x="445430" y="1873352"/>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个人博客总体模块</a:t>
          </a:r>
        </a:p>
      </dsp:txBody>
      <dsp:txXfrm>
        <a:off x="457353" y="1885275"/>
        <a:ext cx="790305" cy="383229"/>
      </dsp:txXfrm>
    </dsp:sp>
    <dsp:sp modelId="{B337D7A3-9341-4B79-BA42-FFB502B94ACC}">
      <dsp:nvSpPr>
        <dsp:cNvPr id="0" name=""/>
        <dsp:cNvSpPr/>
      </dsp:nvSpPr>
      <dsp:spPr>
        <a:xfrm rot="17350740">
          <a:off x="926765" y="1600403"/>
          <a:ext cx="991294" cy="16699"/>
        </a:xfrm>
        <a:custGeom>
          <a:avLst/>
          <a:gdLst/>
          <a:ahLst/>
          <a:cxnLst/>
          <a:rect l="0" t="0" r="0" b="0"/>
          <a:pathLst>
            <a:path>
              <a:moveTo>
                <a:pt x="0" y="8349"/>
              </a:moveTo>
              <a:lnTo>
                <a:pt x="990850" y="834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397630" y="1583970"/>
        <a:ext cx="49564" cy="49564"/>
      </dsp:txXfrm>
    </dsp:sp>
    <dsp:sp modelId="{3F7C0D34-871F-4371-9D47-D29C519B1B4F}">
      <dsp:nvSpPr>
        <dsp:cNvPr id="0" name=""/>
        <dsp:cNvSpPr/>
      </dsp:nvSpPr>
      <dsp:spPr>
        <a:xfrm>
          <a:off x="1585242" y="937078"/>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前端</a:t>
          </a:r>
        </a:p>
      </dsp:txBody>
      <dsp:txXfrm>
        <a:off x="1597165" y="949001"/>
        <a:ext cx="790305" cy="383229"/>
      </dsp:txXfrm>
    </dsp:sp>
    <dsp:sp modelId="{6A769AF2-BFF6-4C4A-9FC2-4B1D00162834}">
      <dsp:nvSpPr>
        <dsp:cNvPr id="0" name=""/>
        <dsp:cNvSpPr/>
      </dsp:nvSpPr>
      <dsp:spPr>
        <a:xfrm rot="17286835">
          <a:off x="2059692" y="663727"/>
          <a:ext cx="985941" cy="16699"/>
        </a:xfrm>
        <a:custGeom>
          <a:avLst/>
          <a:gdLst/>
          <a:ahLst/>
          <a:cxnLst/>
          <a:rect l="0" t="0" r="0" b="0"/>
          <a:pathLst>
            <a:path>
              <a:moveTo>
                <a:pt x="0" y="8349"/>
              </a:moveTo>
              <a:lnTo>
                <a:pt x="990850"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28014" y="647428"/>
        <a:ext cx="49297" cy="49297"/>
      </dsp:txXfrm>
    </dsp:sp>
    <dsp:sp modelId="{0EC7851F-8A61-4EEF-9695-FED052DED701}">
      <dsp:nvSpPr>
        <dsp:cNvPr id="0" name=""/>
        <dsp:cNvSpPr/>
      </dsp:nvSpPr>
      <dsp:spPr>
        <a:xfrm>
          <a:off x="2705930" y="0"/>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首页</a:t>
          </a:r>
        </a:p>
      </dsp:txBody>
      <dsp:txXfrm>
        <a:off x="2717853" y="11923"/>
        <a:ext cx="790305" cy="383229"/>
      </dsp:txXfrm>
    </dsp:sp>
    <dsp:sp modelId="{C793DBEA-3D24-42FE-9EFE-BA2C61D60A0B}">
      <dsp:nvSpPr>
        <dsp:cNvPr id="0" name=""/>
        <dsp:cNvSpPr/>
      </dsp:nvSpPr>
      <dsp:spPr>
        <a:xfrm rot="18289469">
          <a:off x="2277090" y="898197"/>
          <a:ext cx="570269" cy="16699"/>
        </a:xfrm>
        <a:custGeom>
          <a:avLst/>
          <a:gdLst/>
          <a:ahLst/>
          <a:cxnLst/>
          <a:rect l="0" t="0" r="0" b="0"/>
          <a:pathLst>
            <a:path>
              <a:moveTo>
                <a:pt x="0" y="8349"/>
              </a:moveTo>
              <a:lnTo>
                <a:pt x="5700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47968" y="892290"/>
        <a:ext cx="28513" cy="28513"/>
      </dsp:txXfrm>
    </dsp:sp>
    <dsp:sp modelId="{B50F70EC-EB11-4956-9109-735161EE324B}">
      <dsp:nvSpPr>
        <dsp:cNvPr id="0" name=""/>
        <dsp:cNvSpPr/>
      </dsp:nvSpPr>
      <dsp:spPr>
        <a:xfrm>
          <a:off x="2725055" y="468940"/>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博客分类内容展示</a:t>
          </a:r>
        </a:p>
      </dsp:txBody>
      <dsp:txXfrm>
        <a:off x="2736978" y="480863"/>
        <a:ext cx="790305" cy="383229"/>
      </dsp:txXfrm>
    </dsp:sp>
    <dsp:sp modelId="{0D42DAC6-FF5C-4A04-8E98-9EDE80CC9A31}">
      <dsp:nvSpPr>
        <dsp:cNvPr id="0" name=""/>
        <dsp:cNvSpPr/>
      </dsp:nvSpPr>
      <dsp:spPr>
        <a:xfrm>
          <a:off x="2399394" y="1132266"/>
          <a:ext cx="325660" cy="16699"/>
        </a:xfrm>
        <a:custGeom>
          <a:avLst/>
          <a:gdLst/>
          <a:ahLst/>
          <a:cxnLst/>
          <a:rect l="0" t="0" r="0" b="0"/>
          <a:pathLst>
            <a:path>
              <a:moveTo>
                <a:pt x="0" y="8349"/>
              </a:moveTo>
              <a:lnTo>
                <a:pt x="3255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54083" y="1132474"/>
        <a:ext cx="16283" cy="16283"/>
      </dsp:txXfrm>
    </dsp:sp>
    <dsp:sp modelId="{F25A1FBA-3653-45DB-B36F-9A5D14ED60DD}">
      <dsp:nvSpPr>
        <dsp:cNvPr id="0" name=""/>
        <dsp:cNvSpPr/>
      </dsp:nvSpPr>
      <dsp:spPr>
        <a:xfrm>
          <a:off x="2725055" y="937078"/>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博主信息展示</a:t>
          </a:r>
        </a:p>
      </dsp:txBody>
      <dsp:txXfrm>
        <a:off x="2736978" y="949001"/>
        <a:ext cx="790305" cy="383229"/>
      </dsp:txXfrm>
    </dsp:sp>
    <dsp:sp modelId="{DEDBCCE3-B7FF-4B77-BEF2-54034BCFD637}">
      <dsp:nvSpPr>
        <dsp:cNvPr id="0" name=""/>
        <dsp:cNvSpPr/>
      </dsp:nvSpPr>
      <dsp:spPr>
        <a:xfrm rot="3310531">
          <a:off x="2277090" y="1366335"/>
          <a:ext cx="570269" cy="16699"/>
        </a:xfrm>
        <a:custGeom>
          <a:avLst/>
          <a:gdLst/>
          <a:ahLst/>
          <a:cxnLst/>
          <a:rect l="0" t="0" r="0" b="0"/>
          <a:pathLst>
            <a:path>
              <a:moveTo>
                <a:pt x="0" y="8349"/>
              </a:moveTo>
              <a:lnTo>
                <a:pt x="5700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47968" y="1360427"/>
        <a:ext cx="28513" cy="28513"/>
      </dsp:txXfrm>
    </dsp:sp>
    <dsp:sp modelId="{68159469-0D66-405D-955A-B77340A5BCE1}">
      <dsp:nvSpPr>
        <dsp:cNvPr id="0" name=""/>
        <dsp:cNvSpPr/>
      </dsp:nvSpPr>
      <dsp:spPr>
        <a:xfrm>
          <a:off x="2725055" y="1405215"/>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友情链接展示</a:t>
          </a:r>
        </a:p>
      </dsp:txBody>
      <dsp:txXfrm>
        <a:off x="2736978" y="1417138"/>
        <a:ext cx="790305" cy="383229"/>
      </dsp:txXfrm>
    </dsp:sp>
    <dsp:sp modelId="{3D2166B0-8E47-4D90-9152-E8D63503C62A}">
      <dsp:nvSpPr>
        <dsp:cNvPr id="0" name=""/>
        <dsp:cNvSpPr/>
      </dsp:nvSpPr>
      <dsp:spPr>
        <a:xfrm rot="4249260">
          <a:off x="2066577" y="1600403"/>
          <a:ext cx="991294" cy="16699"/>
        </a:xfrm>
        <a:custGeom>
          <a:avLst/>
          <a:gdLst/>
          <a:ahLst/>
          <a:cxnLst/>
          <a:rect l="0" t="0" r="0" b="0"/>
          <a:pathLst>
            <a:path>
              <a:moveTo>
                <a:pt x="0" y="8349"/>
              </a:moveTo>
              <a:lnTo>
                <a:pt x="990850"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37442" y="1583970"/>
        <a:ext cx="49564" cy="49564"/>
      </dsp:txXfrm>
    </dsp:sp>
    <dsp:sp modelId="{980D26D6-0299-4093-A297-E3A0F74135D8}">
      <dsp:nvSpPr>
        <dsp:cNvPr id="0" name=""/>
        <dsp:cNvSpPr/>
      </dsp:nvSpPr>
      <dsp:spPr>
        <a:xfrm>
          <a:off x="2725055" y="1873352"/>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系统公告展示</a:t>
          </a:r>
        </a:p>
      </dsp:txBody>
      <dsp:txXfrm>
        <a:off x="2736978" y="1885275"/>
        <a:ext cx="790305" cy="383229"/>
      </dsp:txXfrm>
    </dsp:sp>
    <dsp:sp modelId="{5A41130B-2B82-4740-8E62-90165DAD339D}">
      <dsp:nvSpPr>
        <dsp:cNvPr id="0" name=""/>
        <dsp:cNvSpPr/>
      </dsp:nvSpPr>
      <dsp:spPr>
        <a:xfrm rot="4249260">
          <a:off x="926765" y="2536678"/>
          <a:ext cx="991294" cy="16699"/>
        </a:xfrm>
        <a:custGeom>
          <a:avLst/>
          <a:gdLst/>
          <a:ahLst/>
          <a:cxnLst/>
          <a:rect l="0" t="0" r="0" b="0"/>
          <a:pathLst>
            <a:path>
              <a:moveTo>
                <a:pt x="0" y="8349"/>
              </a:moveTo>
              <a:lnTo>
                <a:pt x="990850" y="834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397630" y="2520245"/>
        <a:ext cx="49564" cy="49564"/>
      </dsp:txXfrm>
    </dsp:sp>
    <dsp:sp modelId="{73F17F44-AF67-45EF-ACCA-04AD6378AF73}">
      <dsp:nvSpPr>
        <dsp:cNvPr id="0" name=""/>
        <dsp:cNvSpPr/>
      </dsp:nvSpPr>
      <dsp:spPr>
        <a:xfrm>
          <a:off x="1585242" y="2809627"/>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后端</a:t>
          </a:r>
        </a:p>
      </dsp:txBody>
      <dsp:txXfrm>
        <a:off x="1597165" y="2821550"/>
        <a:ext cx="790305" cy="383229"/>
      </dsp:txXfrm>
    </dsp:sp>
    <dsp:sp modelId="{769A4531-A127-427D-AEC1-4028EA2907E9}">
      <dsp:nvSpPr>
        <dsp:cNvPr id="0" name=""/>
        <dsp:cNvSpPr/>
      </dsp:nvSpPr>
      <dsp:spPr>
        <a:xfrm rot="18289469">
          <a:off x="2277090" y="2770747"/>
          <a:ext cx="570269" cy="16699"/>
        </a:xfrm>
        <a:custGeom>
          <a:avLst/>
          <a:gdLst/>
          <a:ahLst/>
          <a:cxnLst/>
          <a:rect l="0" t="0" r="0" b="0"/>
          <a:pathLst>
            <a:path>
              <a:moveTo>
                <a:pt x="0" y="8349"/>
              </a:moveTo>
              <a:lnTo>
                <a:pt x="5700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47968" y="2764839"/>
        <a:ext cx="28513" cy="28513"/>
      </dsp:txXfrm>
    </dsp:sp>
    <dsp:sp modelId="{85C72588-0983-4969-8904-ECB54FAE485A}">
      <dsp:nvSpPr>
        <dsp:cNvPr id="0" name=""/>
        <dsp:cNvSpPr/>
      </dsp:nvSpPr>
      <dsp:spPr>
        <a:xfrm>
          <a:off x="2725055" y="2341490"/>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系统运维相关配置</a:t>
          </a:r>
        </a:p>
      </dsp:txBody>
      <dsp:txXfrm>
        <a:off x="2736978" y="2353413"/>
        <a:ext cx="790305" cy="383229"/>
      </dsp:txXfrm>
    </dsp:sp>
    <dsp:sp modelId="{5CDAED15-D772-4934-8C09-7F6AAFC525A3}">
      <dsp:nvSpPr>
        <dsp:cNvPr id="0" name=""/>
        <dsp:cNvSpPr/>
      </dsp:nvSpPr>
      <dsp:spPr>
        <a:xfrm>
          <a:off x="2399394" y="3004815"/>
          <a:ext cx="325660" cy="16699"/>
        </a:xfrm>
        <a:custGeom>
          <a:avLst/>
          <a:gdLst/>
          <a:ahLst/>
          <a:cxnLst/>
          <a:rect l="0" t="0" r="0" b="0"/>
          <a:pathLst>
            <a:path>
              <a:moveTo>
                <a:pt x="0" y="8349"/>
              </a:moveTo>
              <a:lnTo>
                <a:pt x="3255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54083" y="3005023"/>
        <a:ext cx="16283" cy="16283"/>
      </dsp:txXfrm>
    </dsp:sp>
    <dsp:sp modelId="{9E5D81FB-2D51-4F38-9997-998A722F7942}">
      <dsp:nvSpPr>
        <dsp:cNvPr id="0" name=""/>
        <dsp:cNvSpPr/>
      </dsp:nvSpPr>
      <dsp:spPr>
        <a:xfrm>
          <a:off x="2725055" y="2809627"/>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管理系统模块</a:t>
          </a:r>
        </a:p>
      </dsp:txBody>
      <dsp:txXfrm>
        <a:off x="2736978" y="2821550"/>
        <a:ext cx="790305" cy="383229"/>
      </dsp:txXfrm>
    </dsp:sp>
    <dsp:sp modelId="{B6E78794-6830-459F-9147-4A4D3F269800}">
      <dsp:nvSpPr>
        <dsp:cNvPr id="0" name=""/>
        <dsp:cNvSpPr/>
      </dsp:nvSpPr>
      <dsp:spPr>
        <a:xfrm rot="17132988">
          <a:off x="3094633" y="2419644"/>
          <a:ext cx="1214807" cy="16699"/>
        </a:xfrm>
        <a:custGeom>
          <a:avLst/>
          <a:gdLst/>
          <a:ahLst/>
          <a:cxnLst/>
          <a:rect l="0" t="0" r="0" b="0"/>
          <a:pathLst>
            <a:path>
              <a:moveTo>
                <a:pt x="0" y="8349"/>
              </a:moveTo>
              <a:lnTo>
                <a:pt x="1214263"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71667" y="2397623"/>
        <a:ext cx="60740" cy="60740"/>
      </dsp:txXfrm>
    </dsp:sp>
    <dsp:sp modelId="{BC8EE8D8-9C0F-4BA0-A864-162A04BC6FA8}">
      <dsp:nvSpPr>
        <dsp:cNvPr id="0" name=""/>
        <dsp:cNvSpPr/>
      </dsp:nvSpPr>
      <dsp:spPr>
        <a:xfrm>
          <a:off x="3864867" y="1639284"/>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博客分类增删改查</a:t>
          </a:r>
        </a:p>
      </dsp:txBody>
      <dsp:txXfrm>
        <a:off x="3876790" y="1651207"/>
        <a:ext cx="790305" cy="383229"/>
      </dsp:txXfrm>
    </dsp:sp>
    <dsp:sp modelId="{93859A15-FB8D-43CD-BB2D-03AD03E1A2AE}">
      <dsp:nvSpPr>
        <dsp:cNvPr id="0" name=""/>
        <dsp:cNvSpPr/>
      </dsp:nvSpPr>
      <dsp:spPr>
        <a:xfrm rot="17692822">
          <a:off x="3315014" y="2653712"/>
          <a:ext cx="774046" cy="16699"/>
        </a:xfrm>
        <a:custGeom>
          <a:avLst/>
          <a:gdLst/>
          <a:ahLst/>
          <a:cxnLst/>
          <a:rect l="0" t="0" r="0" b="0"/>
          <a:pathLst>
            <a:path>
              <a:moveTo>
                <a:pt x="0" y="8349"/>
              </a:moveTo>
              <a:lnTo>
                <a:pt x="773699"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82686" y="2642711"/>
        <a:ext cx="38702" cy="38702"/>
      </dsp:txXfrm>
    </dsp:sp>
    <dsp:sp modelId="{73F3E407-A5D2-4EEC-A0DB-DDDC771DA644}">
      <dsp:nvSpPr>
        <dsp:cNvPr id="0" name=""/>
        <dsp:cNvSpPr/>
      </dsp:nvSpPr>
      <dsp:spPr>
        <a:xfrm>
          <a:off x="3864867" y="2107421"/>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博客内容增删改查</a:t>
          </a:r>
        </a:p>
      </dsp:txBody>
      <dsp:txXfrm>
        <a:off x="3876790" y="2119344"/>
        <a:ext cx="790305" cy="383229"/>
      </dsp:txXfrm>
    </dsp:sp>
    <dsp:sp modelId="{917E29FE-082A-4266-A9CC-8BA279DEE508}">
      <dsp:nvSpPr>
        <dsp:cNvPr id="0" name=""/>
        <dsp:cNvSpPr/>
      </dsp:nvSpPr>
      <dsp:spPr>
        <a:xfrm rot="19457599">
          <a:off x="3501511" y="2887781"/>
          <a:ext cx="401052" cy="16699"/>
        </a:xfrm>
        <a:custGeom>
          <a:avLst/>
          <a:gdLst/>
          <a:ahLst/>
          <a:cxnLst/>
          <a:rect l="0" t="0" r="0" b="0"/>
          <a:pathLst>
            <a:path>
              <a:moveTo>
                <a:pt x="0" y="8349"/>
              </a:moveTo>
              <a:lnTo>
                <a:pt x="400872"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92011" y="2886104"/>
        <a:ext cx="20052" cy="20052"/>
      </dsp:txXfrm>
    </dsp:sp>
    <dsp:sp modelId="{AB8D68A8-D549-4819-9B10-BB7A6328B35A}">
      <dsp:nvSpPr>
        <dsp:cNvPr id="0" name=""/>
        <dsp:cNvSpPr/>
      </dsp:nvSpPr>
      <dsp:spPr>
        <a:xfrm>
          <a:off x="3864867" y="2575558"/>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博客汇总情况</a:t>
          </a:r>
        </a:p>
      </dsp:txBody>
      <dsp:txXfrm>
        <a:off x="3876790" y="2587481"/>
        <a:ext cx="790305" cy="383229"/>
      </dsp:txXfrm>
    </dsp:sp>
    <dsp:sp modelId="{33AF683C-00CE-4331-B3C1-682AD980A880}">
      <dsp:nvSpPr>
        <dsp:cNvPr id="0" name=""/>
        <dsp:cNvSpPr/>
      </dsp:nvSpPr>
      <dsp:spPr>
        <a:xfrm rot="2142401">
          <a:off x="3501511" y="3121850"/>
          <a:ext cx="401052" cy="16699"/>
        </a:xfrm>
        <a:custGeom>
          <a:avLst/>
          <a:gdLst/>
          <a:ahLst/>
          <a:cxnLst/>
          <a:rect l="0" t="0" r="0" b="0"/>
          <a:pathLst>
            <a:path>
              <a:moveTo>
                <a:pt x="0" y="8349"/>
              </a:moveTo>
              <a:lnTo>
                <a:pt x="400872"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92011" y="3120173"/>
        <a:ext cx="20052" cy="20052"/>
      </dsp:txXfrm>
    </dsp:sp>
    <dsp:sp modelId="{0B6F17C5-5E0D-4A73-90F4-5FA017B341B6}">
      <dsp:nvSpPr>
        <dsp:cNvPr id="0" name=""/>
        <dsp:cNvSpPr/>
      </dsp:nvSpPr>
      <dsp:spPr>
        <a:xfrm>
          <a:off x="3864867" y="3043695"/>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友情链接增删改查</a:t>
          </a:r>
        </a:p>
      </dsp:txBody>
      <dsp:txXfrm>
        <a:off x="3876790" y="3055618"/>
        <a:ext cx="790305" cy="383229"/>
      </dsp:txXfrm>
    </dsp:sp>
    <dsp:sp modelId="{EAC5A67C-E9EE-4B14-A7B0-0518697623B2}">
      <dsp:nvSpPr>
        <dsp:cNvPr id="0" name=""/>
        <dsp:cNvSpPr/>
      </dsp:nvSpPr>
      <dsp:spPr>
        <a:xfrm rot="3907178">
          <a:off x="3315014" y="3355918"/>
          <a:ext cx="774046" cy="16699"/>
        </a:xfrm>
        <a:custGeom>
          <a:avLst/>
          <a:gdLst/>
          <a:ahLst/>
          <a:cxnLst/>
          <a:rect l="0" t="0" r="0" b="0"/>
          <a:pathLst>
            <a:path>
              <a:moveTo>
                <a:pt x="0" y="8349"/>
              </a:moveTo>
              <a:lnTo>
                <a:pt x="773699"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82686" y="3344917"/>
        <a:ext cx="38702" cy="38702"/>
      </dsp:txXfrm>
    </dsp:sp>
    <dsp:sp modelId="{93C72B30-CC0B-4A9D-8910-AC0C17DCFC0F}">
      <dsp:nvSpPr>
        <dsp:cNvPr id="0" name=""/>
        <dsp:cNvSpPr/>
      </dsp:nvSpPr>
      <dsp:spPr>
        <a:xfrm>
          <a:off x="3864867" y="3511833"/>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网站公告增删改查</a:t>
          </a:r>
        </a:p>
      </dsp:txBody>
      <dsp:txXfrm>
        <a:off x="3876790" y="3523756"/>
        <a:ext cx="790305" cy="383229"/>
      </dsp:txXfrm>
    </dsp:sp>
    <dsp:sp modelId="{AC0D608C-97E3-4FCB-A3C1-44E3A6382D73}">
      <dsp:nvSpPr>
        <dsp:cNvPr id="0" name=""/>
        <dsp:cNvSpPr/>
      </dsp:nvSpPr>
      <dsp:spPr>
        <a:xfrm rot="4467012">
          <a:off x="3094633" y="3589987"/>
          <a:ext cx="1214807" cy="16699"/>
        </a:xfrm>
        <a:custGeom>
          <a:avLst/>
          <a:gdLst/>
          <a:ahLst/>
          <a:cxnLst/>
          <a:rect l="0" t="0" r="0" b="0"/>
          <a:pathLst>
            <a:path>
              <a:moveTo>
                <a:pt x="0" y="8349"/>
              </a:moveTo>
              <a:lnTo>
                <a:pt x="1214263"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671667" y="3567966"/>
        <a:ext cx="60740" cy="60740"/>
      </dsp:txXfrm>
    </dsp:sp>
    <dsp:sp modelId="{C19473F1-80FE-41B8-A001-5C3019B3132D}">
      <dsp:nvSpPr>
        <dsp:cNvPr id="0" name=""/>
        <dsp:cNvSpPr/>
      </dsp:nvSpPr>
      <dsp:spPr>
        <a:xfrm>
          <a:off x="3864867" y="3979970"/>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博主信息增删改查</a:t>
          </a:r>
        </a:p>
      </dsp:txBody>
      <dsp:txXfrm>
        <a:off x="3876790" y="3991893"/>
        <a:ext cx="790305" cy="383229"/>
      </dsp:txXfrm>
    </dsp:sp>
    <dsp:sp modelId="{13588A57-6C9B-4054-9336-88C517CDCCE8}">
      <dsp:nvSpPr>
        <dsp:cNvPr id="0" name=""/>
        <dsp:cNvSpPr/>
      </dsp:nvSpPr>
      <dsp:spPr>
        <a:xfrm rot="3310531">
          <a:off x="2277090" y="3238884"/>
          <a:ext cx="570269" cy="16699"/>
        </a:xfrm>
        <a:custGeom>
          <a:avLst/>
          <a:gdLst/>
          <a:ahLst/>
          <a:cxnLst/>
          <a:rect l="0" t="0" r="0" b="0"/>
          <a:pathLst>
            <a:path>
              <a:moveTo>
                <a:pt x="0" y="8349"/>
              </a:moveTo>
              <a:lnTo>
                <a:pt x="570014" y="83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47968" y="3232977"/>
        <a:ext cx="28513" cy="28513"/>
      </dsp:txXfrm>
    </dsp:sp>
    <dsp:sp modelId="{C4A67EC6-8AFC-4DAB-B4C9-67E17C7D8187}">
      <dsp:nvSpPr>
        <dsp:cNvPr id="0" name=""/>
        <dsp:cNvSpPr/>
      </dsp:nvSpPr>
      <dsp:spPr>
        <a:xfrm>
          <a:off x="2725055" y="3277764"/>
          <a:ext cx="814151" cy="407075"/>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ysClr val="window" lastClr="CCE8CF"/>
              </a:solidFill>
              <a:latin typeface="Calibri" panose="020F0502020204030204"/>
              <a:ea typeface="宋体" panose="02010600030101010101" pitchFamily="2" charset="-122"/>
              <a:cs typeface="+mn-cs"/>
            </a:rPr>
            <a:t>维护系统信息</a:t>
          </a:r>
        </a:p>
      </dsp:txBody>
      <dsp:txXfrm>
        <a:off x="2736978" y="3289687"/>
        <a:ext cx="790305" cy="383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106A9-C9A6-4C0C-8388-CA257083B9B8}">
      <dsp:nvSpPr>
        <dsp:cNvPr id="0" name=""/>
        <dsp:cNvSpPr/>
      </dsp:nvSpPr>
      <dsp:spPr>
        <a:xfrm>
          <a:off x="2770910" y="2120133"/>
          <a:ext cx="173820" cy="331213"/>
        </a:xfrm>
        <a:custGeom>
          <a:avLst/>
          <a:gdLst/>
          <a:ahLst/>
          <a:cxnLst/>
          <a:rect l="0" t="0" r="0" b="0"/>
          <a:pathLst>
            <a:path>
              <a:moveTo>
                <a:pt x="0" y="0"/>
              </a:moveTo>
              <a:lnTo>
                <a:pt x="86785" y="0"/>
              </a:lnTo>
              <a:lnTo>
                <a:pt x="86785" y="330735"/>
              </a:lnTo>
              <a:lnTo>
                <a:pt x="173570" y="33073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8469" y="2276388"/>
        <a:ext cx="18702" cy="18702"/>
      </dsp:txXfrm>
    </dsp:sp>
    <dsp:sp modelId="{B1338046-8E88-41F0-B9CE-31E04BBD17D2}">
      <dsp:nvSpPr>
        <dsp:cNvPr id="0" name=""/>
        <dsp:cNvSpPr/>
      </dsp:nvSpPr>
      <dsp:spPr>
        <a:xfrm>
          <a:off x="3813835" y="2120133"/>
          <a:ext cx="173820" cy="828033"/>
        </a:xfrm>
        <a:custGeom>
          <a:avLst/>
          <a:gdLst/>
          <a:ahLst/>
          <a:cxnLst/>
          <a:rect l="0" t="0" r="0" b="0"/>
          <a:pathLst>
            <a:path>
              <a:moveTo>
                <a:pt x="0" y="0"/>
              </a:moveTo>
              <a:lnTo>
                <a:pt x="86785" y="0"/>
              </a:lnTo>
              <a:lnTo>
                <a:pt x="86785" y="826838"/>
              </a:lnTo>
              <a:lnTo>
                <a:pt x="173570" y="82683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79593" y="2512998"/>
        <a:ext cx="42304" cy="42304"/>
      </dsp:txXfrm>
    </dsp:sp>
    <dsp:sp modelId="{A9F2E67A-7367-40A3-B1E5-D0AE4477BFEA}">
      <dsp:nvSpPr>
        <dsp:cNvPr id="0" name=""/>
        <dsp:cNvSpPr/>
      </dsp:nvSpPr>
      <dsp:spPr>
        <a:xfrm>
          <a:off x="3813835" y="2120133"/>
          <a:ext cx="173820" cy="496820"/>
        </a:xfrm>
        <a:custGeom>
          <a:avLst/>
          <a:gdLst/>
          <a:ahLst/>
          <a:cxnLst/>
          <a:rect l="0" t="0" r="0" b="0"/>
          <a:pathLst>
            <a:path>
              <a:moveTo>
                <a:pt x="0" y="0"/>
              </a:moveTo>
              <a:lnTo>
                <a:pt x="86785" y="0"/>
              </a:lnTo>
              <a:lnTo>
                <a:pt x="86785" y="496103"/>
              </a:lnTo>
              <a:lnTo>
                <a:pt x="173570" y="49610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87586" y="2355384"/>
        <a:ext cx="26317" cy="26317"/>
      </dsp:txXfrm>
    </dsp:sp>
    <dsp:sp modelId="{34644E64-B061-47E4-9B2D-97EB5D588319}">
      <dsp:nvSpPr>
        <dsp:cNvPr id="0" name=""/>
        <dsp:cNvSpPr/>
      </dsp:nvSpPr>
      <dsp:spPr>
        <a:xfrm>
          <a:off x="3813835" y="2120133"/>
          <a:ext cx="173820" cy="165606"/>
        </a:xfrm>
        <a:custGeom>
          <a:avLst/>
          <a:gdLst/>
          <a:ahLst/>
          <a:cxnLst/>
          <a:rect l="0" t="0" r="0" b="0"/>
          <a:pathLst>
            <a:path>
              <a:moveTo>
                <a:pt x="0" y="0"/>
              </a:moveTo>
              <a:lnTo>
                <a:pt x="86785" y="0"/>
              </a:lnTo>
              <a:lnTo>
                <a:pt x="86785" y="165367"/>
              </a:lnTo>
              <a:lnTo>
                <a:pt x="173570" y="165367"/>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94743" y="2196934"/>
        <a:ext cx="12004" cy="12004"/>
      </dsp:txXfrm>
    </dsp:sp>
    <dsp:sp modelId="{5527B8CB-7AFA-42E7-A5D8-15445ED6FFED}">
      <dsp:nvSpPr>
        <dsp:cNvPr id="0" name=""/>
        <dsp:cNvSpPr/>
      </dsp:nvSpPr>
      <dsp:spPr>
        <a:xfrm>
          <a:off x="3813835" y="1954526"/>
          <a:ext cx="173820" cy="165606"/>
        </a:xfrm>
        <a:custGeom>
          <a:avLst/>
          <a:gdLst/>
          <a:ahLst/>
          <a:cxnLst/>
          <a:rect l="0" t="0" r="0" b="0"/>
          <a:pathLst>
            <a:path>
              <a:moveTo>
                <a:pt x="0" y="165367"/>
              </a:moveTo>
              <a:lnTo>
                <a:pt x="86785" y="165367"/>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94743" y="2031328"/>
        <a:ext cx="12004" cy="12004"/>
      </dsp:txXfrm>
    </dsp:sp>
    <dsp:sp modelId="{3133A65C-D168-4F0F-BA14-0F340AC55325}">
      <dsp:nvSpPr>
        <dsp:cNvPr id="0" name=""/>
        <dsp:cNvSpPr/>
      </dsp:nvSpPr>
      <dsp:spPr>
        <a:xfrm>
          <a:off x="3813835" y="1623313"/>
          <a:ext cx="173820" cy="496820"/>
        </a:xfrm>
        <a:custGeom>
          <a:avLst/>
          <a:gdLst/>
          <a:ahLst/>
          <a:cxnLst/>
          <a:rect l="0" t="0" r="0" b="0"/>
          <a:pathLst>
            <a:path>
              <a:moveTo>
                <a:pt x="0" y="496103"/>
              </a:moveTo>
              <a:lnTo>
                <a:pt x="86785" y="496103"/>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87586" y="1858564"/>
        <a:ext cx="26317" cy="26317"/>
      </dsp:txXfrm>
    </dsp:sp>
    <dsp:sp modelId="{2B8C5FAF-31C1-4BF2-ABA9-62237DEE4A26}">
      <dsp:nvSpPr>
        <dsp:cNvPr id="0" name=""/>
        <dsp:cNvSpPr/>
      </dsp:nvSpPr>
      <dsp:spPr>
        <a:xfrm>
          <a:off x="3813835" y="1292099"/>
          <a:ext cx="173820" cy="828033"/>
        </a:xfrm>
        <a:custGeom>
          <a:avLst/>
          <a:gdLst/>
          <a:ahLst/>
          <a:cxnLst/>
          <a:rect l="0" t="0" r="0" b="0"/>
          <a:pathLst>
            <a:path>
              <a:moveTo>
                <a:pt x="0" y="826838"/>
              </a:moveTo>
              <a:lnTo>
                <a:pt x="86785" y="826838"/>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879593" y="1684964"/>
        <a:ext cx="42304" cy="42304"/>
      </dsp:txXfrm>
    </dsp:sp>
    <dsp:sp modelId="{25267ECC-7EB5-46A9-A976-08659B8ACF98}">
      <dsp:nvSpPr>
        <dsp:cNvPr id="0" name=""/>
        <dsp:cNvSpPr/>
      </dsp:nvSpPr>
      <dsp:spPr>
        <a:xfrm>
          <a:off x="2770910" y="2074413"/>
          <a:ext cx="173820" cy="91440"/>
        </a:xfrm>
        <a:custGeom>
          <a:avLst/>
          <a:gdLst/>
          <a:ahLst/>
          <a:cxnLst/>
          <a:rect l="0" t="0" r="0" b="0"/>
          <a:pathLst>
            <a:path>
              <a:moveTo>
                <a:pt x="0" y="45720"/>
              </a:moveTo>
              <a:lnTo>
                <a:pt x="173570"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53475" y="2115787"/>
        <a:ext cx="8691" cy="8691"/>
      </dsp:txXfrm>
    </dsp:sp>
    <dsp:sp modelId="{AC1EF129-4671-41B8-B83B-500A86E18C95}">
      <dsp:nvSpPr>
        <dsp:cNvPr id="0" name=""/>
        <dsp:cNvSpPr/>
      </dsp:nvSpPr>
      <dsp:spPr>
        <a:xfrm>
          <a:off x="2770910" y="1788920"/>
          <a:ext cx="173820" cy="331213"/>
        </a:xfrm>
        <a:custGeom>
          <a:avLst/>
          <a:gdLst/>
          <a:ahLst/>
          <a:cxnLst/>
          <a:rect l="0" t="0" r="0" b="0"/>
          <a:pathLst>
            <a:path>
              <a:moveTo>
                <a:pt x="0" y="330735"/>
              </a:moveTo>
              <a:lnTo>
                <a:pt x="86785" y="330735"/>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8469" y="1945175"/>
        <a:ext cx="18702" cy="18702"/>
      </dsp:txXfrm>
    </dsp:sp>
    <dsp:sp modelId="{B027C441-D134-477C-BC43-1C831B7CEFE5}">
      <dsp:nvSpPr>
        <dsp:cNvPr id="0" name=""/>
        <dsp:cNvSpPr/>
      </dsp:nvSpPr>
      <dsp:spPr>
        <a:xfrm>
          <a:off x="1727985" y="2074413"/>
          <a:ext cx="173820" cy="91440"/>
        </a:xfrm>
        <a:custGeom>
          <a:avLst/>
          <a:gdLst/>
          <a:ahLst/>
          <a:cxnLst/>
          <a:rect l="0" t="0" r="0" b="0"/>
          <a:pathLst>
            <a:path>
              <a:moveTo>
                <a:pt x="0" y="45720"/>
              </a:moveTo>
              <a:lnTo>
                <a:pt x="173570"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810550" y="2115787"/>
        <a:ext cx="8691" cy="8691"/>
      </dsp:txXfrm>
    </dsp:sp>
    <dsp:sp modelId="{DDD59A63-8CB1-4C9E-94A9-90799B21D4E4}">
      <dsp:nvSpPr>
        <dsp:cNvPr id="0" name=""/>
        <dsp:cNvSpPr/>
      </dsp:nvSpPr>
      <dsp:spPr>
        <a:xfrm>
          <a:off x="685060" y="1457706"/>
          <a:ext cx="173820" cy="662426"/>
        </a:xfrm>
        <a:custGeom>
          <a:avLst/>
          <a:gdLst/>
          <a:ahLst/>
          <a:cxnLst/>
          <a:rect l="0" t="0" r="0" b="0"/>
          <a:pathLst>
            <a:path>
              <a:moveTo>
                <a:pt x="0" y="0"/>
              </a:moveTo>
              <a:lnTo>
                <a:pt x="86785" y="0"/>
              </a:lnTo>
              <a:lnTo>
                <a:pt x="86785" y="661471"/>
              </a:lnTo>
              <a:lnTo>
                <a:pt x="173570" y="66147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754849" y="1771798"/>
        <a:ext cx="34242" cy="34242"/>
      </dsp:txXfrm>
    </dsp:sp>
    <dsp:sp modelId="{8CD74630-8863-463E-AFCE-50FE79D89400}">
      <dsp:nvSpPr>
        <dsp:cNvPr id="0" name=""/>
        <dsp:cNvSpPr/>
      </dsp:nvSpPr>
      <dsp:spPr>
        <a:xfrm>
          <a:off x="2770910" y="795279"/>
          <a:ext cx="173820" cy="662426"/>
        </a:xfrm>
        <a:custGeom>
          <a:avLst/>
          <a:gdLst/>
          <a:ahLst/>
          <a:cxnLst/>
          <a:rect l="0" t="0" r="0" b="0"/>
          <a:pathLst>
            <a:path>
              <a:moveTo>
                <a:pt x="0" y="0"/>
              </a:moveTo>
              <a:lnTo>
                <a:pt x="86785" y="0"/>
              </a:lnTo>
              <a:lnTo>
                <a:pt x="86785" y="661471"/>
              </a:lnTo>
              <a:lnTo>
                <a:pt x="173570" y="66147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0699" y="1109371"/>
        <a:ext cx="34242" cy="34242"/>
      </dsp:txXfrm>
    </dsp:sp>
    <dsp:sp modelId="{AB6319AE-83F3-45EB-A967-79BEB535B5CC}">
      <dsp:nvSpPr>
        <dsp:cNvPr id="0" name=""/>
        <dsp:cNvSpPr/>
      </dsp:nvSpPr>
      <dsp:spPr>
        <a:xfrm>
          <a:off x="2770910" y="795279"/>
          <a:ext cx="173820" cy="331213"/>
        </a:xfrm>
        <a:custGeom>
          <a:avLst/>
          <a:gdLst/>
          <a:ahLst/>
          <a:cxnLst/>
          <a:rect l="0" t="0" r="0" b="0"/>
          <a:pathLst>
            <a:path>
              <a:moveTo>
                <a:pt x="0" y="0"/>
              </a:moveTo>
              <a:lnTo>
                <a:pt x="86785" y="0"/>
              </a:lnTo>
              <a:lnTo>
                <a:pt x="86785" y="330735"/>
              </a:lnTo>
              <a:lnTo>
                <a:pt x="173570" y="33073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8469" y="951535"/>
        <a:ext cx="18702" cy="18702"/>
      </dsp:txXfrm>
    </dsp:sp>
    <dsp:sp modelId="{691DB2A0-3272-47C3-A178-91FBE4ABD446}">
      <dsp:nvSpPr>
        <dsp:cNvPr id="0" name=""/>
        <dsp:cNvSpPr/>
      </dsp:nvSpPr>
      <dsp:spPr>
        <a:xfrm>
          <a:off x="2770910" y="749559"/>
          <a:ext cx="173820" cy="91440"/>
        </a:xfrm>
        <a:custGeom>
          <a:avLst/>
          <a:gdLst/>
          <a:ahLst/>
          <a:cxnLst/>
          <a:rect l="0" t="0" r="0" b="0"/>
          <a:pathLst>
            <a:path>
              <a:moveTo>
                <a:pt x="0" y="45720"/>
              </a:moveTo>
              <a:lnTo>
                <a:pt x="173570"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53475" y="790934"/>
        <a:ext cx="8691" cy="8691"/>
      </dsp:txXfrm>
    </dsp:sp>
    <dsp:sp modelId="{36E8145A-9AC6-43CC-B89E-1B9D51378E5C}">
      <dsp:nvSpPr>
        <dsp:cNvPr id="0" name=""/>
        <dsp:cNvSpPr/>
      </dsp:nvSpPr>
      <dsp:spPr>
        <a:xfrm>
          <a:off x="2770910" y="464066"/>
          <a:ext cx="173820" cy="331213"/>
        </a:xfrm>
        <a:custGeom>
          <a:avLst/>
          <a:gdLst/>
          <a:ahLst/>
          <a:cxnLst/>
          <a:rect l="0" t="0" r="0" b="0"/>
          <a:pathLst>
            <a:path>
              <a:moveTo>
                <a:pt x="0" y="330735"/>
              </a:moveTo>
              <a:lnTo>
                <a:pt x="86785" y="330735"/>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8469" y="620321"/>
        <a:ext cx="18702" cy="18702"/>
      </dsp:txXfrm>
    </dsp:sp>
    <dsp:sp modelId="{C68F03D9-9D29-4846-A807-0579E85CA345}">
      <dsp:nvSpPr>
        <dsp:cNvPr id="0" name=""/>
        <dsp:cNvSpPr/>
      </dsp:nvSpPr>
      <dsp:spPr>
        <a:xfrm>
          <a:off x="2770910" y="132853"/>
          <a:ext cx="173820" cy="662426"/>
        </a:xfrm>
        <a:custGeom>
          <a:avLst/>
          <a:gdLst/>
          <a:ahLst/>
          <a:cxnLst/>
          <a:rect l="0" t="0" r="0" b="0"/>
          <a:pathLst>
            <a:path>
              <a:moveTo>
                <a:pt x="0" y="661471"/>
              </a:moveTo>
              <a:lnTo>
                <a:pt x="86785" y="661471"/>
              </a:lnTo>
              <a:lnTo>
                <a:pt x="86785" y="0"/>
              </a:lnTo>
              <a:lnTo>
                <a:pt x="173570"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840699" y="446945"/>
        <a:ext cx="34242" cy="34242"/>
      </dsp:txXfrm>
    </dsp:sp>
    <dsp:sp modelId="{72D9FE92-D72B-499F-9144-DF943384F05D}">
      <dsp:nvSpPr>
        <dsp:cNvPr id="0" name=""/>
        <dsp:cNvSpPr/>
      </dsp:nvSpPr>
      <dsp:spPr>
        <a:xfrm>
          <a:off x="1727985" y="749559"/>
          <a:ext cx="173820" cy="91440"/>
        </a:xfrm>
        <a:custGeom>
          <a:avLst/>
          <a:gdLst/>
          <a:ahLst/>
          <a:cxnLst/>
          <a:rect l="0" t="0" r="0" b="0"/>
          <a:pathLst>
            <a:path>
              <a:moveTo>
                <a:pt x="0" y="45720"/>
              </a:moveTo>
              <a:lnTo>
                <a:pt x="173570"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810550" y="790934"/>
        <a:ext cx="8691" cy="8691"/>
      </dsp:txXfrm>
    </dsp:sp>
    <dsp:sp modelId="{107E4234-29A5-4AA3-BD8F-8B8BAFF4F662}">
      <dsp:nvSpPr>
        <dsp:cNvPr id="0" name=""/>
        <dsp:cNvSpPr/>
      </dsp:nvSpPr>
      <dsp:spPr>
        <a:xfrm>
          <a:off x="685060" y="795279"/>
          <a:ext cx="173820" cy="662426"/>
        </a:xfrm>
        <a:custGeom>
          <a:avLst/>
          <a:gdLst/>
          <a:ahLst/>
          <a:cxnLst/>
          <a:rect l="0" t="0" r="0" b="0"/>
          <a:pathLst>
            <a:path>
              <a:moveTo>
                <a:pt x="0" y="661471"/>
              </a:moveTo>
              <a:lnTo>
                <a:pt x="86785" y="661471"/>
              </a:lnTo>
              <a:lnTo>
                <a:pt x="86785" y="0"/>
              </a:lnTo>
              <a:lnTo>
                <a:pt x="173570"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754849" y="1109371"/>
        <a:ext cx="34242" cy="34242"/>
      </dsp:txXfrm>
    </dsp:sp>
    <dsp:sp modelId="{B9E99E18-DD27-46A5-96F9-36C7A1C5C524}">
      <dsp:nvSpPr>
        <dsp:cNvPr id="0" name=""/>
        <dsp:cNvSpPr/>
      </dsp:nvSpPr>
      <dsp:spPr>
        <a:xfrm rot="16200000">
          <a:off x="-144715" y="1325221"/>
          <a:ext cx="1394582"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CCE8CF"/>
              </a:solidFill>
              <a:latin typeface="Calibri" panose="020F0502020204030204"/>
              <a:ea typeface="宋体" panose="02010600030101010101" pitchFamily="2" charset="-122"/>
              <a:cs typeface="+mn-cs"/>
            </a:rPr>
            <a:t>个人博客总体模块设计</a:t>
          </a:r>
        </a:p>
      </dsp:txBody>
      <dsp:txXfrm>
        <a:off x="-144715" y="1325221"/>
        <a:ext cx="1394582" cy="264970"/>
      </dsp:txXfrm>
    </dsp:sp>
    <dsp:sp modelId="{2C572A5F-401D-4603-A462-9C3415A21E00}">
      <dsp:nvSpPr>
        <dsp:cNvPr id="0" name=""/>
        <dsp:cNvSpPr/>
      </dsp:nvSpPr>
      <dsp:spPr>
        <a:xfrm>
          <a:off x="858881" y="66279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前台展示</a:t>
          </a:r>
        </a:p>
      </dsp:txBody>
      <dsp:txXfrm>
        <a:off x="858881" y="662794"/>
        <a:ext cx="869103" cy="264970"/>
      </dsp:txXfrm>
    </dsp:sp>
    <dsp:sp modelId="{2684E0BB-60A0-47B3-8BEE-7D30845BC288}">
      <dsp:nvSpPr>
        <dsp:cNvPr id="0" name=""/>
        <dsp:cNvSpPr/>
      </dsp:nvSpPr>
      <dsp:spPr>
        <a:xfrm>
          <a:off x="1901806" y="66279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游客</a:t>
          </a:r>
        </a:p>
      </dsp:txBody>
      <dsp:txXfrm>
        <a:off x="1901806" y="662794"/>
        <a:ext cx="869103" cy="264970"/>
      </dsp:txXfrm>
    </dsp:sp>
    <dsp:sp modelId="{C14C533F-5935-4CD4-8F97-C80DF1B7697C}">
      <dsp:nvSpPr>
        <dsp:cNvPr id="0" name=""/>
        <dsp:cNvSpPr/>
      </dsp:nvSpPr>
      <dsp:spPr>
        <a:xfrm>
          <a:off x="2944731" y="367"/>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博客分类</a:t>
          </a:r>
        </a:p>
      </dsp:txBody>
      <dsp:txXfrm>
        <a:off x="2944731" y="367"/>
        <a:ext cx="869103" cy="264970"/>
      </dsp:txXfrm>
    </dsp:sp>
    <dsp:sp modelId="{60869CE2-4AA7-4550-B7F6-64242E8BCD6A}">
      <dsp:nvSpPr>
        <dsp:cNvPr id="0" name=""/>
        <dsp:cNvSpPr/>
      </dsp:nvSpPr>
      <dsp:spPr>
        <a:xfrm>
          <a:off x="2944731" y="331581"/>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博客内容</a:t>
          </a:r>
        </a:p>
      </dsp:txBody>
      <dsp:txXfrm>
        <a:off x="2944731" y="331581"/>
        <a:ext cx="869103" cy="264970"/>
      </dsp:txXfrm>
    </dsp:sp>
    <dsp:sp modelId="{5BE82B2E-D3A8-4393-8D00-BFDA51A88BB9}">
      <dsp:nvSpPr>
        <dsp:cNvPr id="0" name=""/>
        <dsp:cNvSpPr/>
      </dsp:nvSpPr>
      <dsp:spPr>
        <a:xfrm>
          <a:off x="2944731" y="66279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友情链接</a:t>
          </a:r>
        </a:p>
      </dsp:txBody>
      <dsp:txXfrm>
        <a:off x="2944731" y="662794"/>
        <a:ext cx="869103" cy="264970"/>
      </dsp:txXfrm>
    </dsp:sp>
    <dsp:sp modelId="{D9193DDB-1438-44FC-93C4-8CFADA38A611}">
      <dsp:nvSpPr>
        <dsp:cNvPr id="0" name=""/>
        <dsp:cNvSpPr/>
      </dsp:nvSpPr>
      <dsp:spPr>
        <a:xfrm>
          <a:off x="2944731" y="994007"/>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网站公告</a:t>
          </a:r>
        </a:p>
      </dsp:txBody>
      <dsp:txXfrm>
        <a:off x="2944731" y="994007"/>
        <a:ext cx="869103" cy="264970"/>
      </dsp:txXfrm>
    </dsp:sp>
    <dsp:sp modelId="{27D8471D-0BE2-4400-B843-679CB2C3610E}">
      <dsp:nvSpPr>
        <dsp:cNvPr id="0" name=""/>
        <dsp:cNvSpPr/>
      </dsp:nvSpPr>
      <dsp:spPr>
        <a:xfrm>
          <a:off x="2944731" y="1325221"/>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博主信息</a:t>
          </a:r>
        </a:p>
      </dsp:txBody>
      <dsp:txXfrm>
        <a:off x="2944731" y="1325221"/>
        <a:ext cx="869103" cy="264970"/>
      </dsp:txXfrm>
    </dsp:sp>
    <dsp:sp modelId="{F44A7AB2-78B6-4BC4-8A58-B428BDC3511C}">
      <dsp:nvSpPr>
        <dsp:cNvPr id="0" name=""/>
        <dsp:cNvSpPr/>
      </dsp:nvSpPr>
      <dsp:spPr>
        <a:xfrm>
          <a:off x="858881" y="1987648"/>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后台管理</a:t>
          </a:r>
        </a:p>
      </dsp:txBody>
      <dsp:txXfrm>
        <a:off x="858881" y="1987648"/>
        <a:ext cx="869103" cy="264970"/>
      </dsp:txXfrm>
    </dsp:sp>
    <dsp:sp modelId="{04622FBA-4705-4C66-B56B-B52B5249BBFF}">
      <dsp:nvSpPr>
        <dsp:cNvPr id="0" name=""/>
        <dsp:cNvSpPr/>
      </dsp:nvSpPr>
      <dsp:spPr>
        <a:xfrm>
          <a:off x="1901806" y="1987648"/>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管理员</a:t>
          </a:r>
        </a:p>
      </dsp:txBody>
      <dsp:txXfrm>
        <a:off x="1901806" y="1987648"/>
        <a:ext cx="869103" cy="264970"/>
      </dsp:txXfrm>
    </dsp:sp>
    <dsp:sp modelId="{ECFBBE8A-9C49-4359-B03D-329F96C6926E}">
      <dsp:nvSpPr>
        <dsp:cNvPr id="0" name=""/>
        <dsp:cNvSpPr/>
      </dsp:nvSpPr>
      <dsp:spPr>
        <a:xfrm>
          <a:off x="2944731" y="165643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网站运维相关配置</a:t>
          </a:r>
        </a:p>
      </dsp:txBody>
      <dsp:txXfrm>
        <a:off x="2944731" y="1656434"/>
        <a:ext cx="869103" cy="264970"/>
      </dsp:txXfrm>
    </dsp:sp>
    <dsp:sp modelId="{954BFA09-2111-4A8A-B362-51D747F74E24}">
      <dsp:nvSpPr>
        <dsp:cNvPr id="0" name=""/>
        <dsp:cNvSpPr/>
      </dsp:nvSpPr>
      <dsp:spPr>
        <a:xfrm>
          <a:off x="2944731" y="1987648"/>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管理网站模块</a:t>
          </a:r>
        </a:p>
      </dsp:txBody>
      <dsp:txXfrm>
        <a:off x="2944731" y="1987648"/>
        <a:ext cx="869103" cy="264970"/>
      </dsp:txXfrm>
    </dsp:sp>
    <dsp:sp modelId="{15A516B2-0249-4108-BC8A-6B746568E799}">
      <dsp:nvSpPr>
        <dsp:cNvPr id="0" name=""/>
        <dsp:cNvSpPr/>
      </dsp:nvSpPr>
      <dsp:spPr>
        <a:xfrm>
          <a:off x="3987655" y="115961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博客分类管理</a:t>
          </a:r>
        </a:p>
      </dsp:txBody>
      <dsp:txXfrm>
        <a:off x="3987655" y="1159614"/>
        <a:ext cx="869103" cy="264970"/>
      </dsp:txXfrm>
    </dsp:sp>
    <dsp:sp modelId="{E2BC3AFF-0B3B-4939-824A-89BCF18739D2}">
      <dsp:nvSpPr>
        <dsp:cNvPr id="0" name=""/>
        <dsp:cNvSpPr/>
      </dsp:nvSpPr>
      <dsp:spPr>
        <a:xfrm>
          <a:off x="3987655" y="1490827"/>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博客内容管理</a:t>
          </a:r>
        </a:p>
      </dsp:txBody>
      <dsp:txXfrm>
        <a:off x="3987655" y="1490827"/>
        <a:ext cx="869103" cy="264970"/>
      </dsp:txXfrm>
    </dsp:sp>
    <dsp:sp modelId="{F525C418-BF42-42E6-B595-F0E73180E07F}">
      <dsp:nvSpPr>
        <dsp:cNvPr id="0" name=""/>
        <dsp:cNvSpPr/>
      </dsp:nvSpPr>
      <dsp:spPr>
        <a:xfrm>
          <a:off x="3987655" y="1822041"/>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博客汇总</a:t>
          </a:r>
        </a:p>
      </dsp:txBody>
      <dsp:txXfrm>
        <a:off x="3987655" y="1822041"/>
        <a:ext cx="869103" cy="264970"/>
      </dsp:txXfrm>
    </dsp:sp>
    <dsp:sp modelId="{4657AAF0-8E8F-4B46-A9E9-EBBF516CD20C}">
      <dsp:nvSpPr>
        <dsp:cNvPr id="0" name=""/>
        <dsp:cNvSpPr/>
      </dsp:nvSpPr>
      <dsp:spPr>
        <a:xfrm>
          <a:off x="3987655" y="2153254"/>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友情链接管理</a:t>
          </a:r>
        </a:p>
      </dsp:txBody>
      <dsp:txXfrm>
        <a:off x="3987655" y="2153254"/>
        <a:ext cx="869103" cy="264970"/>
      </dsp:txXfrm>
    </dsp:sp>
    <dsp:sp modelId="{89F948A0-BADC-46C6-9DA9-D087BA602FAC}">
      <dsp:nvSpPr>
        <dsp:cNvPr id="0" name=""/>
        <dsp:cNvSpPr/>
      </dsp:nvSpPr>
      <dsp:spPr>
        <a:xfrm>
          <a:off x="3987655" y="2484468"/>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网站公告管理</a:t>
          </a:r>
        </a:p>
      </dsp:txBody>
      <dsp:txXfrm>
        <a:off x="3987655" y="2484468"/>
        <a:ext cx="869103" cy="264970"/>
      </dsp:txXfrm>
    </dsp:sp>
    <dsp:sp modelId="{E315BF42-B08E-479A-9DC9-60969618FD05}">
      <dsp:nvSpPr>
        <dsp:cNvPr id="0" name=""/>
        <dsp:cNvSpPr/>
      </dsp:nvSpPr>
      <dsp:spPr>
        <a:xfrm>
          <a:off x="3987655" y="2815681"/>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博主信息管理</a:t>
          </a:r>
        </a:p>
      </dsp:txBody>
      <dsp:txXfrm>
        <a:off x="3987655" y="2815681"/>
        <a:ext cx="869103" cy="264970"/>
      </dsp:txXfrm>
    </dsp:sp>
    <dsp:sp modelId="{C4B27CA5-D789-45E5-81A2-C97BB13F82CF}">
      <dsp:nvSpPr>
        <dsp:cNvPr id="0" name=""/>
        <dsp:cNvSpPr/>
      </dsp:nvSpPr>
      <dsp:spPr>
        <a:xfrm>
          <a:off x="2944731" y="2318861"/>
          <a:ext cx="869103" cy="264970"/>
        </a:xfrm>
        <a:prstGeom prst="rect">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ysClr val="window" lastClr="CCE8CF"/>
              </a:solidFill>
              <a:latin typeface="Calibri" panose="020F0502020204030204"/>
              <a:ea typeface="宋体" panose="02010600030101010101" pitchFamily="2" charset="-122"/>
              <a:cs typeface="+mn-cs"/>
            </a:rPr>
            <a:t>维护网站信息</a:t>
          </a:r>
        </a:p>
      </dsp:txBody>
      <dsp:txXfrm>
        <a:off x="2944731" y="2318861"/>
        <a:ext cx="869103" cy="2649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1C1D2-48EE-48E4-9049-4D2F9A134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1886</TotalTime>
  <Pages>34</Pages>
  <Words>2576</Words>
  <Characters>14687</Characters>
  <Application>Microsoft Office Word</Application>
  <DocSecurity>0</DocSecurity>
  <PresentationFormat/>
  <Lines>122</Lines>
  <Paragraphs>34</Paragraphs>
  <Slides>0</Slides>
  <Notes>0</Notes>
  <HiddenSlides>0</HiddenSlides>
  <MMClips>0</MMClips>
  <ScaleCrop>false</ScaleCrop>
  <Manager/>
  <Company>jxnucie</Company>
  <LinksUpToDate>false</LinksUpToDate>
  <CharactersWithSpaces>17229</CharactersWithSpaces>
  <SharedDoc>false</SharedDoc>
  <HLinks>
    <vt:vector size="24" baseType="variant">
      <vt:variant>
        <vt:i4>4390977</vt:i4>
      </vt:variant>
      <vt:variant>
        <vt:i4>72</vt:i4>
      </vt:variant>
      <vt:variant>
        <vt:i4>0</vt:i4>
      </vt:variant>
      <vt:variant>
        <vt:i4>5</vt:i4>
      </vt:variant>
      <vt:variant>
        <vt:lpwstr>https://github.com/homkai/HyAdmin</vt:lpwstr>
      </vt:variant>
      <vt:variant>
        <vt:lpwstr/>
      </vt:variant>
      <vt:variant>
        <vt:i4>7667748</vt:i4>
      </vt:variant>
      <vt:variant>
        <vt:i4>69</vt:i4>
      </vt:variant>
      <vt:variant>
        <vt:i4>0</vt:i4>
      </vt:variant>
      <vt:variant>
        <vt:i4>5</vt:i4>
      </vt:variant>
      <vt:variant>
        <vt:lpwstr>http://localhost:9002/</vt:lpwstr>
      </vt:variant>
      <vt:variant>
        <vt:lpwstr/>
      </vt:variant>
      <vt:variant>
        <vt:i4>5374045</vt:i4>
      </vt:variant>
      <vt:variant>
        <vt:i4>66</vt:i4>
      </vt:variant>
      <vt:variant>
        <vt:i4>0</vt:i4>
      </vt:variant>
      <vt:variant>
        <vt:i4>5</vt:i4>
      </vt:variant>
      <vt:variant>
        <vt:lpwstr>https://git-scm.com/downloads</vt:lpwstr>
      </vt:variant>
      <vt:variant>
        <vt:lpwstr/>
      </vt:variant>
      <vt:variant>
        <vt:i4>2752573</vt:i4>
      </vt:variant>
      <vt:variant>
        <vt:i4>63</vt:i4>
      </vt:variant>
      <vt:variant>
        <vt:i4>0</vt:i4>
      </vt:variant>
      <vt:variant>
        <vt:i4>5</vt:i4>
      </vt:variant>
      <vt:variant>
        <vt:lpwstr>https://nodejs.org/en/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wxq</dc:creator>
  <cp:keywords/>
  <dc:description/>
  <cp:lastModifiedBy>Xinyu Zhou</cp:lastModifiedBy>
  <cp:revision>1421</cp:revision>
  <dcterms:created xsi:type="dcterms:W3CDTF">2017-04-21T08:16:00Z</dcterms:created>
  <dcterms:modified xsi:type="dcterms:W3CDTF">2017-05-13T02:00:00Z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